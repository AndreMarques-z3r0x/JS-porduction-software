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031EF" w14:textId="4D499964" w:rsidR="001B6414" w:rsidRPr="001B6075" w:rsidRDefault="00B54B1A" w:rsidP="00CF2F69">
      <w:pPr>
        <w:pStyle w:val="ReportTitle"/>
      </w:pPr>
      <w:r>
        <w:t>Gestão e controlo de uma linha de produção</w:t>
      </w:r>
    </w:p>
    <w:p w14:paraId="63E89568" w14:textId="2C5ABC07" w:rsidR="00E65544" w:rsidRPr="00D330FC" w:rsidRDefault="00B54B1A" w:rsidP="006B008E">
      <w:pPr>
        <w:pStyle w:val="Author"/>
      </w:pPr>
      <w:r>
        <w:t>André Filipe Gomes Marques</w:t>
      </w:r>
    </w:p>
    <w:p w14:paraId="6CB8B316" w14:textId="77777777" w:rsidR="001B6414" w:rsidRDefault="00D02ABB" w:rsidP="00CF2F69">
      <w:pPr>
        <w:pStyle w:val="ISEPLogo"/>
      </w:pPr>
      <w:r>
        <w:rPr>
          <w:noProof/>
          <w:lang w:eastAsia="pt-PT"/>
        </w:rPr>
        <w:drawing>
          <wp:inline distT="0" distB="0" distL="0" distR="0" wp14:anchorId="4B4E7387" wp14:editId="1BB2E9F9">
            <wp:extent cx="2457450" cy="714375"/>
            <wp:effectExtent l="19050" t="0" r="0" b="0"/>
            <wp:docPr id="1" name="Imagem 1"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04BB39F3" w14:textId="77777777" w:rsidR="001B6414" w:rsidRPr="002E626E" w:rsidRDefault="001B6414" w:rsidP="00CF2F69">
      <w:pPr>
        <w:pStyle w:val="DEETitle"/>
      </w:pPr>
      <w:r w:rsidRPr="002E626E">
        <w:t>Departamento de Engenharia Eletrotécnica</w:t>
      </w:r>
    </w:p>
    <w:p w14:paraId="1DAAC292" w14:textId="77777777" w:rsidR="001B6414" w:rsidRDefault="001B6414" w:rsidP="00CF2F69">
      <w:pPr>
        <w:pStyle w:val="ISEPandYearTitle"/>
      </w:pPr>
      <w:r w:rsidRPr="002E626E">
        <w:t>Instituto Superior de Engenharia do Porto</w:t>
      </w:r>
    </w:p>
    <w:p w14:paraId="3AF723B8" w14:textId="6AD82B0B" w:rsidR="003744A8" w:rsidRPr="006D601F" w:rsidRDefault="00DA194F" w:rsidP="00CF2F69">
      <w:pPr>
        <w:pStyle w:val="ISEPandYearTitle"/>
      </w:pPr>
      <w:r>
        <w:t>2020</w:t>
      </w:r>
    </w:p>
    <w:p w14:paraId="36222B07" w14:textId="77777777" w:rsidR="002B05A6" w:rsidRPr="006D601F" w:rsidRDefault="002B05A6" w:rsidP="00A71CA1">
      <w:pPr>
        <w:pStyle w:val="ISEPandYearTitle"/>
        <w:sectPr w:rsidR="002B05A6" w:rsidRPr="006D601F" w:rsidSect="00143BC0">
          <w:footerReference w:type="even" r:id="rId9"/>
          <w:footerReference w:type="default" r:id="rId10"/>
          <w:type w:val="continuous"/>
          <w:pgSz w:w="11906" w:h="16838" w:code="9"/>
          <w:pgMar w:top="1418" w:right="1418" w:bottom="1418" w:left="1701" w:header="709" w:footer="567" w:gutter="0"/>
          <w:pgNumType w:fmt="lowerRoman"/>
          <w:cols w:space="720"/>
          <w:titlePg/>
        </w:sectPr>
      </w:pPr>
    </w:p>
    <w:p w14:paraId="57D97592" w14:textId="77777777" w:rsidR="001B6414" w:rsidRPr="002E626E" w:rsidRDefault="001B6075" w:rsidP="00383A41">
      <w:pPr>
        <w:pStyle w:val="Requirements"/>
      </w:pPr>
      <w:r>
        <w:lastRenderedPageBreak/>
        <w:t>Este r</w:t>
      </w:r>
      <w:r w:rsidR="001B6414" w:rsidRPr="002E626E">
        <w:t xml:space="preserve">elatório </w:t>
      </w:r>
      <w:r w:rsidR="00A649AC">
        <w:t>satisfaz</w:t>
      </w:r>
      <w:r w:rsidR="003573A6">
        <w:t>,</w:t>
      </w:r>
      <w:r w:rsidR="00A649AC">
        <w:t xml:space="preserve"> parcialmente</w:t>
      </w:r>
      <w:r w:rsidR="003573A6">
        <w:t>,</w:t>
      </w:r>
      <w:r w:rsidR="00A649AC">
        <w:t xml:space="preserve"> os requisitos que constam da </w:t>
      </w:r>
      <w:r w:rsidR="006D601F">
        <w:t xml:space="preserve">Ficha de </w:t>
      </w:r>
      <w:r w:rsidR="00ED0230">
        <w:t>Unidade Curricular</w:t>
      </w:r>
      <w:r w:rsidR="006D601F">
        <w:t xml:space="preserve"> de Projeto</w:t>
      </w:r>
      <w:r w:rsidR="00A649AC">
        <w:t>/Estágio</w:t>
      </w:r>
      <w:r w:rsidR="003573A6">
        <w:t>,</w:t>
      </w:r>
      <w:r w:rsidR="00A649AC">
        <w:t xml:space="preserve"> do 3º ano</w:t>
      </w:r>
      <w:r w:rsidR="003573A6">
        <w:t>,</w:t>
      </w:r>
      <w:r w:rsidR="00A649AC">
        <w:t xml:space="preserve"> da Licenciatura em Engenharia Eletrotécnica e de Computadores</w:t>
      </w:r>
    </w:p>
    <w:p w14:paraId="4C804D90" w14:textId="1D2686FF" w:rsidR="00E65544" w:rsidRPr="002E626E" w:rsidRDefault="000F463F" w:rsidP="00CF2F69">
      <w:pPr>
        <w:pStyle w:val="StudentInfo"/>
      </w:pPr>
      <w:r>
        <w:t>Candidato</w:t>
      </w:r>
      <w:r w:rsidR="00E65544">
        <w:t>:</w:t>
      </w:r>
      <w:r w:rsidR="00B54B1A">
        <w:t xml:space="preserve"> André Filipe Gomes Marques</w:t>
      </w:r>
      <w:r w:rsidR="00E65544">
        <w:t>,</w:t>
      </w:r>
      <w:r w:rsidR="00E65544" w:rsidRPr="002E626E">
        <w:t xml:space="preserve"> Nº </w:t>
      </w:r>
      <w:r w:rsidR="00B54B1A">
        <w:t>1170466</w:t>
      </w:r>
      <w:r w:rsidR="00E110D1">
        <w:t xml:space="preserve">, </w:t>
      </w:r>
      <w:r w:rsidR="00B54B1A">
        <w:t>1170466</w:t>
      </w:r>
      <w:r w:rsidR="00E110D1">
        <w:t>@isep.ipp.pt</w:t>
      </w:r>
    </w:p>
    <w:p w14:paraId="712C59E3" w14:textId="455E7A88" w:rsidR="00E65544" w:rsidRDefault="00D330FC" w:rsidP="00CF2F69">
      <w:pPr>
        <w:pStyle w:val="SupervisorInfo"/>
      </w:pPr>
      <w:r>
        <w:t>Orientação</w:t>
      </w:r>
      <w:r w:rsidR="009931FF">
        <w:t xml:space="preserve"> científica</w:t>
      </w:r>
      <w:r w:rsidR="001B6075">
        <w:t xml:space="preserve">: </w:t>
      </w:r>
      <w:r w:rsidR="00B54B1A">
        <w:t>Carlos José Ribeiro Campos, crc</w:t>
      </w:r>
      <w:r w:rsidR="00B54B1A" w:rsidRPr="00CF0284">
        <w:t>@isep.ipp.pt</w:t>
      </w:r>
    </w:p>
    <w:p w14:paraId="4D814BBB" w14:textId="3DDD9B4D" w:rsidR="00F87060" w:rsidRDefault="00F87060" w:rsidP="009931FF">
      <w:pPr>
        <w:pStyle w:val="SupervisorInfo"/>
      </w:pPr>
      <w:r>
        <w:t>Empresa:</w:t>
      </w:r>
      <w:r w:rsidR="003D4DEE">
        <w:t xml:space="preserve"> </w:t>
      </w:r>
      <w:r w:rsidR="00B54B1A">
        <w:t>Indmei</w:t>
      </w:r>
    </w:p>
    <w:p w14:paraId="74431EEB" w14:textId="71703662" w:rsidR="009931FF" w:rsidRDefault="00346F0F" w:rsidP="009931FF">
      <w:pPr>
        <w:pStyle w:val="SupervisorInfo"/>
      </w:pPr>
      <w:r>
        <w:t>Orientador</w:t>
      </w:r>
      <w:r w:rsidR="009931FF">
        <w:t xml:space="preserve">: </w:t>
      </w:r>
      <w:r w:rsidR="00B54B1A">
        <w:t>Manuel Vieira Silva, mvieirasilva@sapo.pt</w:t>
      </w:r>
    </w:p>
    <w:p w14:paraId="4E062358" w14:textId="77777777" w:rsidR="001B6414" w:rsidRDefault="00D02ABB" w:rsidP="00CF2F69">
      <w:pPr>
        <w:pStyle w:val="ISEPLogo"/>
      </w:pPr>
      <w:r>
        <w:rPr>
          <w:noProof/>
          <w:lang w:eastAsia="pt-PT"/>
        </w:rPr>
        <w:drawing>
          <wp:inline distT="0" distB="0" distL="0" distR="0" wp14:anchorId="39C6A676" wp14:editId="14ECCEC4">
            <wp:extent cx="2457450" cy="714375"/>
            <wp:effectExtent l="19050" t="0" r="0" b="0"/>
            <wp:docPr id="2" name="Imagem 2" descr="logo_I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SEP"/>
                    <pic:cNvPicPr>
                      <a:picLocks noChangeAspect="1" noChangeArrowheads="1"/>
                    </pic:cNvPicPr>
                  </pic:nvPicPr>
                  <pic:blipFill>
                    <a:blip r:embed="rId8" cstate="print"/>
                    <a:srcRect/>
                    <a:stretch>
                      <a:fillRect/>
                    </a:stretch>
                  </pic:blipFill>
                  <pic:spPr bwMode="auto">
                    <a:xfrm>
                      <a:off x="0" y="0"/>
                      <a:ext cx="2457450" cy="714375"/>
                    </a:xfrm>
                    <a:prstGeom prst="rect">
                      <a:avLst/>
                    </a:prstGeom>
                    <a:noFill/>
                    <a:ln w="9525">
                      <a:noFill/>
                      <a:miter lim="800000"/>
                      <a:headEnd/>
                      <a:tailEnd/>
                    </a:ln>
                  </pic:spPr>
                </pic:pic>
              </a:graphicData>
            </a:graphic>
          </wp:inline>
        </w:drawing>
      </w:r>
    </w:p>
    <w:p w14:paraId="5C86B81D" w14:textId="77777777" w:rsidR="001B6414" w:rsidRPr="002E626E" w:rsidRDefault="001B6414" w:rsidP="00CF2F69">
      <w:pPr>
        <w:pStyle w:val="DEETitle"/>
      </w:pPr>
      <w:r w:rsidRPr="002E626E">
        <w:t>Departamento de Engenharia Eletrotécnica</w:t>
      </w:r>
    </w:p>
    <w:p w14:paraId="375225E0" w14:textId="77777777" w:rsidR="001B6414" w:rsidRPr="002E626E" w:rsidRDefault="001B6414" w:rsidP="00CF2F69">
      <w:pPr>
        <w:pStyle w:val="ISEPandYearTitle"/>
      </w:pPr>
      <w:r w:rsidRPr="002E626E">
        <w:t>Instituto Superior de Engenharia do Porto</w:t>
      </w:r>
    </w:p>
    <w:p w14:paraId="6583C715" w14:textId="2A90AB9D" w:rsidR="001B6414" w:rsidRPr="002E626E" w:rsidRDefault="002B2015" w:rsidP="00CF2F69">
      <w:pPr>
        <w:pStyle w:val="ISEPandYearTitle"/>
      </w:pPr>
      <w:r>
        <w:fldChar w:fldCharType="begin"/>
      </w:r>
      <w:r>
        <w:instrText xml:space="preserve"> TIME \@ "d' de 'MMMM' de 'yyyy" </w:instrText>
      </w:r>
      <w:r>
        <w:fldChar w:fldCharType="separate"/>
      </w:r>
      <w:r w:rsidR="006120CD">
        <w:rPr>
          <w:noProof/>
        </w:rPr>
        <w:t>12 de julho de 2020</w:t>
      </w:r>
      <w:r>
        <w:rPr>
          <w:noProof/>
        </w:rPr>
        <w:fldChar w:fldCharType="end"/>
      </w:r>
    </w:p>
    <w:p w14:paraId="0B796020" w14:textId="77777777" w:rsidR="002B05A6" w:rsidRDefault="002B05A6">
      <w:pPr>
        <w:sectPr w:rsidR="002B05A6" w:rsidSect="00143BC0">
          <w:type w:val="oddPage"/>
          <w:pgSz w:w="11906" w:h="16838" w:code="9"/>
          <w:pgMar w:top="1418" w:right="1418" w:bottom="1418" w:left="1701" w:header="709" w:footer="567" w:gutter="0"/>
          <w:pgNumType w:fmt="lowerRoman"/>
          <w:cols w:space="720"/>
          <w:titlePg/>
        </w:sectPr>
      </w:pPr>
    </w:p>
    <w:p w14:paraId="4A6969E4" w14:textId="1B8E7895" w:rsidR="002E626E" w:rsidRDefault="002E626E" w:rsidP="003647A9">
      <w:pPr>
        <w:pStyle w:val="Secononumerada"/>
      </w:pPr>
      <w:bookmarkStart w:id="0" w:name="_Toc45487587"/>
      <w:r>
        <w:lastRenderedPageBreak/>
        <w:t>Agradecimentos</w:t>
      </w:r>
      <w:bookmarkEnd w:id="0"/>
    </w:p>
    <w:p w14:paraId="43B4AB25" w14:textId="16A7E15C" w:rsidR="00B54B1A" w:rsidRDefault="00B54B1A" w:rsidP="00B54B1A">
      <w:pPr>
        <w:pStyle w:val="Texto"/>
      </w:pPr>
      <w:r>
        <w:t xml:space="preserve">Agradeço à minha </w:t>
      </w:r>
      <w:r w:rsidR="0053145C">
        <w:t>família pelo seu apoio, especialmente aos</w:t>
      </w:r>
      <w:r>
        <w:t xml:space="preserve"> meus pais que batalharam muito para me oferecer uma educação de qualidade</w:t>
      </w:r>
      <w:r w:rsidR="0053145C">
        <w:t xml:space="preserve">. À minha irmã pelo apoio incondicional e pela compreensão da minha ausência enquanto eu me dedicava à realização deste trabalho. </w:t>
      </w:r>
    </w:p>
    <w:p w14:paraId="561CD3E8" w14:textId="727C8A44" w:rsidR="0053145C" w:rsidRDefault="0053145C" w:rsidP="00B54B1A">
      <w:pPr>
        <w:pStyle w:val="Texto"/>
      </w:pPr>
      <w:r>
        <w:t>Ao meu orientador Eng. Carlos Campos pelo apoio, disponibilidade, e colaboração prestada durante a realização deste projeto.</w:t>
      </w:r>
    </w:p>
    <w:p w14:paraId="20E65E3E" w14:textId="78A64105" w:rsidR="0053145C" w:rsidRDefault="0053145C" w:rsidP="00B54B1A">
      <w:pPr>
        <w:pStyle w:val="Texto"/>
      </w:pPr>
      <w:r>
        <w:t>Aos meus professores, pelos conselhos e ensinamentos que me permitiram apresentar o melhor desempenho na formação profissional ao longo do curso.</w:t>
      </w:r>
    </w:p>
    <w:p w14:paraId="658A0061" w14:textId="77777777" w:rsidR="0053145C" w:rsidRDefault="0053145C" w:rsidP="00B54B1A">
      <w:pPr>
        <w:pStyle w:val="Texto"/>
      </w:pPr>
      <w:r>
        <w:t>Aos meus colegas e amigos que me acompanharam pelos incentivos e companheirismo demonstrado durante o curso.</w:t>
      </w:r>
    </w:p>
    <w:p w14:paraId="417D4284" w14:textId="377A2FD6" w:rsidR="0053145C" w:rsidRDefault="0053145C" w:rsidP="00B54B1A">
      <w:pPr>
        <w:pStyle w:val="Texto"/>
      </w:pPr>
      <w:r>
        <w:t xml:space="preserve"> </w:t>
      </w:r>
    </w:p>
    <w:p w14:paraId="1969DE9B" w14:textId="77777777" w:rsidR="0053145C" w:rsidRPr="00B54B1A" w:rsidRDefault="0053145C" w:rsidP="00B54B1A">
      <w:pPr>
        <w:pStyle w:val="Texto"/>
      </w:pPr>
    </w:p>
    <w:p w14:paraId="0BC7FA8C" w14:textId="77777777" w:rsidR="00E00361" w:rsidRDefault="00C723AF" w:rsidP="00C706B5">
      <w:r>
        <w:br w:type="page"/>
      </w:r>
    </w:p>
    <w:p w14:paraId="11E3844F" w14:textId="77777777" w:rsidR="00E00361" w:rsidRDefault="00E00361" w:rsidP="00C706B5">
      <w:pPr>
        <w:sectPr w:rsidR="00E00361" w:rsidSect="00143BC0">
          <w:footerReference w:type="default" r:id="rId11"/>
          <w:footerReference w:type="first" r:id="rId12"/>
          <w:type w:val="oddPage"/>
          <w:pgSz w:w="11906" w:h="16838" w:code="9"/>
          <w:pgMar w:top="1418" w:right="1418" w:bottom="1418" w:left="1701" w:header="709" w:footer="567" w:gutter="0"/>
          <w:pgNumType w:fmt="lowerRoman" w:start="1"/>
          <w:cols w:space="720"/>
        </w:sectPr>
      </w:pPr>
    </w:p>
    <w:p w14:paraId="60578E0F" w14:textId="77777777" w:rsidR="0087727C" w:rsidRPr="005B4DF5" w:rsidRDefault="0087727C" w:rsidP="003647A9">
      <w:pPr>
        <w:pStyle w:val="Secononumerada"/>
      </w:pPr>
      <w:bookmarkStart w:id="1" w:name="_Toc45487588"/>
      <w:r>
        <w:lastRenderedPageBreak/>
        <w:t>Resumo</w:t>
      </w:r>
      <w:bookmarkEnd w:id="1"/>
    </w:p>
    <w:p w14:paraId="4B9931BB" w14:textId="77777777" w:rsidR="008758C2" w:rsidRDefault="008758C2" w:rsidP="008758C2">
      <w:pPr>
        <w:pStyle w:val="Texto"/>
      </w:pPr>
      <w:r>
        <w:t>No trabalho efetuado foi proposto que se projetasse e implementasse uma aplicação que proporcionasse um melhor controlo das diferentes linhas de produção, sobretudo nas horas sem supervisão. Pretendia-se que o sistema encurtasse a necessidade de controlo de produção e supervisão, redução do tempo de paragem das linhas, e aumento do controlo de qualidade, com o objetivo de melhorar o rendimento da produção.</w:t>
      </w:r>
    </w:p>
    <w:p w14:paraId="4F15A607" w14:textId="77777777" w:rsidR="008758C2" w:rsidRDefault="008758C2" w:rsidP="008758C2">
      <w:pPr>
        <w:pStyle w:val="Texto"/>
      </w:pPr>
      <w:r>
        <w:t>O projeto foi dividido em três partes principais, a primeira consistia na conversão do sistema previamente existente para funcionar numa máquina com sistema operativo baseado em Linux.</w:t>
      </w:r>
    </w:p>
    <w:p w14:paraId="0C8F453F" w14:textId="77777777" w:rsidR="008758C2" w:rsidRDefault="008758C2" w:rsidP="008758C2">
      <w:pPr>
        <w:pStyle w:val="Texto"/>
      </w:pPr>
      <w:r>
        <w:t>A segunda parte consistiu na realização de uma interface Web que disponibilizasse, em tempo real, os dados de saída do sistema de controlo de produção para os funcionários e para o supervisor.</w:t>
      </w:r>
    </w:p>
    <w:p w14:paraId="6F60282C" w14:textId="77777777" w:rsidR="008758C2" w:rsidRDefault="008758C2" w:rsidP="008758C2">
      <w:pPr>
        <w:pStyle w:val="Texto"/>
      </w:pPr>
      <w:r>
        <w:t xml:space="preserve">A última fase correspondeu à implementação de uma interface gráfica web que permitisse visualizar os dados de forma mais simpática e organizada, que permitisse a sua melhor compreensão por parte dos responsáveis. </w:t>
      </w:r>
    </w:p>
    <w:p w14:paraId="20BE4F4A" w14:textId="248F2101" w:rsidR="008758C2" w:rsidRPr="008758C2" w:rsidRDefault="008758C2" w:rsidP="008758C2">
      <w:pPr>
        <w:pStyle w:val="Texto"/>
      </w:pPr>
      <w:r>
        <w:t>O resultado deste trabalho foi bastante positivo, a empresa passou a disponibilizar de uma ferramenta de controlo, muito mais amigável e fácil de interagir. Os funcionários passaram a ter acesso aos dados de produção em tempo real.</w:t>
      </w:r>
    </w:p>
    <w:p w14:paraId="3FF48A79" w14:textId="77777777" w:rsidR="008758C2" w:rsidRPr="001C7F4E" w:rsidRDefault="008758C2" w:rsidP="008758C2">
      <w:pPr>
        <w:pStyle w:val="Keywords"/>
        <w:rPr>
          <w:lang w:val="en-US"/>
        </w:rPr>
      </w:pPr>
      <w:r w:rsidRPr="001C7F4E">
        <w:rPr>
          <w:lang w:val="en-US"/>
        </w:rPr>
        <w:t>Palavras-Chave</w:t>
      </w:r>
    </w:p>
    <w:p w14:paraId="0CD8C6AB" w14:textId="58F25787" w:rsidR="003647A9" w:rsidRPr="00AB2EBC" w:rsidRDefault="008758C2" w:rsidP="008758C2">
      <w:pPr>
        <w:pStyle w:val="Texto"/>
      </w:pPr>
      <w:r w:rsidRPr="001C7F4E">
        <w:rPr>
          <w:lang w:val="en-US"/>
        </w:rPr>
        <w:t>JavaScript, Python, MySQL, Back-end, Front-end</w:t>
      </w:r>
      <w:r w:rsidR="00592391">
        <w:rPr>
          <w:lang w:val="en-US"/>
        </w:rPr>
        <w:t xml:space="preserve">, </w:t>
      </w:r>
      <w:r w:rsidRPr="001C7F4E">
        <w:rPr>
          <w:lang w:val="en-US"/>
        </w:rPr>
        <w:t>JQUERY, JSON</w:t>
      </w:r>
      <w:r w:rsidR="00702219">
        <w:t>.</w:t>
      </w:r>
    </w:p>
    <w:p w14:paraId="734A38D4" w14:textId="77777777" w:rsidR="00FE39A2" w:rsidRDefault="00C723AF" w:rsidP="00C706B5">
      <w:r>
        <w:br w:type="page"/>
      </w:r>
    </w:p>
    <w:p w14:paraId="01730B64" w14:textId="77777777" w:rsidR="00E00361" w:rsidRDefault="00E00361" w:rsidP="00C706B5">
      <w:pPr>
        <w:sectPr w:rsidR="00E00361" w:rsidSect="00143BC0">
          <w:type w:val="oddPage"/>
          <w:pgSz w:w="11906" w:h="16838" w:code="9"/>
          <w:pgMar w:top="1418" w:right="1418" w:bottom="1418" w:left="1701" w:header="709" w:footer="567" w:gutter="0"/>
          <w:pgNumType w:fmt="lowerRoman"/>
          <w:cols w:space="720"/>
        </w:sectPr>
      </w:pPr>
    </w:p>
    <w:p w14:paraId="35889DDF" w14:textId="77777777" w:rsidR="00FE39A2" w:rsidRPr="004F6C8B" w:rsidRDefault="00FE39A2" w:rsidP="003647A9">
      <w:pPr>
        <w:pStyle w:val="Secononumerada"/>
        <w:rPr>
          <w:lang w:val="en-GB"/>
        </w:rPr>
      </w:pPr>
      <w:bookmarkStart w:id="2" w:name="_Toc45487589"/>
      <w:r w:rsidRPr="004F6C8B">
        <w:rPr>
          <w:lang w:val="en-GB"/>
        </w:rPr>
        <w:lastRenderedPageBreak/>
        <w:t>Abstract</w:t>
      </w:r>
      <w:bookmarkEnd w:id="2"/>
    </w:p>
    <w:p w14:paraId="18DEB357" w14:textId="77777777" w:rsidR="008758C2" w:rsidRPr="00592391" w:rsidRDefault="008758C2" w:rsidP="008758C2">
      <w:pPr>
        <w:spacing w:before="360" w:after="120" w:line="240" w:lineRule="auto"/>
        <w:jc w:val="left"/>
        <w:rPr>
          <w:iCs/>
          <w:sz w:val="24"/>
          <w:lang w:val="en-GB"/>
        </w:rPr>
      </w:pPr>
      <w:r w:rsidRPr="00592391">
        <w:rPr>
          <w:iCs/>
          <w:sz w:val="24"/>
          <w:lang w:val="en-GB"/>
        </w:rPr>
        <w:t>In the work carried out it was proposed to design and implement a system that would provide a better control of the different production lines, it was intended that the system would shorten the need for production control and supervision, reduce the downtime of the lines, and increase the control quality, with the objective of improving production yield.</w:t>
      </w:r>
    </w:p>
    <w:p w14:paraId="3292CA9A" w14:textId="77777777" w:rsidR="008758C2" w:rsidRPr="00592391" w:rsidRDefault="008758C2" w:rsidP="008758C2">
      <w:pPr>
        <w:spacing w:before="360" w:after="120" w:line="240" w:lineRule="auto"/>
        <w:jc w:val="left"/>
        <w:rPr>
          <w:iCs/>
          <w:sz w:val="24"/>
          <w:lang w:val="en-GB"/>
        </w:rPr>
      </w:pPr>
      <w:r w:rsidRPr="00592391">
        <w:rPr>
          <w:iCs/>
          <w:sz w:val="24"/>
          <w:lang w:val="en-GB"/>
        </w:rPr>
        <w:t>The project was divided into three main parts, the first consisted of converting the previously existing system to work on a machine with a Linux-based operating system.</w:t>
      </w:r>
    </w:p>
    <w:p w14:paraId="4473400D" w14:textId="77777777" w:rsidR="008758C2" w:rsidRPr="00592391" w:rsidRDefault="008758C2" w:rsidP="008758C2">
      <w:pPr>
        <w:spacing w:before="360" w:after="120" w:line="240" w:lineRule="auto"/>
        <w:jc w:val="left"/>
        <w:rPr>
          <w:iCs/>
          <w:sz w:val="24"/>
          <w:lang w:val="en-GB"/>
        </w:rPr>
      </w:pPr>
      <w:r w:rsidRPr="00592391">
        <w:rPr>
          <w:iCs/>
          <w:sz w:val="24"/>
          <w:lang w:val="en-GB"/>
        </w:rPr>
        <w:t>The second part consisted of the realization of a web interface that made available, in real time, the output data of the production control system to the employees and the supervisor.</w:t>
      </w:r>
    </w:p>
    <w:p w14:paraId="146CFEDA" w14:textId="0958BB04" w:rsidR="008758C2" w:rsidRPr="00592391" w:rsidRDefault="008758C2" w:rsidP="008758C2">
      <w:pPr>
        <w:spacing w:before="360" w:after="120" w:line="240" w:lineRule="auto"/>
        <w:jc w:val="left"/>
        <w:rPr>
          <w:iCs/>
          <w:sz w:val="24"/>
          <w:lang w:val="en-GB"/>
        </w:rPr>
      </w:pPr>
      <w:r w:rsidRPr="00592391">
        <w:rPr>
          <w:iCs/>
          <w:sz w:val="24"/>
          <w:lang w:val="en-GB"/>
        </w:rPr>
        <w:t>The last phase corresponded to the implementation of a graphical web interface that would allow data to be viewed in a more sympathetic and organized way, which would allow its better understanding by those responsible.</w:t>
      </w:r>
    </w:p>
    <w:p w14:paraId="2C0B50C3" w14:textId="52EE4E58" w:rsidR="00592391" w:rsidRPr="00592391" w:rsidRDefault="00592391" w:rsidP="008758C2">
      <w:pPr>
        <w:spacing w:before="360" w:after="120" w:line="240" w:lineRule="auto"/>
        <w:jc w:val="left"/>
        <w:rPr>
          <w:iCs/>
          <w:sz w:val="24"/>
          <w:lang w:val="en-GB"/>
        </w:rPr>
      </w:pPr>
      <w:r w:rsidRPr="00592391">
        <w:rPr>
          <w:iCs/>
          <w:sz w:val="24"/>
          <w:lang w:val="en-GB"/>
        </w:rPr>
        <w:t>The result of this work was very positive, the company started to offer a control tool, much more friendly and easy to interact. Employees now have access to production data in real time.</w:t>
      </w:r>
    </w:p>
    <w:p w14:paraId="3479B9A7" w14:textId="77777777" w:rsidR="008758C2" w:rsidRPr="008758C2" w:rsidRDefault="008758C2" w:rsidP="008758C2">
      <w:pPr>
        <w:spacing w:before="360" w:after="120" w:line="240" w:lineRule="auto"/>
        <w:jc w:val="left"/>
        <w:rPr>
          <w:b/>
          <w:bCs/>
          <w:i/>
          <w:sz w:val="24"/>
          <w:lang w:val="en-GB"/>
        </w:rPr>
      </w:pPr>
      <w:r w:rsidRPr="008758C2">
        <w:rPr>
          <w:b/>
          <w:bCs/>
          <w:i/>
          <w:sz w:val="24"/>
          <w:lang w:val="en-GB"/>
        </w:rPr>
        <w:t>Keywords</w:t>
      </w:r>
    </w:p>
    <w:p w14:paraId="3CD407F2" w14:textId="77777777" w:rsidR="008758C2" w:rsidRPr="008758C2" w:rsidRDefault="008758C2" w:rsidP="008758C2">
      <w:pPr>
        <w:spacing w:before="240" w:after="0" w:line="360" w:lineRule="auto"/>
        <w:rPr>
          <w:sz w:val="24"/>
          <w:lang w:val="en-US"/>
        </w:rPr>
      </w:pPr>
      <w:r w:rsidRPr="008758C2">
        <w:rPr>
          <w:sz w:val="24"/>
          <w:lang w:val="en-US"/>
        </w:rPr>
        <w:t xml:space="preserve">JavaScript, Python, MySQL, Back-end, Front-end, JQUERY, JSON </w:t>
      </w:r>
    </w:p>
    <w:p w14:paraId="72170EC1" w14:textId="77777777" w:rsidR="00561C54" w:rsidRPr="007B6A73" w:rsidRDefault="00C723AF" w:rsidP="00A16F29">
      <w:pPr>
        <w:pStyle w:val="Texto"/>
        <w:rPr>
          <w:lang w:val="en-GB"/>
        </w:rPr>
        <w:sectPr w:rsidR="00561C54" w:rsidRPr="007B6A73" w:rsidSect="00143BC0">
          <w:type w:val="oddPage"/>
          <w:pgSz w:w="11906" w:h="16838" w:code="9"/>
          <w:pgMar w:top="1418" w:right="1418" w:bottom="1418" w:left="1701" w:header="709" w:footer="567" w:gutter="0"/>
          <w:pgNumType w:fmt="lowerRoman"/>
          <w:cols w:space="720"/>
        </w:sectPr>
      </w:pPr>
      <w:r>
        <w:rPr>
          <w:lang w:val="en-GB"/>
        </w:rPr>
        <w:br w:type="page"/>
      </w:r>
      <w:r w:rsidR="00E110D1" w:rsidRPr="007B6A73">
        <w:rPr>
          <w:lang w:val="en-GB"/>
        </w:rPr>
        <w:lastRenderedPageBreak/>
        <w:t xml:space="preserve"> </w:t>
      </w:r>
    </w:p>
    <w:p w14:paraId="799DF008" w14:textId="77777777" w:rsidR="001B6414" w:rsidRPr="002F48AC" w:rsidRDefault="001B6414" w:rsidP="003647A9">
      <w:pPr>
        <w:pStyle w:val="Secononumerada"/>
      </w:pPr>
      <w:bookmarkStart w:id="3" w:name="_Toc45487590"/>
      <w:r w:rsidRPr="002F48AC">
        <w:lastRenderedPageBreak/>
        <w:t>Índice</w:t>
      </w:r>
      <w:bookmarkEnd w:id="3"/>
    </w:p>
    <w:p w14:paraId="1B20E245" w14:textId="297828B5" w:rsidR="00787941" w:rsidRDefault="008B7C94">
      <w:pPr>
        <w:pStyle w:val="ndice1"/>
        <w:tabs>
          <w:tab w:val="right" w:leader="dot" w:pos="8777"/>
        </w:tabs>
        <w:rPr>
          <w:rFonts w:asciiTheme="minorHAnsi" w:eastAsiaTheme="minorEastAsia" w:hAnsiTheme="minorHAnsi" w:cstheme="minorBidi"/>
          <w:b w:val="0"/>
          <w:bCs w:val="0"/>
          <w:caps w:val="0"/>
          <w:noProof/>
          <w:sz w:val="22"/>
          <w:szCs w:val="22"/>
          <w:lang w:eastAsia="pt-PT"/>
        </w:rPr>
      </w:pPr>
      <w:r>
        <w:rPr>
          <w:bCs w:val="0"/>
          <w:caps w:val="0"/>
          <w:sz w:val="24"/>
          <w:szCs w:val="24"/>
        </w:rPr>
        <w:fldChar w:fldCharType="begin"/>
      </w:r>
      <w:r w:rsidR="00515961">
        <w:rPr>
          <w:bCs w:val="0"/>
          <w:caps w:val="0"/>
          <w:sz w:val="24"/>
          <w:szCs w:val="24"/>
        </w:rPr>
        <w:instrText xml:space="preserve"> TOC \t "Secção numerada;1;Secção não numerada;1;Subsecção numerada;2;Anexo;1" </w:instrText>
      </w:r>
      <w:r>
        <w:rPr>
          <w:bCs w:val="0"/>
          <w:caps w:val="0"/>
          <w:sz w:val="24"/>
          <w:szCs w:val="24"/>
        </w:rPr>
        <w:fldChar w:fldCharType="separate"/>
      </w:r>
      <w:r w:rsidR="00787941">
        <w:rPr>
          <w:noProof/>
        </w:rPr>
        <w:t>Agradecimentos</w:t>
      </w:r>
      <w:r w:rsidR="00787941">
        <w:rPr>
          <w:noProof/>
        </w:rPr>
        <w:tab/>
      </w:r>
      <w:r w:rsidR="00787941">
        <w:rPr>
          <w:noProof/>
        </w:rPr>
        <w:fldChar w:fldCharType="begin"/>
      </w:r>
      <w:r w:rsidR="00787941">
        <w:rPr>
          <w:noProof/>
        </w:rPr>
        <w:instrText xml:space="preserve"> PAGEREF _Toc45487587 \h </w:instrText>
      </w:r>
      <w:r w:rsidR="00787941">
        <w:rPr>
          <w:noProof/>
        </w:rPr>
      </w:r>
      <w:r w:rsidR="00787941">
        <w:rPr>
          <w:noProof/>
        </w:rPr>
        <w:fldChar w:fldCharType="separate"/>
      </w:r>
      <w:r w:rsidR="006120CD">
        <w:rPr>
          <w:noProof/>
        </w:rPr>
        <w:t>i</w:t>
      </w:r>
      <w:r w:rsidR="00787941">
        <w:rPr>
          <w:noProof/>
        </w:rPr>
        <w:fldChar w:fldCharType="end"/>
      </w:r>
    </w:p>
    <w:p w14:paraId="579522E5" w14:textId="0336C4A3"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Resumo</w:t>
      </w:r>
      <w:r>
        <w:rPr>
          <w:noProof/>
        </w:rPr>
        <w:tab/>
      </w:r>
      <w:r>
        <w:rPr>
          <w:noProof/>
        </w:rPr>
        <w:fldChar w:fldCharType="begin"/>
      </w:r>
      <w:r>
        <w:rPr>
          <w:noProof/>
        </w:rPr>
        <w:instrText xml:space="preserve"> PAGEREF _Toc45487588 \h </w:instrText>
      </w:r>
      <w:r>
        <w:rPr>
          <w:noProof/>
        </w:rPr>
      </w:r>
      <w:r>
        <w:rPr>
          <w:noProof/>
        </w:rPr>
        <w:fldChar w:fldCharType="separate"/>
      </w:r>
      <w:r w:rsidR="006120CD">
        <w:rPr>
          <w:noProof/>
        </w:rPr>
        <w:t>iii</w:t>
      </w:r>
      <w:r>
        <w:rPr>
          <w:noProof/>
        </w:rPr>
        <w:fldChar w:fldCharType="end"/>
      </w:r>
    </w:p>
    <w:p w14:paraId="0F687D04" w14:textId="2C70E374"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073238">
        <w:rPr>
          <w:noProof/>
          <w:lang w:val="en-GB"/>
        </w:rPr>
        <w:t>Abstract</w:t>
      </w:r>
      <w:r>
        <w:rPr>
          <w:noProof/>
        </w:rPr>
        <w:tab/>
      </w:r>
      <w:r>
        <w:rPr>
          <w:noProof/>
        </w:rPr>
        <w:fldChar w:fldCharType="begin"/>
      </w:r>
      <w:r>
        <w:rPr>
          <w:noProof/>
        </w:rPr>
        <w:instrText xml:space="preserve"> PAGEREF _Toc45487589 \h </w:instrText>
      </w:r>
      <w:r>
        <w:rPr>
          <w:noProof/>
        </w:rPr>
      </w:r>
      <w:r>
        <w:rPr>
          <w:noProof/>
        </w:rPr>
        <w:fldChar w:fldCharType="separate"/>
      </w:r>
      <w:r w:rsidR="006120CD">
        <w:rPr>
          <w:noProof/>
        </w:rPr>
        <w:t>v</w:t>
      </w:r>
      <w:r>
        <w:rPr>
          <w:noProof/>
        </w:rPr>
        <w:fldChar w:fldCharType="end"/>
      </w:r>
    </w:p>
    <w:p w14:paraId="3690C36B" w14:textId="0937CF3C"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w:t>
      </w:r>
      <w:r>
        <w:rPr>
          <w:noProof/>
        </w:rPr>
        <w:tab/>
      </w:r>
      <w:r>
        <w:rPr>
          <w:noProof/>
        </w:rPr>
        <w:fldChar w:fldCharType="begin"/>
      </w:r>
      <w:r>
        <w:rPr>
          <w:noProof/>
        </w:rPr>
        <w:instrText xml:space="preserve"> PAGEREF _Toc45487590 \h </w:instrText>
      </w:r>
      <w:r>
        <w:rPr>
          <w:noProof/>
        </w:rPr>
      </w:r>
      <w:r>
        <w:rPr>
          <w:noProof/>
        </w:rPr>
        <w:fldChar w:fldCharType="separate"/>
      </w:r>
      <w:r w:rsidR="006120CD">
        <w:rPr>
          <w:noProof/>
        </w:rPr>
        <w:t>vii</w:t>
      </w:r>
      <w:r>
        <w:rPr>
          <w:noProof/>
        </w:rPr>
        <w:fldChar w:fldCharType="end"/>
      </w:r>
    </w:p>
    <w:p w14:paraId="6AA5A5DA" w14:textId="096DB66C"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Figuras</w:t>
      </w:r>
      <w:r>
        <w:rPr>
          <w:noProof/>
        </w:rPr>
        <w:tab/>
      </w:r>
      <w:r>
        <w:rPr>
          <w:noProof/>
        </w:rPr>
        <w:fldChar w:fldCharType="begin"/>
      </w:r>
      <w:r>
        <w:rPr>
          <w:noProof/>
        </w:rPr>
        <w:instrText xml:space="preserve"> PAGEREF _Toc45487591 \h </w:instrText>
      </w:r>
      <w:r>
        <w:rPr>
          <w:noProof/>
        </w:rPr>
      </w:r>
      <w:r>
        <w:rPr>
          <w:noProof/>
        </w:rPr>
        <w:fldChar w:fldCharType="separate"/>
      </w:r>
      <w:r w:rsidR="006120CD">
        <w:rPr>
          <w:noProof/>
        </w:rPr>
        <w:t>ix</w:t>
      </w:r>
      <w:r>
        <w:rPr>
          <w:noProof/>
        </w:rPr>
        <w:fldChar w:fldCharType="end"/>
      </w:r>
    </w:p>
    <w:p w14:paraId="6FD88F0F" w14:textId="6E01DFCE"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Índice de Tabelas</w:t>
      </w:r>
      <w:r>
        <w:rPr>
          <w:noProof/>
        </w:rPr>
        <w:tab/>
      </w:r>
      <w:r>
        <w:rPr>
          <w:noProof/>
        </w:rPr>
        <w:fldChar w:fldCharType="begin"/>
      </w:r>
      <w:r>
        <w:rPr>
          <w:noProof/>
        </w:rPr>
        <w:instrText xml:space="preserve"> PAGEREF _Toc45487592 \h </w:instrText>
      </w:r>
      <w:r>
        <w:rPr>
          <w:noProof/>
        </w:rPr>
      </w:r>
      <w:r>
        <w:rPr>
          <w:noProof/>
        </w:rPr>
        <w:fldChar w:fldCharType="separate"/>
      </w:r>
      <w:r w:rsidR="006120CD">
        <w:rPr>
          <w:noProof/>
        </w:rPr>
        <w:t>xi</w:t>
      </w:r>
      <w:r>
        <w:rPr>
          <w:noProof/>
        </w:rPr>
        <w:fldChar w:fldCharType="end"/>
      </w:r>
    </w:p>
    <w:p w14:paraId="61F51DBF" w14:textId="1D2E02A9"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Pr>
          <w:noProof/>
        </w:rPr>
        <w:t>Acrónimos</w:t>
      </w:r>
      <w:r>
        <w:rPr>
          <w:noProof/>
        </w:rPr>
        <w:tab/>
      </w:r>
      <w:r>
        <w:rPr>
          <w:noProof/>
        </w:rPr>
        <w:fldChar w:fldCharType="begin"/>
      </w:r>
      <w:r>
        <w:rPr>
          <w:noProof/>
        </w:rPr>
        <w:instrText xml:space="preserve"> PAGEREF _Toc45487593 \h </w:instrText>
      </w:r>
      <w:r>
        <w:rPr>
          <w:noProof/>
        </w:rPr>
      </w:r>
      <w:r>
        <w:rPr>
          <w:noProof/>
        </w:rPr>
        <w:fldChar w:fldCharType="separate"/>
      </w:r>
      <w:r w:rsidR="006120CD">
        <w:rPr>
          <w:noProof/>
        </w:rPr>
        <w:t>xiii</w:t>
      </w:r>
      <w:r>
        <w:rPr>
          <w:noProof/>
        </w:rPr>
        <w:fldChar w:fldCharType="end"/>
      </w:r>
    </w:p>
    <w:p w14:paraId="1383066D" w14:textId="7E647B2F" w:rsidR="00787941" w:rsidRDefault="0078794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1.</w:t>
      </w:r>
      <w:r>
        <w:rPr>
          <w:rFonts w:asciiTheme="minorHAnsi" w:eastAsiaTheme="minorEastAsia" w:hAnsiTheme="minorHAnsi" w:cstheme="minorBidi"/>
          <w:b w:val="0"/>
          <w:bCs w:val="0"/>
          <w:caps w:val="0"/>
          <w:noProof/>
          <w:sz w:val="22"/>
          <w:szCs w:val="22"/>
          <w:lang w:eastAsia="pt-PT"/>
        </w:rPr>
        <w:tab/>
      </w:r>
      <w:r>
        <w:rPr>
          <w:noProof/>
        </w:rPr>
        <w:t>Introdução</w:t>
      </w:r>
      <w:r>
        <w:rPr>
          <w:noProof/>
        </w:rPr>
        <w:tab/>
      </w:r>
      <w:r>
        <w:rPr>
          <w:noProof/>
        </w:rPr>
        <w:fldChar w:fldCharType="begin"/>
      </w:r>
      <w:r>
        <w:rPr>
          <w:noProof/>
        </w:rPr>
        <w:instrText xml:space="preserve"> PAGEREF _Toc45487594 \h </w:instrText>
      </w:r>
      <w:r>
        <w:rPr>
          <w:noProof/>
        </w:rPr>
      </w:r>
      <w:r>
        <w:rPr>
          <w:noProof/>
        </w:rPr>
        <w:fldChar w:fldCharType="separate"/>
      </w:r>
      <w:r w:rsidR="006120CD">
        <w:rPr>
          <w:noProof/>
        </w:rPr>
        <w:t>1</w:t>
      </w:r>
      <w:r>
        <w:rPr>
          <w:noProof/>
        </w:rPr>
        <w:fldChar w:fldCharType="end"/>
      </w:r>
    </w:p>
    <w:p w14:paraId="249A3580" w14:textId="1CA95C79"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1.1.</w:t>
      </w:r>
      <w:r>
        <w:rPr>
          <w:rFonts w:asciiTheme="minorHAnsi" w:eastAsiaTheme="minorEastAsia" w:hAnsiTheme="minorHAnsi" w:cstheme="minorBidi"/>
          <w:smallCaps w:val="0"/>
          <w:noProof/>
          <w:sz w:val="22"/>
          <w:szCs w:val="22"/>
          <w:lang w:eastAsia="pt-PT"/>
        </w:rPr>
        <w:tab/>
      </w:r>
      <w:r>
        <w:rPr>
          <w:noProof/>
        </w:rPr>
        <w:t>Contextualização</w:t>
      </w:r>
      <w:r>
        <w:rPr>
          <w:noProof/>
        </w:rPr>
        <w:tab/>
      </w:r>
      <w:r>
        <w:rPr>
          <w:noProof/>
        </w:rPr>
        <w:fldChar w:fldCharType="begin"/>
      </w:r>
      <w:r>
        <w:rPr>
          <w:noProof/>
        </w:rPr>
        <w:instrText xml:space="preserve"> PAGEREF _Toc45487595 \h </w:instrText>
      </w:r>
      <w:r>
        <w:rPr>
          <w:noProof/>
        </w:rPr>
      </w:r>
      <w:r>
        <w:rPr>
          <w:noProof/>
        </w:rPr>
        <w:fldChar w:fldCharType="separate"/>
      </w:r>
      <w:r w:rsidR="006120CD">
        <w:rPr>
          <w:noProof/>
        </w:rPr>
        <w:t>1</w:t>
      </w:r>
      <w:r>
        <w:rPr>
          <w:noProof/>
        </w:rPr>
        <w:fldChar w:fldCharType="end"/>
      </w:r>
    </w:p>
    <w:p w14:paraId="4B03484A" w14:textId="3BC4D818"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1.2.</w:t>
      </w:r>
      <w:r>
        <w:rPr>
          <w:rFonts w:asciiTheme="minorHAnsi" w:eastAsiaTheme="minorEastAsia" w:hAnsiTheme="minorHAnsi" w:cstheme="minorBidi"/>
          <w:smallCaps w:val="0"/>
          <w:noProof/>
          <w:sz w:val="22"/>
          <w:szCs w:val="22"/>
          <w:lang w:eastAsia="pt-PT"/>
        </w:rPr>
        <w:tab/>
      </w:r>
      <w:r>
        <w:rPr>
          <w:noProof/>
        </w:rPr>
        <w:t>Objetivos</w:t>
      </w:r>
      <w:r>
        <w:rPr>
          <w:noProof/>
        </w:rPr>
        <w:tab/>
      </w:r>
      <w:r>
        <w:rPr>
          <w:noProof/>
        </w:rPr>
        <w:fldChar w:fldCharType="begin"/>
      </w:r>
      <w:r>
        <w:rPr>
          <w:noProof/>
        </w:rPr>
        <w:instrText xml:space="preserve"> PAGEREF _Toc45487596 \h </w:instrText>
      </w:r>
      <w:r>
        <w:rPr>
          <w:noProof/>
        </w:rPr>
      </w:r>
      <w:r>
        <w:rPr>
          <w:noProof/>
        </w:rPr>
        <w:fldChar w:fldCharType="separate"/>
      </w:r>
      <w:r w:rsidR="006120CD">
        <w:rPr>
          <w:noProof/>
        </w:rPr>
        <w:t>2</w:t>
      </w:r>
      <w:r>
        <w:rPr>
          <w:noProof/>
        </w:rPr>
        <w:fldChar w:fldCharType="end"/>
      </w:r>
    </w:p>
    <w:p w14:paraId="57F92216" w14:textId="487513FC"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1.3.</w:t>
      </w:r>
      <w:r>
        <w:rPr>
          <w:rFonts w:asciiTheme="minorHAnsi" w:eastAsiaTheme="minorEastAsia" w:hAnsiTheme="minorHAnsi" w:cstheme="minorBidi"/>
          <w:smallCaps w:val="0"/>
          <w:noProof/>
          <w:sz w:val="22"/>
          <w:szCs w:val="22"/>
          <w:lang w:eastAsia="pt-PT"/>
        </w:rPr>
        <w:tab/>
      </w:r>
      <w:r>
        <w:rPr>
          <w:noProof/>
        </w:rPr>
        <w:t>Calendarização</w:t>
      </w:r>
      <w:r>
        <w:rPr>
          <w:noProof/>
        </w:rPr>
        <w:tab/>
      </w:r>
      <w:r>
        <w:rPr>
          <w:noProof/>
        </w:rPr>
        <w:fldChar w:fldCharType="begin"/>
      </w:r>
      <w:r>
        <w:rPr>
          <w:noProof/>
        </w:rPr>
        <w:instrText xml:space="preserve"> PAGEREF _Toc45487597 \h </w:instrText>
      </w:r>
      <w:r>
        <w:rPr>
          <w:noProof/>
        </w:rPr>
      </w:r>
      <w:r>
        <w:rPr>
          <w:noProof/>
        </w:rPr>
        <w:fldChar w:fldCharType="separate"/>
      </w:r>
      <w:r w:rsidR="006120CD">
        <w:rPr>
          <w:noProof/>
        </w:rPr>
        <w:t>3</w:t>
      </w:r>
      <w:r>
        <w:rPr>
          <w:noProof/>
        </w:rPr>
        <w:fldChar w:fldCharType="end"/>
      </w:r>
    </w:p>
    <w:p w14:paraId="0B9D92B7" w14:textId="01240B9B"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1.4.</w:t>
      </w:r>
      <w:r>
        <w:rPr>
          <w:rFonts w:asciiTheme="minorHAnsi" w:eastAsiaTheme="minorEastAsia" w:hAnsiTheme="minorHAnsi" w:cstheme="minorBidi"/>
          <w:smallCaps w:val="0"/>
          <w:noProof/>
          <w:sz w:val="22"/>
          <w:szCs w:val="22"/>
          <w:lang w:eastAsia="pt-PT"/>
        </w:rPr>
        <w:tab/>
      </w:r>
      <w:r>
        <w:rPr>
          <w:noProof/>
        </w:rPr>
        <w:t>Organização do relatório</w:t>
      </w:r>
      <w:r>
        <w:rPr>
          <w:noProof/>
        </w:rPr>
        <w:tab/>
      </w:r>
      <w:r>
        <w:rPr>
          <w:noProof/>
        </w:rPr>
        <w:fldChar w:fldCharType="begin"/>
      </w:r>
      <w:r>
        <w:rPr>
          <w:noProof/>
        </w:rPr>
        <w:instrText xml:space="preserve"> PAGEREF _Toc45487598 \h </w:instrText>
      </w:r>
      <w:r>
        <w:rPr>
          <w:noProof/>
        </w:rPr>
      </w:r>
      <w:r>
        <w:rPr>
          <w:noProof/>
        </w:rPr>
        <w:fldChar w:fldCharType="separate"/>
      </w:r>
      <w:r w:rsidR="006120CD">
        <w:rPr>
          <w:noProof/>
        </w:rPr>
        <w:t>3</w:t>
      </w:r>
      <w:r>
        <w:rPr>
          <w:noProof/>
        </w:rPr>
        <w:fldChar w:fldCharType="end"/>
      </w:r>
    </w:p>
    <w:p w14:paraId="37123F76" w14:textId="00E902AF" w:rsidR="00787941" w:rsidRDefault="0078794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2.</w:t>
      </w:r>
      <w:r>
        <w:rPr>
          <w:rFonts w:asciiTheme="minorHAnsi" w:eastAsiaTheme="minorEastAsia" w:hAnsiTheme="minorHAnsi" w:cstheme="minorBidi"/>
          <w:b w:val="0"/>
          <w:bCs w:val="0"/>
          <w:caps w:val="0"/>
          <w:noProof/>
          <w:sz w:val="22"/>
          <w:szCs w:val="22"/>
          <w:lang w:eastAsia="pt-PT"/>
        </w:rPr>
        <w:tab/>
      </w:r>
      <w:r>
        <w:rPr>
          <w:noProof/>
        </w:rPr>
        <w:t>Arquitetura do sistema</w:t>
      </w:r>
      <w:r>
        <w:rPr>
          <w:noProof/>
        </w:rPr>
        <w:tab/>
      </w:r>
      <w:r>
        <w:rPr>
          <w:noProof/>
        </w:rPr>
        <w:fldChar w:fldCharType="begin"/>
      </w:r>
      <w:r>
        <w:rPr>
          <w:noProof/>
        </w:rPr>
        <w:instrText xml:space="preserve"> PAGEREF _Toc45487599 \h </w:instrText>
      </w:r>
      <w:r>
        <w:rPr>
          <w:noProof/>
        </w:rPr>
      </w:r>
      <w:r>
        <w:rPr>
          <w:noProof/>
        </w:rPr>
        <w:fldChar w:fldCharType="separate"/>
      </w:r>
      <w:r w:rsidR="006120CD">
        <w:rPr>
          <w:noProof/>
        </w:rPr>
        <w:t>5</w:t>
      </w:r>
      <w:r>
        <w:rPr>
          <w:noProof/>
        </w:rPr>
        <w:fldChar w:fldCharType="end"/>
      </w:r>
    </w:p>
    <w:p w14:paraId="5219688F" w14:textId="78356D44"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2.1.</w:t>
      </w:r>
      <w:r>
        <w:rPr>
          <w:rFonts w:asciiTheme="minorHAnsi" w:eastAsiaTheme="minorEastAsia" w:hAnsiTheme="minorHAnsi" w:cstheme="minorBidi"/>
          <w:smallCaps w:val="0"/>
          <w:noProof/>
          <w:sz w:val="22"/>
          <w:szCs w:val="22"/>
          <w:lang w:eastAsia="pt-PT"/>
        </w:rPr>
        <w:tab/>
      </w:r>
      <w:r>
        <w:rPr>
          <w:noProof/>
        </w:rPr>
        <w:t>Versão Anterior</w:t>
      </w:r>
      <w:r>
        <w:rPr>
          <w:noProof/>
        </w:rPr>
        <w:tab/>
      </w:r>
      <w:r>
        <w:rPr>
          <w:noProof/>
        </w:rPr>
        <w:fldChar w:fldCharType="begin"/>
      </w:r>
      <w:r>
        <w:rPr>
          <w:noProof/>
        </w:rPr>
        <w:instrText xml:space="preserve"> PAGEREF _Toc45487600 \h </w:instrText>
      </w:r>
      <w:r>
        <w:rPr>
          <w:noProof/>
        </w:rPr>
      </w:r>
      <w:r>
        <w:rPr>
          <w:noProof/>
        </w:rPr>
        <w:fldChar w:fldCharType="separate"/>
      </w:r>
      <w:r w:rsidR="006120CD">
        <w:rPr>
          <w:noProof/>
        </w:rPr>
        <w:t>6</w:t>
      </w:r>
      <w:r>
        <w:rPr>
          <w:noProof/>
        </w:rPr>
        <w:fldChar w:fldCharType="end"/>
      </w:r>
    </w:p>
    <w:p w14:paraId="33CD15DC" w14:textId="0ABE5633"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2.2.</w:t>
      </w:r>
      <w:r>
        <w:rPr>
          <w:rFonts w:asciiTheme="minorHAnsi" w:eastAsiaTheme="minorEastAsia" w:hAnsiTheme="minorHAnsi" w:cstheme="minorBidi"/>
          <w:smallCaps w:val="0"/>
          <w:noProof/>
          <w:sz w:val="22"/>
          <w:szCs w:val="22"/>
          <w:lang w:eastAsia="pt-PT"/>
        </w:rPr>
        <w:tab/>
      </w:r>
      <w:r>
        <w:rPr>
          <w:noProof/>
        </w:rPr>
        <w:t>MySQL</w:t>
      </w:r>
      <w:r>
        <w:rPr>
          <w:noProof/>
        </w:rPr>
        <w:tab/>
      </w:r>
      <w:r>
        <w:rPr>
          <w:noProof/>
        </w:rPr>
        <w:fldChar w:fldCharType="begin"/>
      </w:r>
      <w:r>
        <w:rPr>
          <w:noProof/>
        </w:rPr>
        <w:instrText xml:space="preserve"> PAGEREF _Toc45487601 \h </w:instrText>
      </w:r>
      <w:r>
        <w:rPr>
          <w:noProof/>
        </w:rPr>
      </w:r>
      <w:r>
        <w:rPr>
          <w:noProof/>
        </w:rPr>
        <w:fldChar w:fldCharType="separate"/>
      </w:r>
      <w:r w:rsidR="006120CD">
        <w:rPr>
          <w:noProof/>
        </w:rPr>
        <w:t>7</w:t>
      </w:r>
      <w:r>
        <w:rPr>
          <w:noProof/>
        </w:rPr>
        <w:fldChar w:fldCharType="end"/>
      </w:r>
    </w:p>
    <w:p w14:paraId="5DCC5F94" w14:textId="14EF1BDC"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2.3.</w:t>
      </w:r>
      <w:r>
        <w:rPr>
          <w:rFonts w:asciiTheme="minorHAnsi" w:eastAsiaTheme="minorEastAsia" w:hAnsiTheme="minorHAnsi" w:cstheme="minorBidi"/>
          <w:smallCaps w:val="0"/>
          <w:noProof/>
          <w:sz w:val="22"/>
          <w:szCs w:val="22"/>
          <w:lang w:eastAsia="pt-PT"/>
        </w:rPr>
        <w:tab/>
      </w:r>
      <w:r>
        <w:rPr>
          <w:noProof/>
        </w:rPr>
        <w:t>Python</w:t>
      </w:r>
      <w:r>
        <w:rPr>
          <w:noProof/>
        </w:rPr>
        <w:tab/>
      </w:r>
      <w:r>
        <w:rPr>
          <w:noProof/>
        </w:rPr>
        <w:fldChar w:fldCharType="begin"/>
      </w:r>
      <w:r>
        <w:rPr>
          <w:noProof/>
        </w:rPr>
        <w:instrText xml:space="preserve"> PAGEREF _Toc45487602 \h </w:instrText>
      </w:r>
      <w:r>
        <w:rPr>
          <w:noProof/>
        </w:rPr>
      </w:r>
      <w:r>
        <w:rPr>
          <w:noProof/>
        </w:rPr>
        <w:fldChar w:fldCharType="separate"/>
      </w:r>
      <w:r w:rsidR="006120CD">
        <w:rPr>
          <w:noProof/>
        </w:rPr>
        <w:t>7</w:t>
      </w:r>
      <w:r>
        <w:rPr>
          <w:noProof/>
        </w:rPr>
        <w:fldChar w:fldCharType="end"/>
      </w:r>
    </w:p>
    <w:p w14:paraId="047B95A0" w14:textId="5CBAD87E"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2.4.</w:t>
      </w:r>
      <w:r>
        <w:rPr>
          <w:rFonts w:asciiTheme="minorHAnsi" w:eastAsiaTheme="minorEastAsia" w:hAnsiTheme="minorHAnsi" w:cstheme="minorBidi"/>
          <w:smallCaps w:val="0"/>
          <w:noProof/>
          <w:sz w:val="22"/>
          <w:szCs w:val="22"/>
          <w:lang w:eastAsia="pt-PT"/>
        </w:rPr>
        <w:tab/>
      </w:r>
      <w:r>
        <w:rPr>
          <w:noProof/>
        </w:rPr>
        <w:t>JavaScript</w:t>
      </w:r>
      <w:r>
        <w:rPr>
          <w:noProof/>
        </w:rPr>
        <w:tab/>
      </w:r>
      <w:r>
        <w:rPr>
          <w:noProof/>
        </w:rPr>
        <w:fldChar w:fldCharType="begin"/>
      </w:r>
      <w:r>
        <w:rPr>
          <w:noProof/>
        </w:rPr>
        <w:instrText xml:space="preserve"> PAGEREF _Toc45487603 \h </w:instrText>
      </w:r>
      <w:r>
        <w:rPr>
          <w:noProof/>
        </w:rPr>
      </w:r>
      <w:r>
        <w:rPr>
          <w:noProof/>
        </w:rPr>
        <w:fldChar w:fldCharType="separate"/>
      </w:r>
      <w:r w:rsidR="006120CD">
        <w:rPr>
          <w:noProof/>
        </w:rPr>
        <w:t>9</w:t>
      </w:r>
      <w:r>
        <w:rPr>
          <w:noProof/>
        </w:rPr>
        <w:fldChar w:fldCharType="end"/>
      </w:r>
    </w:p>
    <w:p w14:paraId="1427BAF9" w14:textId="17FCCD25" w:rsidR="00787941" w:rsidRDefault="0078794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3.</w:t>
      </w:r>
      <w:r>
        <w:rPr>
          <w:rFonts w:asciiTheme="minorHAnsi" w:eastAsiaTheme="minorEastAsia" w:hAnsiTheme="minorHAnsi" w:cstheme="minorBidi"/>
          <w:b w:val="0"/>
          <w:bCs w:val="0"/>
          <w:caps w:val="0"/>
          <w:noProof/>
          <w:sz w:val="22"/>
          <w:szCs w:val="22"/>
          <w:lang w:eastAsia="pt-PT"/>
        </w:rPr>
        <w:tab/>
      </w:r>
      <w:r>
        <w:rPr>
          <w:noProof/>
        </w:rPr>
        <w:t>Desenvolvimento do sistema</w:t>
      </w:r>
      <w:r>
        <w:rPr>
          <w:noProof/>
        </w:rPr>
        <w:tab/>
      </w:r>
      <w:r>
        <w:rPr>
          <w:noProof/>
        </w:rPr>
        <w:fldChar w:fldCharType="begin"/>
      </w:r>
      <w:r>
        <w:rPr>
          <w:noProof/>
        </w:rPr>
        <w:instrText xml:space="preserve"> PAGEREF _Toc45487604 \h </w:instrText>
      </w:r>
      <w:r>
        <w:rPr>
          <w:noProof/>
        </w:rPr>
      </w:r>
      <w:r>
        <w:rPr>
          <w:noProof/>
        </w:rPr>
        <w:fldChar w:fldCharType="separate"/>
      </w:r>
      <w:r w:rsidR="006120CD">
        <w:rPr>
          <w:noProof/>
        </w:rPr>
        <w:t>13</w:t>
      </w:r>
      <w:r>
        <w:rPr>
          <w:noProof/>
        </w:rPr>
        <w:fldChar w:fldCharType="end"/>
      </w:r>
    </w:p>
    <w:p w14:paraId="533C9D80" w14:textId="11C664F4"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3.1.</w:t>
      </w:r>
      <w:r>
        <w:rPr>
          <w:rFonts w:asciiTheme="minorHAnsi" w:eastAsiaTheme="minorEastAsia" w:hAnsiTheme="minorHAnsi" w:cstheme="minorBidi"/>
          <w:smallCaps w:val="0"/>
          <w:noProof/>
          <w:sz w:val="22"/>
          <w:szCs w:val="22"/>
          <w:lang w:eastAsia="pt-PT"/>
        </w:rPr>
        <w:tab/>
      </w:r>
      <w:r>
        <w:rPr>
          <w:noProof/>
        </w:rPr>
        <w:t>Base de Dados</w:t>
      </w:r>
      <w:r>
        <w:rPr>
          <w:noProof/>
        </w:rPr>
        <w:tab/>
      </w:r>
      <w:r>
        <w:rPr>
          <w:noProof/>
        </w:rPr>
        <w:fldChar w:fldCharType="begin"/>
      </w:r>
      <w:r>
        <w:rPr>
          <w:noProof/>
        </w:rPr>
        <w:instrText xml:space="preserve"> PAGEREF _Toc45487605 \h </w:instrText>
      </w:r>
      <w:r>
        <w:rPr>
          <w:noProof/>
        </w:rPr>
      </w:r>
      <w:r>
        <w:rPr>
          <w:noProof/>
        </w:rPr>
        <w:fldChar w:fldCharType="separate"/>
      </w:r>
      <w:r w:rsidR="006120CD">
        <w:rPr>
          <w:noProof/>
        </w:rPr>
        <w:t>13</w:t>
      </w:r>
      <w:r>
        <w:rPr>
          <w:noProof/>
        </w:rPr>
        <w:fldChar w:fldCharType="end"/>
      </w:r>
    </w:p>
    <w:p w14:paraId="5773166F" w14:textId="532939C5"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3.2.</w:t>
      </w:r>
      <w:r>
        <w:rPr>
          <w:rFonts w:asciiTheme="minorHAnsi" w:eastAsiaTheme="minorEastAsia" w:hAnsiTheme="minorHAnsi" w:cstheme="minorBidi"/>
          <w:smallCaps w:val="0"/>
          <w:noProof/>
          <w:sz w:val="22"/>
          <w:szCs w:val="22"/>
          <w:lang w:eastAsia="pt-PT"/>
        </w:rPr>
        <w:tab/>
      </w:r>
      <w:r>
        <w:rPr>
          <w:noProof/>
        </w:rPr>
        <w:t>Aquisição de dados</w:t>
      </w:r>
      <w:r>
        <w:rPr>
          <w:noProof/>
        </w:rPr>
        <w:tab/>
      </w:r>
      <w:r>
        <w:rPr>
          <w:noProof/>
        </w:rPr>
        <w:fldChar w:fldCharType="begin"/>
      </w:r>
      <w:r>
        <w:rPr>
          <w:noProof/>
        </w:rPr>
        <w:instrText xml:space="preserve"> PAGEREF _Toc45487606 \h </w:instrText>
      </w:r>
      <w:r>
        <w:rPr>
          <w:noProof/>
        </w:rPr>
      </w:r>
      <w:r>
        <w:rPr>
          <w:noProof/>
        </w:rPr>
        <w:fldChar w:fldCharType="separate"/>
      </w:r>
      <w:r w:rsidR="006120CD">
        <w:rPr>
          <w:noProof/>
        </w:rPr>
        <w:t>16</w:t>
      </w:r>
      <w:r>
        <w:rPr>
          <w:noProof/>
        </w:rPr>
        <w:fldChar w:fldCharType="end"/>
      </w:r>
    </w:p>
    <w:p w14:paraId="75307F7B" w14:textId="06A3103A"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3.3.</w:t>
      </w:r>
      <w:r>
        <w:rPr>
          <w:rFonts w:asciiTheme="minorHAnsi" w:eastAsiaTheme="minorEastAsia" w:hAnsiTheme="minorHAnsi" w:cstheme="minorBidi"/>
          <w:smallCaps w:val="0"/>
          <w:noProof/>
          <w:sz w:val="22"/>
          <w:szCs w:val="22"/>
          <w:lang w:eastAsia="pt-PT"/>
        </w:rPr>
        <w:tab/>
      </w:r>
      <w:r>
        <w:rPr>
          <w:noProof/>
        </w:rPr>
        <w:t>Interface gráfica para supervisionamento</w:t>
      </w:r>
      <w:r>
        <w:rPr>
          <w:noProof/>
        </w:rPr>
        <w:tab/>
      </w:r>
      <w:r>
        <w:rPr>
          <w:noProof/>
        </w:rPr>
        <w:fldChar w:fldCharType="begin"/>
      </w:r>
      <w:r>
        <w:rPr>
          <w:noProof/>
        </w:rPr>
        <w:instrText xml:space="preserve"> PAGEREF _Toc45487607 \h </w:instrText>
      </w:r>
      <w:r>
        <w:rPr>
          <w:noProof/>
        </w:rPr>
      </w:r>
      <w:r>
        <w:rPr>
          <w:noProof/>
        </w:rPr>
        <w:fldChar w:fldCharType="separate"/>
      </w:r>
      <w:r w:rsidR="006120CD">
        <w:rPr>
          <w:noProof/>
        </w:rPr>
        <w:t>20</w:t>
      </w:r>
      <w:r>
        <w:rPr>
          <w:noProof/>
        </w:rPr>
        <w:fldChar w:fldCharType="end"/>
      </w:r>
    </w:p>
    <w:p w14:paraId="609785BF" w14:textId="2557CA66"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3.4.</w:t>
      </w:r>
      <w:r>
        <w:rPr>
          <w:rFonts w:asciiTheme="minorHAnsi" w:eastAsiaTheme="minorEastAsia" w:hAnsiTheme="minorHAnsi" w:cstheme="minorBidi"/>
          <w:smallCaps w:val="0"/>
          <w:noProof/>
          <w:sz w:val="22"/>
          <w:szCs w:val="22"/>
          <w:lang w:eastAsia="pt-PT"/>
        </w:rPr>
        <w:tab/>
      </w:r>
      <w:r>
        <w:rPr>
          <w:noProof/>
        </w:rPr>
        <w:t>Aplicação Web para análise de dados</w:t>
      </w:r>
      <w:r>
        <w:rPr>
          <w:noProof/>
        </w:rPr>
        <w:tab/>
      </w:r>
      <w:r>
        <w:rPr>
          <w:noProof/>
        </w:rPr>
        <w:fldChar w:fldCharType="begin"/>
      </w:r>
      <w:r>
        <w:rPr>
          <w:noProof/>
        </w:rPr>
        <w:instrText xml:space="preserve"> PAGEREF _Toc45487608 \h </w:instrText>
      </w:r>
      <w:r>
        <w:rPr>
          <w:noProof/>
        </w:rPr>
      </w:r>
      <w:r>
        <w:rPr>
          <w:noProof/>
        </w:rPr>
        <w:fldChar w:fldCharType="separate"/>
      </w:r>
      <w:r w:rsidR="006120CD">
        <w:rPr>
          <w:noProof/>
        </w:rPr>
        <w:t>24</w:t>
      </w:r>
      <w:r>
        <w:rPr>
          <w:noProof/>
        </w:rPr>
        <w:fldChar w:fldCharType="end"/>
      </w:r>
    </w:p>
    <w:p w14:paraId="2FF2D82A" w14:textId="767AF9C7"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3.5.</w:t>
      </w:r>
      <w:r>
        <w:rPr>
          <w:rFonts w:asciiTheme="minorHAnsi" w:eastAsiaTheme="minorEastAsia" w:hAnsiTheme="minorHAnsi" w:cstheme="minorBidi"/>
          <w:smallCaps w:val="0"/>
          <w:noProof/>
          <w:sz w:val="22"/>
          <w:szCs w:val="22"/>
          <w:lang w:eastAsia="pt-PT"/>
        </w:rPr>
        <w:tab/>
      </w:r>
      <w:r>
        <w:rPr>
          <w:noProof/>
        </w:rPr>
        <w:t>Visualização dos dados</w:t>
      </w:r>
      <w:r>
        <w:rPr>
          <w:noProof/>
        </w:rPr>
        <w:tab/>
      </w:r>
      <w:r>
        <w:rPr>
          <w:noProof/>
        </w:rPr>
        <w:fldChar w:fldCharType="begin"/>
      </w:r>
      <w:r>
        <w:rPr>
          <w:noProof/>
        </w:rPr>
        <w:instrText xml:space="preserve"> PAGEREF _Toc45487609 \h </w:instrText>
      </w:r>
      <w:r>
        <w:rPr>
          <w:noProof/>
        </w:rPr>
      </w:r>
      <w:r>
        <w:rPr>
          <w:noProof/>
        </w:rPr>
        <w:fldChar w:fldCharType="separate"/>
      </w:r>
      <w:r w:rsidR="006120CD">
        <w:rPr>
          <w:noProof/>
        </w:rPr>
        <w:t>28</w:t>
      </w:r>
      <w:r>
        <w:rPr>
          <w:noProof/>
        </w:rPr>
        <w:fldChar w:fldCharType="end"/>
      </w:r>
    </w:p>
    <w:p w14:paraId="125B8CB1" w14:textId="6C312566" w:rsidR="00787941" w:rsidRDefault="0078794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4.</w:t>
      </w:r>
      <w:r>
        <w:rPr>
          <w:rFonts w:asciiTheme="minorHAnsi" w:eastAsiaTheme="minorEastAsia" w:hAnsiTheme="minorHAnsi" w:cstheme="minorBidi"/>
          <w:b w:val="0"/>
          <w:bCs w:val="0"/>
          <w:caps w:val="0"/>
          <w:noProof/>
          <w:sz w:val="22"/>
          <w:szCs w:val="22"/>
          <w:lang w:eastAsia="pt-PT"/>
        </w:rPr>
        <w:tab/>
      </w:r>
      <w:r>
        <w:rPr>
          <w:noProof/>
        </w:rPr>
        <w:t>Análise dos resultados</w:t>
      </w:r>
      <w:r>
        <w:rPr>
          <w:noProof/>
        </w:rPr>
        <w:tab/>
      </w:r>
      <w:r>
        <w:rPr>
          <w:noProof/>
        </w:rPr>
        <w:fldChar w:fldCharType="begin"/>
      </w:r>
      <w:r>
        <w:rPr>
          <w:noProof/>
        </w:rPr>
        <w:instrText xml:space="preserve"> PAGEREF _Toc45487610 \h </w:instrText>
      </w:r>
      <w:r>
        <w:rPr>
          <w:noProof/>
        </w:rPr>
      </w:r>
      <w:r>
        <w:rPr>
          <w:noProof/>
        </w:rPr>
        <w:fldChar w:fldCharType="separate"/>
      </w:r>
      <w:r w:rsidR="006120CD">
        <w:rPr>
          <w:noProof/>
        </w:rPr>
        <w:t>30</w:t>
      </w:r>
      <w:r>
        <w:rPr>
          <w:noProof/>
        </w:rPr>
        <w:fldChar w:fldCharType="end"/>
      </w:r>
    </w:p>
    <w:p w14:paraId="5D311613" w14:textId="7ACD024F"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4.1.</w:t>
      </w:r>
      <w:r>
        <w:rPr>
          <w:rFonts w:asciiTheme="minorHAnsi" w:eastAsiaTheme="minorEastAsia" w:hAnsiTheme="minorHAnsi" w:cstheme="minorBidi"/>
          <w:smallCaps w:val="0"/>
          <w:noProof/>
          <w:sz w:val="22"/>
          <w:szCs w:val="22"/>
          <w:lang w:eastAsia="pt-PT"/>
        </w:rPr>
        <w:tab/>
      </w:r>
      <w:r>
        <w:rPr>
          <w:noProof/>
        </w:rPr>
        <w:t>Interface de supervisionamento de linha</w:t>
      </w:r>
      <w:r>
        <w:rPr>
          <w:noProof/>
        </w:rPr>
        <w:tab/>
      </w:r>
      <w:r>
        <w:rPr>
          <w:noProof/>
        </w:rPr>
        <w:fldChar w:fldCharType="begin"/>
      </w:r>
      <w:r>
        <w:rPr>
          <w:noProof/>
        </w:rPr>
        <w:instrText xml:space="preserve"> PAGEREF _Toc45487611 \h </w:instrText>
      </w:r>
      <w:r>
        <w:rPr>
          <w:noProof/>
        </w:rPr>
      </w:r>
      <w:r>
        <w:rPr>
          <w:noProof/>
        </w:rPr>
        <w:fldChar w:fldCharType="separate"/>
      </w:r>
      <w:r w:rsidR="006120CD">
        <w:rPr>
          <w:noProof/>
        </w:rPr>
        <w:t>30</w:t>
      </w:r>
      <w:r>
        <w:rPr>
          <w:noProof/>
        </w:rPr>
        <w:fldChar w:fldCharType="end"/>
      </w:r>
    </w:p>
    <w:p w14:paraId="3F28C473" w14:textId="62CF0940" w:rsidR="00787941" w:rsidRDefault="00787941">
      <w:pPr>
        <w:pStyle w:val="ndice2"/>
        <w:tabs>
          <w:tab w:val="left" w:pos="880"/>
          <w:tab w:val="right" w:leader="dot" w:pos="8777"/>
        </w:tabs>
        <w:rPr>
          <w:rFonts w:asciiTheme="minorHAnsi" w:eastAsiaTheme="minorEastAsia" w:hAnsiTheme="minorHAnsi" w:cstheme="minorBidi"/>
          <w:smallCaps w:val="0"/>
          <w:noProof/>
          <w:sz w:val="22"/>
          <w:szCs w:val="22"/>
          <w:lang w:eastAsia="pt-PT"/>
        </w:rPr>
      </w:pPr>
      <w:r>
        <w:rPr>
          <w:noProof/>
        </w:rPr>
        <w:t>4.2.</w:t>
      </w:r>
      <w:r>
        <w:rPr>
          <w:rFonts w:asciiTheme="minorHAnsi" w:eastAsiaTheme="minorEastAsia" w:hAnsiTheme="minorHAnsi" w:cstheme="minorBidi"/>
          <w:smallCaps w:val="0"/>
          <w:noProof/>
          <w:sz w:val="22"/>
          <w:szCs w:val="22"/>
          <w:lang w:eastAsia="pt-PT"/>
        </w:rPr>
        <w:tab/>
      </w:r>
      <w:r>
        <w:rPr>
          <w:noProof/>
        </w:rPr>
        <w:t>Aplicação Web para análise estatística</w:t>
      </w:r>
      <w:r>
        <w:rPr>
          <w:noProof/>
        </w:rPr>
        <w:tab/>
      </w:r>
      <w:r>
        <w:rPr>
          <w:noProof/>
        </w:rPr>
        <w:fldChar w:fldCharType="begin"/>
      </w:r>
      <w:r>
        <w:rPr>
          <w:noProof/>
        </w:rPr>
        <w:instrText xml:space="preserve"> PAGEREF _Toc45487612 \h </w:instrText>
      </w:r>
      <w:r>
        <w:rPr>
          <w:noProof/>
        </w:rPr>
      </w:r>
      <w:r>
        <w:rPr>
          <w:noProof/>
        </w:rPr>
        <w:fldChar w:fldCharType="separate"/>
      </w:r>
      <w:r w:rsidR="006120CD">
        <w:rPr>
          <w:noProof/>
        </w:rPr>
        <w:t>31</w:t>
      </w:r>
      <w:r>
        <w:rPr>
          <w:noProof/>
        </w:rPr>
        <w:fldChar w:fldCharType="end"/>
      </w:r>
    </w:p>
    <w:p w14:paraId="1A0538AF" w14:textId="70FBCACD" w:rsidR="00787941" w:rsidRDefault="00787941">
      <w:pPr>
        <w:pStyle w:val="ndice1"/>
        <w:tabs>
          <w:tab w:val="left" w:pos="440"/>
          <w:tab w:val="right" w:leader="dot" w:pos="8777"/>
        </w:tabs>
        <w:rPr>
          <w:rFonts w:asciiTheme="minorHAnsi" w:eastAsiaTheme="minorEastAsia" w:hAnsiTheme="minorHAnsi" w:cstheme="minorBidi"/>
          <w:b w:val="0"/>
          <w:bCs w:val="0"/>
          <w:caps w:val="0"/>
          <w:noProof/>
          <w:sz w:val="22"/>
          <w:szCs w:val="22"/>
          <w:lang w:eastAsia="pt-PT"/>
        </w:rPr>
      </w:pPr>
      <w:r>
        <w:rPr>
          <w:noProof/>
        </w:rPr>
        <w:t>5.</w:t>
      </w:r>
      <w:r>
        <w:rPr>
          <w:rFonts w:asciiTheme="minorHAnsi" w:eastAsiaTheme="minorEastAsia" w:hAnsiTheme="minorHAnsi" w:cstheme="minorBidi"/>
          <w:b w:val="0"/>
          <w:bCs w:val="0"/>
          <w:caps w:val="0"/>
          <w:noProof/>
          <w:sz w:val="22"/>
          <w:szCs w:val="22"/>
          <w:lang w:eastAsia="pt-PT"/>
        </w:rPr>
        <w:tab/>
      </w:r>
      <w:r>
        <w:rPr>
          <w:noProof/>
        </w:rPr>
        <w:t>Conclusões</w:t>
      </w:r>
      <w:r>
        <w:rPr>
          <w:noProof/>
        </w:rPr>
        <w:tab/>
      </w:r>
      <w:r>
        <w:rPr>
          <w:noProof/>
        </w:rPr>
        <w:fldChar w:fldCharType="begin"/>
      </w:r>
      <w:r>
        <w:rPr>
          <w:noProof/>
        </w:rPr>
        <w:instrText xml:space="preserve"> PAGEREF _Toc45487613 \h </w:instrText>
      </w:r>
      <w:r>
        <w:rPr>
          <w:noProof/>
        </w:rPr>
      </w:r>
      <w:r>
        <w:rPr>
          <w:noProof/>
        </w:rPr>
        <w:fldChar w:fldCharType="separate"/>
      </w:r>
      <w:r w:rsidR="006120CD">
        <w:rPr>
          <w:noProof/>
        </w:rPr>
        <w:t>37</w:t>
      </w:r>
      <w:r>
        <w:rPr>
          <w:noProof/>
        </w:rPr>
        <w:fldChar w:fldCharType="end"/>
      </w:r>
    </w:p>
    <w:p w14:paraId="555C614C" w14:textId="47DB88A1" w:rsidR="00787941" w:rsidRDefault="00787941">
      <w:pPr>
        <w:pStyle w:val="ndice1"/>
        <w:tabs>
          <w:tab w:val="right" w:leader="dot" w:pos="8777"/>
        </w:tabs>
        <w:rPr>
          <w:rFonts w:asciiTheme="minorHAnsi" w:eastAsiaTheme="minorEastAsia" w:hAnsiTheme="minorHAnsi" w:cstheme="minorBidi"/>
          <w:b w:val="0"/>
          <w:bCs w:val="0"/>
          <w:caps w:val="0"/>
          <w:noProof/>
          <w:sz w:val="22"/>
          <w:szCs w:val="22"/>
          <w:lang w:eastAsia="pt-PT"/>
        </w:rPr>
      </w:pPr>
      <w:r w:rsidRPr="00073238">
        <w:rPr>
          <w:noProof/>
          <w:lang w:val="en-US"/>
        </w:rPr>
        <w:t>Referências Documentais</w:t>
      </w:r>
      <w:r>
        <w:rPr>
          <w:noProof/>
        </w:rPr>
        <w:tab/>
      </w:r>
      <w:r>
        <w:rPr>
          <w:noProof/>
        </w:rPr>
        <w:fldChar w:fldCharType="begin"/>
      </w:r>
      <w:r>
        <w:rPr>
          <w:noProof/>
        </w:rPr>
        <w:instrText xml:space="preserve"> PAGEREF _Toc45487614 \h </w:instrText>
      </w:r>
      <w:r>
        <w:rPr>
          <w:noProof/>
        </w:rPr>
      </w:r>
      <w:r>
        <w:rPr>
          <w:noProof/>
        </w:rPr>
        <w:fldChar w:fldCharType="separate"/>
      </w:r>
      <w:r w:rsidR="006120CD">
        <w:rPr>
          <w:noProof/>
        </w:rPr>
        <w:t>39</w:t>
      </w:r>
      <w:r>
        <w:rPr>
          <w:noProof/>
        </w:rPr>
        <w:fldChar w:fldCharType="end"/>
      </w:r>
    </w:p>
    <w:p w14:paraId="7F62D5EE" w14:textId="540D84A3" w:rsidR="00341DF5" w:rsidRPr="00383A41" w:rsidRDefault="008B7C94" w:rsidP="00287748">
      <w:r>
        <w:rPr>
          <w:bCs/>
          <w:caps/>
          <w:sz w:val="24"/>
          <w:szCs w:val="24"/>
        </w:rPr>
        <w:fldChar w:fldCharType="end"/>
      </w:r>
    </w:p>
    <w:p w14:paraId="0DB60C0B" w14:textId="77777777" w:rsidR="00BC717D" w:rsidRDefault="00BC717D" w:rsidP="00BC717D">
      <w:pPr>
        <w:sectPr w:rsidR="00BC717D" w:rsidSect="00143BC0">
          <w:type w:val="oddPage"/>
          <w:pgSz w:w="11906" w:h="16838" w:code="9"/>
          <w:pgMar w:top="1418" w:right="1418" w:bottom="1418" w:left="1701" w:header="709" w:footer="567" w:gutter="0"/>
          <w:pgNumType w:fmt="lowerRoman"/>
          <w:cols w:space="720"/>
        </w:sectPr>
      </w:pPr>
    </w:p>
    <w:p w14:paraId="1BF8A9C9" w14:textId="77777777" w:rsidR="002E7611" w:rsidRDefault="003605FD" w:rsidP="005D2145">
      <w:pPr>
        <w:pStyle w:val="Secononumerada"/>
      </w:pPr>
      <w:bookmarkStart w:id="4" w:name="_Toc45487591"/>
      <w:r>
        <w:lastRenderedPageBreak/>
        <w:t>Índice</w:t>
      </w:r>
      <w:r w:rsidR="001B6414" w:rsidRPr="00341DF5">
        <w:t xml:space="preserve"> de Figuras</w:t>
      </w:r>
      <w:bookmarkEnd w:id="4"/>
    </w:p>
    <w:p w14:paraId="079E1947" w14:textId="6DEB0558" w:rsidR="00787941" w:rsidRDefault="008B7C94">
      <w:pPr>
        <w:pStyle w:val="ndicedeilustraes"/>
        <w:tabs>
          <w:tab w:val="right" w:leader="dot" w:pos="8777"/>
        </w:tabs>
        <w:rPr>
          <w:rFonts w:asciiTheme="minorHAnsi" w:eastAsiaTheme="minorEastAsia" w:hAnsiTheme="minorHAnsi" w:cstheme="minorBidi"/>
          <w:noProof/>
          <w:szCs w:val="22"/>
          <w:lang w:eastAsia="pt-PT"/>
        </w:rPr>
      </w:pPr>
      <w:r>
        <w:rPr>
          <w:bCs/>
          <w:i/>
          <w:sz w:val="24"/>
          <w:szCs w:val="24"/>
          <w:lang w:val="en-US"/>
        </w:rPr>
        <w:fldChar w:fldCharType="begin"/>
      </w:r>
      <w:r w:rsidR="00094051" w:rsidRPr="00094051">
        <w:rPr>
          <w:bCs/>
          <w:i/>
          <w:sz w:val="24"/>
          <w:szCs w:val="24"/>
        </w:rPr>
        <w:instrText xml:space="preserve"> TOC \f F \t "Legenda Figura" \c "Figura" </w:instrText>
      </w:r>
      <w:r>
        <w:rPr>
          <w:bCs/>
          <w:i/>
          <w:sz w:val="24"/>
          <w:szCs w:val="24"/>
          <w:lang w:val="en-US"/>
        </w:rPr>
        <w:fldChar w:fldCharType="separate"/>
      </w:r>
      <w:r w:rsidR="00787941" w:rsidRPr="00815B18">
        <w:rPr>
          <w:b/>
          <w:bCs/>
          <w:noProof/>
        </w:rPr>
        <w:t>Figura 1 Calendarização do projeto</w:t>
      </w:r>
      <w:r w:rsidR="00787941">
        <w:rPr>
          <w:noProof/>
        </w:rPr>
        <w:tab/>
      </w:r>
      <w:r w:rsidR="00787941">
        <w:rPr>
          <w:noProof/>
        </w:rPr>
        <w:fldChar w:fldCharType="begin"/>
      </w:r>
      <w:r w:rsidR="00787941">
        <w:rPr>
          <w:noProof/>
        </w:rPr>
        <w:instrText xml:space="preserve"> PAGEREF _Toc45487540 \h </w:instrText>
      </w:r>
      <w:r w:rsidR="00787941">
        <w:rPr>
          <w:noProof/>
        </w:rPr>
      </w:r>
      <w:r w:rsidR="00787941">
        <w:rPr>
          <w:noProof/>
        </w:rPr>
        <w:fldChar w:fldCharType="separate"/>
      </w:r>
      <w:r w:rsidR="006120CD">
        <w:rPr>
          <w:noProof/>
        </w:rPr>
        <w:t>3</w:t>
      </w:r>
      <w:r w:rsidR="00787941">
        <w:rPr>
          <w:noProof/>
        </w:rPr>
        <w:fldChar w:fldCharType="end"/>
      </w:r>
    </w:p>
    <w:p w14:paraId="573C6779" w14:textId="621FA475"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2 Esquema geral do sistema</w:t>
      </w:r>
      <w:r>
        <w:rPr>
          <w:noProof/>
        </w:rPr>
        <w:tab/>
      </w:r>
      <w:r>
        <w:rPr>
          <w:noProof/>
        </w:rPr>
        <w:fldChar w:fldCharType="begin"/>
      </w:r>
      <w:r>
        <w:rPr>
          <w:noProof/>
        </w:rPr>
        <w:instrText xml:space="preserve"> PAGEREF _Toc45487541 \h </w:instrText>
      </w:r>
      <w:r>
        <w:rPr>
          <w:noProof/>
        </w:rPr>
      </w:r>
      <w:r>
        <w:rPr>
          <w:noProof/>
        </w:rPr>
        <w:fldChar w:fldCharType="separate"/>
      </w:r>
      <w:r w:rsidR="006120CD">
        <w:rPr>
          <w:noProof/>
        </w:rPr>
        <w:t>6</w:t>
      </w:r>
      <w:r>
        <w:rPr>
          <w:noProof/>
        </w:rPr>
        <w:fldChar w:fldCharType="end"/>
      </w:r>
    </w:p>
    <w:p w14:paraId="435A6D04" w14:textId="3B8CD4C7"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3 Modelo Jinja2 [4]</w:t>
      </w:r>
      <w:r>
        <w:rPr>
          <w:noProof/>
        </w:rPr>
        <w:tab/>
      </w:r>
      <w:r>
        <w:rPr>
          <w:noProof/>
        </w:rPr>
        <w:fldChar w:fldCharType="begin"/>
      </w:r>
      <w:r>
        <w:rPr>
          <w:noProof/>
        </w:rPr>
        <w:instrText xml:space="preserve"> PAGEREF _Toc45487542 \h </w:instrText>
      </w:r>
      <w:r>
        <w:rPr>
          <w:noProof/>
        </w:rPr>
      </w:r>
      <w:r>
        <w:rPr>
          <w:noProof/>
        </w:rPr>
        <w:fldChar w:fldCharType="separate"/>
      </w:r>
      <w:r w:rsidR="006120CD">
        <w:rPr>
          <w:noProof/>
        </w:rPr>
        <w:t>8</w:t>
      </w:r>
      <w:r>
        <w:rPr>
          <w:noProof/>
        </w:rPr>
        <w:fldChar w:fldCharType="end"/>
      </w:r>
    </w:p>
    <w:p w14:paraId="7F15070B" w14:textId="3502DC18"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4 Estrutura FlaskApp [4]</w:t>
      </w:r>
      <w:r>
        <w:rPr>
          <w:noProof/>
        </w:rPr>
        <w:tab/>
      </w:r>
      <w:r>
        <w:rPr>
          <w:noProof/>
        </w:rPr>
        <w:fldChar w:fldCharType="begin"/>
      </w:r>
      <w:r>
        <w:rPr>
          <w:noProof/>
        </w:rPr>
        <w:instrText xml:space="preserve"> PAGEREF _Toc45487543 \h </w:instrText>
      </w:r>
      <w:r>
        <w:rPr>
          <w:noProof/>
        </w:rPr>
      </w:r>
      <w:r>
        <w:rPr>
          <w:noProof/>
        </w:rPr>
        <w:fldChar w:fldCharType="separate"/>
      </w:r>
      <w:r w:rsidR="006120CD">
        <w:rPr>
          <w:noProof/>
        </w:rPr>
        <w:t>9</w:t>
      </w:r>
      <w:r>
        <w:rPr>
          <w:noProof/>
        </w:rPr>
        <w:fldChar w:fldCharType="end"/>
      </w:r>
    </w:p>
    <w:p w14:paraId="64BC33F8" w14:textId="3F033905"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5 Estrutura de um objeto JSON</w:t>
      </w:r>
      <w:r>
        <w:rPr>
          <w:noProof/>
        </w:rPr>
        <w:tab/>
      </w:r>
      <w:r>
        <w:rPr>
          <w:noProof/>
        </w:rPr>
        <w:fldChar w:fldCharType="begin"/>
      </w:r>
      <w:r>
        <w:rPr>
          <w:noProof/>
        </w:rPr>
        <w:instrText xml:space="preserve"> PAGEREF _Toc45487544 \h </w:instrText>
      </w:r>
      <w:r>
        <w:rPr>
          <w:noProof/>
        </w:rPr>
      </w:r>
      <w:r>
        <w:rPr>
          <w:noProof/>
        </w:rPr>
        <w:fldChar w:fldCharType="separate"/>
      </w:r>
      <w:r w:rsidR="006120CD">
        <w:rPr>
          <w:noProof/>
        </w:rPr>
        <w:t>11</w:t>
      </w:r>
      <w:r>
        <w:rPr>
          <w:noProof/>
        </w:rPr>
        <w:fldChar w:fldCharType="end"/>
      </w:r>
    </w:p>
    <w:p w14:paraId="23229E6B" w14:textId="55FECDFA"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6 Estrutura de um objeto JSON</w:t>
      </w:r>
      <w:r>
        <w:rPr>
          <w:noProof/>
        </w:rPr>
        <w:tab/>
      </w:r>
      <w:r>
        <w:rPr>
          <w:noProof/>
        </w:rPr>
        <w:fldChar w:fldCharType="begin"/>
      </w:r>
      <w:r>
        <w:rPr>
          <w:noProof/>
        </w:rPr>
        <w:instrText xml:space="preserve"> PAGEREF _Toc45487545 \h </w:instrText>
      </w:r>
      <w:r>
        <w:rPr>
          <w:noProof/>
        </w:rPr>
      </w:r>
      <w:r>
        <w:rPr>
          <w:noProof/>
        </w:rPr>
        <w:fldChar w:fldCharType="separate"/>
      </w:r>
      <w:r w:rsidR="006120CD">
        <w:rPr>
          <w:noProof/>
        </w:rPr>
        <w:t>16</w:t>
      </w:r>
      <w:r>
        <w:rPr>
          <w:noProof/>
        </w:rPr>
        <w:fldChar w:fldCharType="end"/>
      </w:r>
    </w:p>
    <w:p w14:paraId="022422E0" w14:textId="0C0B0F2C"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7 Fluxograma da função ConnectComPort ()</w:t>
      </w:r>
      <w:r>
        <w:rPr>
          <w:noProof/>
        </w:rPr>
        <w:tab/>
      </w:r>
      <w:r>
        <w:rPr>
          <w:noProof/>
        </w:rPr>
        <w:fldChar w:fldCharType="begin"/>
      </w:r>
      <w:r>
        <w:rPr>
          <w:noProof/>
        </w:rPr>
        <w:instrText xml:space="preserve"> PAGEREF _Toc45487546 \h </w:instrText>
      </w:r>
      <w:r>
        <w:rPr>
          <w:noProof/>
        </w:rPr>
      </w:r>
      <w:r>
        <w:rPr>
          <w:noProof/>
        </w:rPr>
        <w:fldChar w:fldCharType="separate"/>
      </w:r>
      <w:r w:rsidR="006120CD">
        <w:rPr>
          <w:noProof/>
        </w:rPr>
        <w:t>19</w:t>
      </w:r>
      <w:r>
        <w:rPr>
          <w:noProof/>
        </w:rPr>
        <w:fldChar w:fldCharType="end"/>
      </w:r>
    </w:p>
    <w:p w14:paraId="3F5AA119" w14:textId="1BF95E14"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8 Diagrama de interações da interface gráfica</w:t>
      </w:r>
      <w:r>
        <w:rPr>
          <w:noProof/>
        </w:rPr>
        <w:tab/>
      </w:r>
      <w:r>
        <w:rPr>
          <w:noProof/>
        </w:rPr>
        <w:fldChar w:fldCharType="begin"/>
      </w:r>
      <w:r>
        <w:rPr>
          <w:noProof/>
        </w:rPr>
        <w:instrText xml:space="preserve"> PAGEREF _Toc45487547 \h </w:instrText>
      </w:r>
      <w:r>
        <w:rPr>
          <w:noProof/>
        </w:rPr>
      </w:r>
      <w:r>
        <w:rPr>
          <w:noProof/>
        </w:rPr>
        <w:fldChar w:fldCharType="separate"/>
      </w:r>
      <w:r w:rsidR="006120CD">
        <w:rPr>
          <w:noProof/>
        </w:rPr>
        <w:t>20</w:t>
      </w:r>
      <w:r>
        <w:rPr>
          <w:noProof/>
        </w:rPr>
        <w:fldChar w:fldCharType="end"/>
      </w:r>
    </w:p>
    <w:p w14:paraId="12E31EFE" w14:textId="7A931F00"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9 Mapa de diretorios da aplicação</w:t>
      </w:r>
      <w:r>
        <w:rPr>
          <w:noProof/>
        </w:rPr>
        <w:tab/>
      </w:r>
      <w:r>
        <w:rPr>
          <w:noProof/>
        </w:rPr>
        <w:fldChar w:fldCharType="begin"/>
      </w:r>
      <w:r>
        <w:rPr>
          <w:noProof/>
        </w:rPr>
        <w:instrText xml:space="preserve"> PAGEREF _Toc45487548 \h </w:instrText>
      </w:r>
      <w:r>
        <w:rPr>
          <w:noProof/>
        </w:rPr>
      </w:r>
      <w:r>
        <w:rPr>
          <w:noProof/>
        </w:rPr>
        <w:fldChar w:fldCharType="separate"/>
      </w:r>
      <w:r w:rsidR="006120CD">
        <w:rPr>
          <w:noProof/>
        </w:rPr>
        <w:t>21</w:t>
      </w:r>
      <w:r>
        <w:rPr>
          <w:noProof/>
        </w:rPr>
        <w:fldChar w:fldCharType="end"/>
      </w:r>
    </w:p>
    <w:p w14:paraId="2E28B7C3" w14:textId="55685F59"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10 Fluxograma da função "getData()"</w:t>
      </w:r>
      <w:r>
        <w:rPr>
          <w:noProof/>
        </w:rPr>
        <w:tab/>
      </w:r>
      <w:r>
        <w:rPr>
          <w:noProof/>
        </w:rPr>
        <w:fldChar w:fldCharType="begin"/>
      </w:r>
      <w:r>
        <w:rPr>
          <w:noProof/>
        </w:rPr>
        <w:instrText xml:space="preserve"> PAGEREF _Toc45487549 \h </w:instrText>
      </w:r>
      <w:r>
        <w:rPr>
          <w:noProof/>
        </w:rPr>
      </w:r>
      <w:r>
        <w:rPr>
          <w:noProof/>
        </w:rPr>
        <w:fldChar w:fldCharType="separate"/>
      </w:r>
      <w:r w:rsidR="006120CD">
        <w:rPr>
          <w:noProof/>
        </w:rPr>
        <w:t>22</w:t>
      </w:r>
      <w:r>
        <w:rPr>
          <w:noProof/>
        </w:rPr>
        <w:fldChar w:fldCharType="end"/>
      </w:r>
    </w:p>
    <w:p w14:paraId="6B1E843C" w14:textId="578F90D7"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11 Fluxograma do ficheiro "interface.js"</w:t>
      </w:r>
      <w:r>
        <w:rPr>
          <w:noProof/>
        </w:rPr>
        <w:tab/>
      </w:r>
      <w:r>
        <w:rPr>
          <w:noProof/>
        </w:rPr>
        <w:fldChar w:fldCharType="begin"/>
      </w:r>
      <w:r>
        <w:rPr>
          <w:noProof/>
        </w:rPr>
        <w:instrText xml:space="preserve"> PAGEREF _Toc45487550 \h </w:instrText>
      </w:r>
      <w:r>
        <w:rPr>
          <w:noProof/>
        </w:rPr>
      </w:r>
      <w:r>
        <w:rPr>
          <w:noProof/>
        </w:rPr>
        <w:fldChar w:fldCharType="separate"/>
      </w:r>
      <w:r w:rsidR="006120CD">
        <w:rPr>
          <w:noProof/>
        </w:rPr>
        <w:t>24</w:t>
      </w:r>
      <w:r>
        <w:rPr>
          <w:noProof/>
        </w:rPr>
        <w:fldChar w:fldCharType="end"/>
      </w:r>
    </w:p>
    <w:p w14:paraId="0CC3EE2E" w14:textId="5B5A2D57"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12 Fluxograma do algoritmo "get_data_day()"</w:t>
      </w:r>
      <w:r>
        <w:rPr>
          <w:noProof/>
        </w:rPr>
        <w:tab/>
      </w:r>
      <w:r>
        <w:rPr>
          <w:noProof/>
        </w:rPr>
        <w:fldChar w:fldCharType="begin"/>
      </w:r>
      <w:r>
        <w:rPr>
          <w:noProof/>
        </w:rPr>
        <w:instrText xml:space="preserve"> PAGEREF _Toc45487551 \h </w:instrText>
      </w:r>
      <w:r>
        <w:rPr>
          <w:noProof/>
        </w:rPr>
      </w:r>
      <w:r>
        <w:rPr>
          <w:noProof/>
        </w:rPr>
        <w:fldChar w:fldCharType="separate"/>
      </w:r>
      <w:r w:rsidR="006120CD">
        <w:rPr>
          <w:noProof/>
        </w:rPr>
        <w:t>27</w:t>
      </w:r>
      <w:r>
        <w:rPr>
          <w:noProof/>
        </w:rPr>
        <w:fldChar w:fldCharType="end"/>
      </w:r>
    </w:p>
    <w:p w14:paraId="53952244" w14:textId="2B886FBA"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13 Fluxograma do algoritmo "get_data_hour()"</w:t>
      </w:r>
      <w:r>
        <w:rPr>
          <w:noProof/>
        </w:rPr>
        <w:tab/>
      </w:r>
      <w:r>
        <w:rPr>
          <w:noProof/>
        </w:rPr>
        <w:fldChar w:fldCharType="begin"/>
      </w:r>
      <w:r>
        <w:rPr>
          <w:noProof/>
        </w:rPr>
        <w:instrText xml:space="preserve"> PAGEREF _Toc45487552 \h </w:instrText>
      </w:r>
      <w:r>
        <w:rPr>
          <w:noProof/>
        </w:rPr>
      </w:r>
      <w:r>
        <w:rPr>
          <w:noProof/>
        </w:rPr>
        <w:fldChar w:fldCharType="separate"/>
      </w:r>
      <w:r w:rsidR="006120CD">
        <w:rPr>
          <w:noProof/>
        </w:rPr>
        <w:t>28</w:t>
      </w:r>
      <w:r>
        <w:rPr>
          <w:noProof/>
        </w:rPr>
        <w:fldChar w:fldCharType="end"/>
      </w:r>
    </w:p>
    <w:p w14:paraId="1B507674" w14:textId="38CF9F19"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14 Interface gráfica de supervisionamento</w:t>
      </w:r>
      <w:r>
        <w:rPr>
          <w:noProof/>
        </w:rPr>
        <w:tab/>
      </w:r>
      <w:r>
        <w:rPr>
          <w:noProof/>
        </w:rPr>
        <w:fldChar w:fldCharType="begin"/>
      </w:r>
      <w:r>
        <w:rPr>
          <w:noProof/>
        </w:rPr>
        <w:instrText xml:space="preserve"> PAGEREF _Toc45487553 \h </w:instrText>
      </w:r>
      <w:r>
        <w:rPr>
          <w:noProof/>
        </w:rPr>
      </w:r>
      <w:r>
        <w:rPr>
          <w:noProof/>
        </w:rPr>
        <w:fldChar w:fldCharType="separate"/>
      </w:r>
      <w:r w:rsidR="006120CD">
        <w:rPr>
          <w:noProof/>
        </w:rPr>
        <w:t>30</w:t>
      </w:r>
      <w:r>
        <w:rPr>
          <w:noProof/>
        </w:rPr>
        <w:fldChar w:fldCharType="end"/>
      </w:r>
    </w:p>
    <w:p w14:paraId="78DCFB42" w14:textId="6C986E1C"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15 Página de login</w:t>
      </w:r>
      <w:r>
        <w:rPr>
          <w:noProof/>
        </w:rPr>
        <w:tab/>
      </w:r>
      <w:r>
        <w:rPr>
          <w:noProof/>
        </w:rPr>
        <w:fldChar w:fldCharType="begin"/>
      </w:r>
      <w:r>
        <w:rPr>
          <w:noProof/>
        </w:rPr>
        <w:instrText xml:space="preserve"> PAGEREF _Toc45487554 \h </w:instrText>
      </w:r>
      <w:r>
        <w:rPr>
          <w:noProof/>
        </w:rPr>
      </w:r>
      <w:r>
        <w:rPr>
          <w:noProof/>
        </w:rPr>
        <w:fldChar w:fldCharType="separate"/>
      </w:r>
      <w:r w:rsidR="006120CD">
        <w:rPr>
          <w:noProof/>
        </w:rPr>
        <w:t>31</w:t>
      </w:r>
      <w:r>
        <w:rPr>
          <w:noProof/>
        </w:rPr>
        <w:fldChar w:fldCharType="end"/>
      </w:r>
    </w:p>
    <w:p w14:paraId="509FF8E1" w14:textId="5985E0D5"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16 Página "home"</w:t>
      </w:r>
      <w:r>
        <w:rPr>
          <w:noProof/>
        </w:rPr>
        <w:tab/>
      </w:r>
      <w:r>
        <w:rPr>
          <w:noProof/>
        </w:rPr>
        <w:fldChar w:fldCharType="begin"/>
      </w:r>
      <w:r>
        <w:rPr>
          <w:noProof/>
        </w:rPr>
        <w:instrText xml:space="preserve"> PAGEREF _Toc45487555 \h </w:instrText>
      </w:r>
      <w:r>
        <w:rPr>
          <w:noProof/>
        </w:rPr>
      </w:r>
      <w:r>
        <w:rPr>
          <w:noProof/>
        </w:rPr>
        <w:fldChar w:fldCharType="separate"/>
      </w:r>
      <w:r w:rsidR="006120CD">
        <w:rPr>
          <w:noProof/>
        </w:rPr>
        <w:t>32</w:t>
      </w:r>
      <w:r>
        <w:rPr>
          <w:noProof/>
        </w:rPr>
        <w:fldChar w:fldCharType="end"/>
      </w:r>
    </w:p>
    <w:p w14:paraId="241BAAC7" w14:textId="6180B697"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17 Pagina Produção</w:t>
      </w:r>
      <w:r>
        <w:rPr>
          <w:noProof/>
        </w:rPr>
        <w:tab/>
      </w:r>
      <w:r>
        <w:rPr>
          <w:noProof/>
        </w:rPr>
        <w:fldChar w:fldCharType="begin"/>
      </w:r>
      <w:r>
        <w:rPr>
          <w:noProof/>
        </w:rPr>
        <w:instrText xml:space="preserve"> PAGEREF _Toc45487556 \h </w:instrText>
      </w:r>
      <w:r>
        <w:rPr>
          <w:noProof/>
        </w:rPr>
      </w:r>
      <w:r>
        <w:rPr>
          <w:noProof/>
        </w:rPr>
        <w:fldChar w:fldCharType="separate"/>
      </w:r>
      <w:r w:rsidR="006120CD">
        <w:rPr>
          <w:noProof/>
        </w:rPr>
        <w:t>33</w:t>
      </w:r>
      <w:r>
        <w:rPr>
          <w:noProof/>
        </w:rPr>
        <w:fldChar w:fldCharType="end"/>
      </w:r>
    </w:p>
    <w:p w14:paraId="5473625E" w14:textId="1B908D16"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18 Página "Dashboard"</w:t>
      </w:r>
      <w:r>
        <w:rPr>
          <w:noProof/>
        </w:rPr>
        <w:tab/>
      </w:r>
      <w:r>
        <w:rPr>
          <w:noProof/>
        </w:rPr>
        <w:fldChar w:fldCharType="begin"/>
      </w:r>
      <w:r>
        <w:rPr>
          <w:noProof/>
        </w:rPr>
        <w:instrText xml:space="preserve"> PAGEREF _Toc45487557 \h </w:instrText>
      </w:r>
      <w:r>
        <w:rPr>
          <w:noProof/>
        </w:rPr>
      </w:r>
      <w:r>
        <w:rPr>
          <w:noProof/>
        </w:rPr>
        <w:fldChar w:fldCharType="separate"/>
      </w:r>
      <w:r w:rsidR="006120CD">
        <w:rPr>
          <w:noProof/>
        </w:rPr>
        <w:t>34</w:t>
      </w:r>
      <w:r>
        <w:rPr>
          <w:noProof/>
        </w:rPr>
        <w:fldChar w:fldCharType="end"/>
      </w:r>
    </w:p>
    <w:p w14:paraId="69919453" w14:textId="5F910311" w:rsidR="00787941" w:rsidRDefault="00787941">
      <w:pPr>
        <w:pStyle w:val="ndicedeilustraes"/>
        <w:tabs>
          <w:tab w:val="right" w:leader="dot" w:pos="8777"/>
        </w:tabs>
        <w:rPr>
          <w:rFonts w:asciiTheme="minorHAnsi" w:eastAsiaTheme="minorEastAsia" w:hAnsiTheme="minorHAnsi" w:cstheme="minorBidi"/>
          <w:noProof/>
          <w:szCs w:val="22"/>
          <w:lang w:eastAsia="pt-PT"/>
        </w:rPr>
      </w:pPr>
      <w:r w:rsidRPr="00815B18">
        <w:rPr>
          <w:b/>
          <w:bCs/>
          <w:noProof/>
        </w:rPr>
        <w:t>Figura 19 Pagina "Live"</w:t>
      </w:r>
      <w:r>
        <w:rPr>
          <w:noProof/>
        </w:rPr>
        <w:tab/>
      </w:r>
      <w:r>
        <w:rPr>
          <w:noProof/>
        </w:rPr>
        <w:fldChar w:fldCharType="begin"/>
      </w:r>
      <w:r>
        <w:rPr>
          <w:noProof/>
        </w:rPr>
        <w:instrText xml:space="preserve"> PAGEREF _Toc45487558 \h </w:instrText>
      </w:r>
      <w:r>
        <w:rPr>
          <w:noProof/>
        </w:rPr>
      </w:r>
      <w:r>
        <w:rPr>
          <w:noProof/>
        </w:rPr>
        <w:fldChar w:fldCharType="separate"/>
      </w:r>
      <w:r w:rsidR="006120CD">
        <w:rPr>
          <w:noProof/>
        </w:rPr>
        <w:t>34</w:t>
      </w:r>
      <w:r>
        <w:rPr>
          <w:noProof/>
        </w:rPr>
        <w:fldChar w:fldCharType="end"/>
      </w:r>
    </w:p>
    <w:p w14:paraId="6C096F54" w14:textId="10F42EBD" w:rsidR="003605FD" w:rsidRPr="00306766" w:rsidRDefault="008B7C94" w:rsidP="003605FD">
      <w:pPr>
        <w:pStyle w:val="Secononumerada"/>
        <w:sectPr w:rsidR="003605FD" w:rsidRPr="00306766" w:rsidSect="00143BC0">
          <w:type w:val="oddPage"/>
          <w:pgSz w:w="11906" w:h="16838" w:code="9"/>
          <w:pgMar w:top="1418" w:right="1418" w:bottom="1418" w:left="1701" w:header="709" w:footer="567" w:gutter="0"/>
          <w:pgNumType w:fmt="lowerRoman"/>
          <w:cols w:space="720"/>
        </w:sectPr>
      </w:pPr>
      <w:r>
        <w:rPr>
          <w:bCs w:val="0"/>
          <w:i w:val="0"/>
          <w:sz w:val="24"/>
          <w:szCs w:val="24"/>
          <w:lang w:val="en-US"/>
        </w:rPr>
        <w:lastRenderedPageBreak/>
        <w:fldChar w:fldCharType="end"/>
      </w:r>
    </w:p>
    <w:p w14:paraId="4100E7EB" w14:textId="77777777" w:rsidR="005D2145" w:rsidRDefault="003605FD" w:rsidP="005D2145">
      <w:pPr>
        <w:pStyle w:val="Secononumerada"/>
      </w:pPr>
      <w:bookmarkStart w:id="5" w:name="_Toc45487592"/>
      <w:r>
        <w:lastRenderedPageBreak/>
        <w:t>Índice</w:t>
      </w:r>
      <w:r w:rsidR="005D2145" w:rsidRPr="00341DF5">
        <w:t xml:space="preserve"> de </w:t>
      </w:r>
      <w:r w:rsidR="005D2145">
        <w:t>Tabelas</w:t>
      </w:r>
      <w:bookmarkEnd w:id="5"/>
    </w:p>
    <w:p w14:paraId="33907138" w14:textId="432A7B69" w:rsidR="00C723AF" w:rsidRPr="00C723AF" w:rsidRDefault="00C723AF" w:rsidP="00C706B5">
      <w:pPr>
        <w:rPr>
          <w:sz w:val="24"/>
          <w:szCs w:val="24"/>
        </w:rPr>
      </w:pPr>
    </w:p>
    <w:p w14:paraId="50E97675" w14:textId="2EAD5151" w:rsidR="006613B4" w:rsidRDefault="006613B4" w:rsidP="006613B4">
      <w:pPr>
        <w:pStyle w:val="ndicedeilustraes"/>
        <w:tabs>
          <w:tab w:val="left" w:pos="1100"/>
          <w:tab w:val="right" w:leader="dot" w:pos="8777"/>
        </w:tabs>
        <w:rPr>
          <w:rFonts w:asciiTheme="minorHAnsi" w:eastAsiaTheme="minorEastAsia" w:hAnsiTheme="minorHAnsi" w:cstheme="minorBidi"/>
          <w:noProof/>
          <w:szCs w:val="22"/>
          <w:lang w:eastAsia="pt-PT"/>
        </w:rPr>
      </w:pPr>
      <w:r>
        <w:rPr>
          <w:sz w:val="24"/>
          <w:szCs w:val="24"/>
          <w:lang w:val="en-US"/>
        </w:rPr>
        <w:fldChar w:fldCharType="begin"/>
      </w:r>
      <w:r w:rsidRPr="00094051">
        <w:rPr>
          <w:sz w:val="24"/>
          <w:szCs w:val="24"/>
        </w:rPr>
        <w:instrText xml:space="preserve"> TOC \t "Legenda Tabela" \c </w:instrText>
      </w:r>
      <w:r>
        <w:rPr>
          <w:sz w:val="24"/>
          <w:szCs w:val="24"/>
          <w:lang w:val="en-US"/>
        </w:rPr>
        <w:fldChar w:fldCharType="separate"/>
      </w:r>
      <w:r>
        <w:rPr>
          <w:noProof/>
        </w:rPr>
        <w:t>Tabela 1</w:t>
      </w:r>
      <w:r>
        <w:rPr>
          <w:rFonts w:asciiTheme="minorHAnsi" w:eastAsiaTheme="minorEastAsia" w:hAnsiTheme="minorHAnsi" w:cstheme="minorBidi"/>
          <w:noProof/>
          <w:szCs w:val="22"/>
          <w:lang w:eastAsia="pt-PT"/>
        </w:rPr>
        <w:tab/>
      </w:r>
      <w:r w:rsidR="00E957DC" w:rsidRPr="005F66B3">
        <w:rPr>
          <w:b/>
          <w:bCs/>
          <w:noProof/>
          <w:sz w:val="20"/>
          <w:szCs w:val="18"/>
        </w:rPr>
        <w:t>Tipos de dados da base de dados</w:t>
      </w:r>
      <w:r>
        <w:rPr>
          <w:noProof/>
        </w:rPr>
        <w:tab/>
      </w:r>
      <w:r w:rsidR="0010019B">
        <w:rPr>
          <w:noProof/>
        </w:rPr>
        <w:t>13</w:t>
      </w:r>
    </w:p>
    <w:p w14:paraId="6C3B4EEB" w14:textId="34EDFE23" w:rsidR="00E957DC" w:rsidRDefault="006613B4" w:rsidP="00E957DC">
      <w:pPr>
        <w:pStyle w:val="ndicedeilustraes"/>
        <w:tabs>
          <w:tab w:val="left" w:pos="1100"/>
          <w:tab w:val="right" w:leader="dot" w:pos="8777"/>
        </w:tabs>
        <w:rPr>
          <w:rFonts w:asciiTheme="minorHAnsi" w:eastAsiaTheme="minorEastAsia" w:hAnsiTheme="minorHAnsi" w:cstheme="minorBidi"/>
          <w:noProof/>
          <w:szCs w:val="22"/>
          <w:lang w:eastAsia="pt-PT"/>
        </w:rPr>
      </w:pPr>
      <w:r>
        <w:rPr>
          <w:sz w:val="24"/>
          <w:szCs w:val="24"/>
          <w:lang w:val="en-US"/>
        </w:rPr>
        <w:fldChar w:fldCharType="end"/>
      </w:r>
      <w:r w:rsidR="00E957DC">
        <w:rPr>
          <w:noProof/>
        </w:rPr>
        <w:t>Tabela 2</w:t>
      </w:r>
      <w:r w:rsidR="00E957DC">
        <w:rPr>
          <w:rFonts w:asciiTheme="minorHAnsi" w:eastAsiaTheme="minorEastAsia" w:hAnsiTheme="minorHAnsi" w:cstheme="minorBidi"/>
          <w:noProof/>
          <w:szCs w:val="22"/>
          <w:lang w:eastAsia="pt-PT"/>
        </w:rPr>
        <w:tab/>
      </w:r>
      <w:r w:rsidR="00E957DC" w:rsidRPr="005F66B3">
        <w:rPr>
          <w:b/>
          <w:bCs/>
          <w:noProof/>
          <w:sz w:val="20"/>
          <w:szCs w:val="18"/>
        </w:rPr>
        <w:t>Estrutura da tabela "DataX"</w:t>
      </w:r>
      <w:r w:rsidR="00E957DC">
        <w:rPr>
          <w:noProof/>
        </w:rPr>
        <w:tab/>
      </w:r>
      <w:r w:rsidR="0010019B">
        <w:rPr>
          <w:noProof/>
        </w:rPr>
        <w:t>14</w:t>
      </w:r>
    </w:p>
    <w:p w14:paraId="5306D932" w14:textId="09A50142" w:rsidR="00E957DC" w:rsidRDefault="00E957DC" w:rsidP="00E957DC">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Tabela 3</w:t>
      </w:r>
      <w:r>
        <w:rPr>
          <w:rFonts w:asciiTheme="minorHAnsi" w:eastAsiaTheme="minorEastAsia" w:hAnsiTheme="minorHAnsi" w:cstheme="minorBidi"/>
          <w:noProof/>
          <w:szCs w:val="22"/>
          <w:lang w:eastAsia="pt-PT"/>
        </w:rPr>
        <w:tab/>
      </w:r>
      <w:r w:rsidRPr="005F66B3">
        <w:rPr>
          <w:b/>
          <w:bCs/>
          <w:noProof/>
          <w:sz w:val="20"/>
          <w:szCs w:val="18"/>
        </w:rPr>
        <w:t>Estrutura da tabela "D</w:t>
      </w:r>
      <w:r>
        <w:rPr>
          <w:b/>
          <w:bCs/>
          <w:noProof/>
          <w:sz w:val="20"/>
          <w:szCs w:val="18"/>
        </w:rPr>
        <w:t>ef_turnos</w:t>
      </w:r>
      <w:r w:rsidRPr="005F66B3">
        <w:rPr>
          <w:b/>
          <w:bCs/>
          <w:noProof/>
          <w:sz w:val="20"/>
          <w:szCs w:val="18"/>
        </w:rPr>
        <w:t>"</w:t>
      </w:r>
      <w:r>
        <w:rPr>
          <w:noProof/>
        </w:rPr>
        <w:tab/>
      </w:r>
      <w:r w:rsidR="0010019B">
        <w:rPr>
          <w:noProof/>
        </w:rPr>
        <w:t>15</w:t>
      </w:r>
    </w:p>
    <w:p w14:paraId="0DCC871B" w14:textId="4A1FB3AA" w:rsidR="00E957DC" w:rsidRDefault="00E957DC" w:rsidP="00E957DC">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Tabela 4</w:t>
      </w:r>
      <w:r>
        <w:rPr>
          <w:rFonts w:asciiTheme="minorHAnsi" w:eastAsiaTheme="minorEastAsia" w:hAnsiTheme="minorHAnsi" w:cstheme="minorBidi"/>
          <w:noProof/>
          <w:szCs w:val="22"/>
          <w:lang w:eastAsia="pt-PT"/>
        </w:rPr>
        <w:tab/>
      </w:r>
      <w:r w:rsidRPr="005F66B3">
        <w:rPr>
          <w:b/>
          <w:bCs/>
          <w:noProof/>
          <w:sz w:val="20"/>
          <w:szCs w:val="18"/>
        </w:rPr>
        <w:t>Estrutura da tabela "</w:t>
      </w:r>
      <w:r>
        <w:rPr>
          <w:b/>
          <w:bCs/>
          <w:noProof/>
          <w:sz w:val="20"/>
          <w:szCs w:val="18"/>
        </w:rPr>
        <w:t>Controlo</w:t>
      </w:r>
      <w:r w:rsidRPr="005F66B3">
        <w:rPr>
          <w:b/>
          <w:bCs/>
          <w:noProof/>
          <w:sz w:val="20"/>
          <w:szCs w:val="18"/>
        </w:rPr>
        <w:t>"</w:t>
      </w:r>
      <w:r>
        <w:rPr>
          <w:noProof/>
        </w:rPr>
        <w:tab/>
      </w:r>
      <w:r w:rsidR="0010019B">
        <w:rPr>
          <w:noProof/>
        </w:rPr>
        <w:t>15</w:t>
      </w:r>
    </w:p>
    <w:p w14:paraId="6EA47D54" w14:textId="2777AD43" w:rsidR="00E957DC" w:rsidRDefault="00E957DC" w:rsidP="00E957DC">
      <w:pPr>
        <w:pStyle w:val="ndicedeilustraes"/>
        <w:tabs>
          <w:tab w:val="left" w:pos="1100"/>
          <w:tab w:val="right" w:leader="dot" w:pos="8777"/>
        </w:tabs>
        <w:rPr>
          <w:rFonts w:asciiTheme="minorHAnsi" w:eastAsiaTheme="minorEastAsia" w:hAnsiTheme="minorHAnsi" w:cstheme="minorBidi"/>
          <w:noProof/>
          <w:szCs w:val="22"/>
          <w:lang w:eastAsia="pt-PT"/>
        </w:rPr>
      </w:pPr>
      <w:r>
        <w:rPr>
          <w:noProof/>
        </w:rPr>
        <w:t>Tabela 5</w:t>
      </w:r>
      <w:r>
        <w:rPr>
          <w:rFonts w:asciiTheme="minorHAnsi" w:eastAsiaTheme="minorEastAsia" w:hAnsiTheme="minorHAnsi" w:cstheme="minorBidi"/>
          <w:noProof/>
          <w:szCs w:val="22"/>
          <w:lang w:eastAsia="pt-PT"/>
        </w:rPr>
        <w:tab/>
      </w:r>
      <w:r w:rsidRPr="005F66B3">
        <w:rPr>
          <w:b/>
          <w:bCs/>
          <w:noProof/>
          <w:sz w:val="20"/>
          <w:szCs w:val="18"/>
        </w:rPr>
        <w:t>Estrutura da tabela "</w:t>
      </w:r>
      <w:r>
        <w:rPr>
          <w:b/>
          <w:bCs/>
          <w:noProof/>
          <w:sz w:val="20"/>
          <w:szCs w:val="18"/>
        </w:rPr>
        <w:t>Users</w:t>
      </w:r>
      <w:r w:rsidRPr="005F66B3">
        <w:rPr>
          <w:b/>
          <w:bCs/>
          <w:noProof/>
          <w:sz w:val="20"/>
          <w:szCs w:val="18"/>
        </w:rPr>
        <w:t>"</w:t>
      </w:r>
      <w:r>
        <w:rPr>
          <w:noProof/>
        </w:rPr>
        <w:tab/>
      </w:r>
      <w:r w:rsidR="0010019B">
        <w:rPr>
          <w:noProof/>
        </w:rPr>
        <w:t>16</w:t>
      </w:r>
    </w:p>
    <w:p w14:paraId="47544543" w14:textId="0ECA6965" w:rsidR="001A7810" w:rsidRDefault="00C723AF" w:rsidP="006613B4">
      <w:pPr>
        <w:sectPr w:rsidR="001A7810" w:rsidSect="00143BC0">
          <w:type w:val="oddPage"/>
          <w:pgSz w:w="11906" w:h="16838" w:code="9"/>
          <w:pgMar w:top="1418" w:right="1418" w:bottom="1418" w:left="1701" w:header="709" w:footer="567" w:gutter="0"/>
          <w:pgNumType w:fmt="lowerRoman"/>
          <w:cols w:space="720"/>
        </w:sectPr>
      </w:pPr>
      <w:r w:rsidRPr="00C723AF">
        <w:rPr>
          <w:sz w:val="24"/>
          <w:szCs w:val="24"/>
        </w:rPr>
        <w:br w:type="page"/>
      </w:r>
      <w:r w:rsidR="008B7C94">
        <w:rPr>
          <w:sz w:val="24"/>
          <w:szCs w:val="24"/>
          <w:lang w:val="en-US"/>
        </w:rPr>
        <w:fldChar w:fldCharType="begin"/>
      </w:r>
      <w:r w:rsidR="00306766" w:rsidRPr="00306766">
        <w:rPr>
          <w:sz w:val="24"/>
          <w:szCs w:val="24"/>
        </w:rPr>
        <w:instrText xml:space="preserve"> STYLEREF  Tabela  \* MERGEFORMAT </w:instrText>
      </w:r>
      <w:r w:rsidR="008B7C94">
        <w:rPr>
          <w:sz w:val="24"/>
          <w:szCs w:val="24"/>
          <w:lang w:val="en-US"/>
        </w:rPr>
        <w:fldChar w:fldCharType="end"/>
      </w:r>
    </w:p>
    <w:p w14:paraId="06F205F7" w14:textId="3FC8F58F" w:rsidR="001B6414" w:rsidRDefault="003605FD" w:rsidP="003647A9">
      <w:pPr>
        <w:pStyle w:val="Secononumerada"/>
      </w:pPr>
      <w:bookmarkStart w:id="6" w:name="_Toc45487593"/>
      <w:r>
        <w:lastRenderedPageBreak/>
        <w:t>Acrónimos</w:t>
      </w:r>
      <w:bookmarkEnd w:id="6"/>
    </w:p>
    <w:tbl>
      <w:tblPr>
        <w:tblW w:w="0" w:type="auto"/>
        <w:tblLook w:val="0000" w:firstRow="0" w:lastRow="0" w:firstColumn="0" w:lastColumn="0" w:noHBand="0" w:noVBand="0"/>
      </w:tblPr>
      <w:tblGrid>
        <w:gridCol w:w="896"/>
        <w:gridCol w:w="336"/>
        <w:gridCol w:w="5381"/>
      </w:tblGrid>
      <w:tr w:rsidR="00704C22" w:rsidRPr="003C1B20" w14:paraId="4621235B" w14:textId="77777777" w:rsidTr="00F967C7">
        <w:tc>
          <w:tcPr>
            <w:tcW w:w="0" w:type="auto"/>
          </w:tcPr>
          <w:p w14:paraId="481E1FA6" w14:textId="061BDE0F" w:rsidR="00704C22" w:rsidRPr="003C1B20" w:rsidRDefault="00704C22" w:rsidP="00704C22">
            <w:pPr>
              <w:pStyle w:val="Texto"/>
              <w:rPr>
                <w:lang w:val="en-US"/>
              </w:rPr>
            </w:pPr>
            <w:r>
              <w:rPr>
                <w:lang w:val="en-US"/>
              </w:rPr>
              <w:t>AJAX</w:t>
            </w:r>
          </w:p>
        </w:tc>
        <w:tc>
          <w:tcPr>
            <w:tcW w:w="0" w:type="auto"/>
          </w:tcPr>
          <w:p w14:paraId="46B10F5A" w14:textId="7622AA88" w:rsidR="00704C22" w:rsidRPr="003C1B20" w:rsidRDefault="00704C22" w:rsidP="00704C22">
            <w:pPr>
              <w:pStyle w:val="Texto"/>
              <w:rPr>
                <w:lang w:val="en-US"/>
              </w:rPr>
            </w:pPr>
            <w:r w:rsidRPr="003C1B20">
              <w:rPr>
                <w:lang w:val="en-US"/>
              </w:rPr>
              <w:t>–</w:t>
            </w:r>
          </w:p>
        </w:tc>
        <w:tc>
          <w:tcPr>
            <w:tcW w:w="0" w:type="auto"/>
          </w:tcPr>
          <w:p w14:paraId="11A6C6B1" w14:textId="2AF50F61" w:rsidR="00704C22" w:rsidRPr="00DB6AC0" w:rsidRDefault="00704C22" w:rsidP="00704C22">
            <w:pPr>
              <w:pStyle w:val="Texto"/>
            </w:pPr>
            <w:r>
              <w:rPr>
                <w:lang w:val="en-GB"/>
              </w:rPr>
              <w:t>A</w:t>
            </w:r>
            <w:r w:rsidRPr="008F4BA5">
              <w:rPr>
                <w:lang w:val="en-GB"/>
              </w:rPr>
              <w:t>synchronous JavaScript and XML</w:t>
            </w:r>
          </w:p>
        </w:tc>
      </w:tr>
      <w:tr w:rsidR="0053145C" w:rsidRPr="003C1B20" w14:paraId="65316EEA" w14:textId="77777777" w:rsidTr="00F967C7">
        <w:tc>
          <w:tcPr>
            <w:tcW w:w="0" w:type="auto"/>
          </w:tcPr>
          <w:p w14:paraId="6B23C62A" w14:textId="77777777" w:rsidR="0053145C" w:rsidRPr="003C1B20" w:rsidRDefault="0053145C" w:rsidP="00F967C7">
            <w:pPr>
              <w:pStyle w:val="Texto"/>
              <w:rPr>
                <w:lang w:val="en-US"/>
              </w:rPr>
            </w:pPr>
            <w:smartTag w:uri="urn:schemas-microsoft-com:office:smarttags" w:element="stockticker">
              <w:r w:rsidRPr="003C1B20">
                <w:rPr>
                  <w:lang w:val="en-US"/>
                </w:rPr>
                <w:t>API</w:t>
              </w:r>
            </w:smartTag>
          </w:p>
        </w:tc>
        <w:tc>
          <w:tcPr>
            <w:tcW w:w="0" w:type="auto"/>
          </w:tcPr>
          <w:p w14:paraId="56763BEF" w14:textId="77777777" w:rsidR="0053145C" w:rsidRPr="003C1B20" w:rsidRDefault="0053145C" w:rsidP="00F967C7">
            <w:pPr>
              <w:pStyle w:val="Texto"/>
              <w:rPr>
                <w:lang w:val="en-US"/>
              </w:rPr>
            </w:pPr>
            <w:r w:rsidRPr="003C1B20">
              <w:rPr>
                <w:lang w:val="en-US"/>
              </w:rPr>
              <w:t>–</w:t>
            </w:r>
          </w:p>
        </w:tc>
        <w:tc>
          <w:tcPr>
            <w:tcW w:w="0" w:type="auto"/>
          </w:tcPr>
          <w:p w14:paraId="10E61146" w14:textId="77777777" w:rsidR="0053145C" w:rsidRPr="00DB6AC0" w:rsidRDefault="0053145C" w:rsidP="00F967C7">
            <w:pPr>
              <w:pStyle w:val="Texto"/>
            </w:pPr>
            <w:r w:rsidRPr="00DB6AC0">
              <w:t>Application Programming Interface</w:t>
            </w:r>
          </w:p>
        </w:tc>
      </w:tr>
      <w:tr w:rsidR="0053145C" w:rsidRPr="00D63771" w14:paraId="6C0949DD" w14:textId="77777777" w:rsidTr="00F967C7">
        <w:tc>
          <w:tcPr>
            <w:tcW w:w="0" w:type="auto"/>
          </w:tcPr>
          <w:p w14:paraId="3478E199" w14:textId="77777777" w:rsidR="0053145C" w:rsidRPr="003C1B20" w:rsidRDefault="0053145C" w:rsidP="00F967C7">
            <w:pPr>
              <w:pStyle w:val="Texto"/>
              <w:rPr>
                <w:lang w:val="en-US"/>
              </w:rPr>
            </w:pPr>
            <w:r w:rsidRPr="003C1B20">
              <w:rPr>
                <w:lang w:val="en-US"/>
              </w:rPr>
              <w:t>ASCII</w:t>
            </w:r>
          </w:p>
        </w:tc>
        <w:tc>
          <w:tcPr>
            <w:tcW w:w="0" w:type="auto"/>
          </w:tcPr>
          <w:p w14:paraId="1C737537" w14:textId="77777777" w:rsidR="0053145C" w:rsidRPr="003C1B20" w:rsidRDefault="0053145C" w:rsidP="00F967C7">
            <w:pPr>
              <w:pStyle w:val="Texto"/>
              <w:rPr>
                <w:lang w:val="en-US"/>
              </w:rPr>
            </w:pPr>
            <w:r w:rsidRPr="003C1B20">
              <w:rPr>
                <w:lang w:val="en-US"/>
              </w:rPr>
              <w:t>–</w:t>
            </w:r>
          </w:p>
        </w:tc>
        <w:tc>
          <w:tcPr>
            <w:tcW w:w="0" w:type="auto"/>
          </w:tcPr>
          <w:p w14:paraId="14646F2A" w14:textId="77777777" w:rsidR="0053145C" w:rsidRPr="007B6A73" w:rsidRDefault="0053145C" w:rsidP="00F967C7">
            <w:pPr>
              <w:pStyle w:val="Texto"/>
              <w:rPr>
                <w:lang w:val="en-GB"/>
              </w:rPr>
            </w:pPr>
            <w:r w:rsidRPr="007B6A73">
              <w:rPr>
                <w:lang w:val="en-GB"/>
              </w:rPr>
              <w:t>American Standard Code for Information Interchange</w:t>
            </w:r>
          </w:p>
        </w:tc>
      </w:tr>
      <w:tr w:rsidR="00704C22" w:rsidRPr="003C1B20" w14:paraId="77A734FE" w14:textId="77777777" w:rsidTr="00F967C7">
        <w:tc>
          <w:tcPr>
            <w:tcW w:w="0" w:type="auto"/>
          </w:tcPr>
          <w:p w14:paraId="74349548" w14:textId="1E90A214" w:rsidR="00704C22" w:rsidRDefault="00704C22" w:rsidP="00704C22">
            <w:pPr>
              <w:pStyle w:val="Texto"/>
              <w:rPr>
                <w:lang w:val="en-GB"/>
              </w:rPr>
            </w:pPr>
            <w:r>
              <w:rPr>
                <w:lang w:val="en-GB"/>
              </w:rPr>
              <w:t>DCL</w:t>
            </w:r>
          </w:p>
        </w:tc>
        <w:tc>
          <w:tcPr>
            <w:tcW w:w="0" w:type="auto"/>
          </w:tcPr>
          <w:p w14:paraId="204FE6A4" w14:textId="2DA69356" w:rsidR="00704C22" w:rsidRPr="003C1B20" w:rsidRDefault="00704C22" w:rsidP="00704C22">
            <w:pPr>
              <w:pStyle w:val="Texto"/>
              <w:rPr>
                <w:lang w:val="en-US"/>
              </w:rPr>
            </w:pPr>
            <w:r w:rsidRPr="003C1B20">
              <w:rPr>
                <w:lang w:val="en-GB"/>
              </w:rPr>
              <w:t>–</w:t>
            </w:r>
          </w:p>
        </w:tc>
        <w:tc>
          <w:tcPr>
            <w:tcW w:w="0" w:type="auto"/>
          </w:tcPr>
          <w:p w14:paraId="344FE23E" w14:textId="6A6F1B50" w:rsidR="00704C22" w:rsidRPr="008F4BA5" w:rsidRDefault="00704C22" w:rsidP="00704C22">
            <w:pPr>
              <w:pStyle w:val="Texto"/>
            </w:pPr>
            <w:r w:rsidRPr="008F4BA5">
              <w:t>Data Control Language</w:t>
            </w:r>
          </w:p>
        </w:tc>
      </w:tr>
      <w:tr w:rsidR="0053145C" w:rsidRPr="003C1B20" w14:paraId="44C11ED3" w14:textId="77777777" w:rsidTr="00F967C7">
        <w:tc>
          <w:tcPr>
            <w:tcW w:w="0" w:type="auto"/>
          </w:tcPr>
          <w:p w14:paraId="55258F14" w14:textId="77777777" w:rsidR="0053145C" w:rsidRPr="003C1B20" w:rsidRDefault="0053145C" w:rsidP="00F967C7">
            <w:pPr>
              <w:pStyle w:val="Texto"/>
              <w:rPr>
                <w:lang w:val="en-GB"/>
              </w:rPr>
            </w:pPr>
            <w:r>
              <w:rPr>
                <w:lang w:val="en-GB"/>
              </w:rPr>
              <w:t>DDL</w:t>
            </w:r>
          </w:p>
        </w:tc>
        <w:tc>
          <w:tcPr>
            <w:tcW w:w="0" w:type="auto"/>
          </w:tcPr>
          <w:p w14:paraId="1CEECAE9" w14:textId="77777777" w:rsidR="0053145C" w:rsidRPr="003C1B20" w:rsidRDefault="0053145C" w:rsidP="00F967C7">
            <w:pPr>
              <w:pStyle w:val="Texto"/>
              <w:rPr>
                <w:lang w:val="en-GB"/>
              </w:rPr>
            </w:pPr>
            <w:r w:rsidRPr="003C1B20">
              <w:rPr>
                <w:lang w:val="en-US"/>
              </w:rPr>
              <w:t>–</w:t>
            </w:r>
          </w:p>
        </w:tc>
        <w:tc>
          <w:tcPr>
            <w:tcW w:w="0" w:type="auto"/>
          </w:tcPr>
          <w:p w14:paraId="0FEAFB8E" w14:textId="77777777" w:rsidR="0053145C" w:rsidRPr="00DB6AC0" w:rsidRDefault="0053145C" w:rsidP="00F967C7">
            <w:pPr>
              <w:pStyle w:val="Texto"/>
            </w:pPr>
            <w:r w:rsidRPr="008F4BA5">
              <w:t>Data Definition Language</w:t>
            </w:r>
          </w:p>
        </w:tc>
      </w:tr>
      <w:tr w:rsidR="0053145C" w:rsidRPr="003C1B20" w14:paraId="61B5E469" w14:textId="77777777" w:rsidTr="00F967C7">
        <w:tc>
          <w:tcPr>
            <w:tcW w:w="0" w:type="auto"/>
          </w:tcPr>
          <w:p w14:paraId="3FC84CE2" w14:textId="77777777" w:rsidR="0053145C" w:rsidRPr="003C1B20" w:rsidRDefault="0053145C" w:rsidP="00F967C7">
            <w:pPr>
              <w:pStyle w:val="Texto"/>
              <w:rPr>
                <w:lang w:val="en-GB"/>
              </w:rPr>
            </w:pPr>
            <w:r>
              <w:rPr>
                <w:lang w:val="en-GB"/>
              </w:rPr>
              <w:t>DML</w:t>
            </w:r>
          </w:p>
        </w:tc>
        <w:tc>
          <w:tcPr>
            <w:tcW w:w="0" w:type="auto"/>
          </w:tcPr>
          <w:p w14:paraId="023A57D7" w14:textId="77777777" w:rsidR="0053145C" w:rsidRPr="003C1B20" w:rsidRDefault="0053145C" w:rsidP="00F967C7">
            <w:pPr>
              <w:pStyle w:val="Texto"/>
              <w:rPr>
                <w:lang w:val="en-GB"/>
              </w:rPr>
            </w:pPr>
            <w:r w:rsidRPr="003C1B20">
              <w:rPr>
                <w:lang w:val="en-GB"/>
              </w:rPr>
              <w:t>–</w:t>
            </w:r>
          </w:p>
        </w:tc>
        <w:tc>
          <w:tcPr>
            <w:tcW w:w="0" w:type="auto"/>
          </w:tcPr>
          <w:p w14:paraId="13488F80" w14:textId="77777777" w:rsidR="0053145C" w:rsidRPr="00DB6AC0" w:rsidRDefault="0053145C" w:rsidP="00F967C7">
            <w:pPr>
              <w:pStyle w:val="Texto"/>
            </w:pPr>
            <w:r w:rsidRPr="008F4BA5">
              <w:t>Data Manipulation Language</w:t>
            </w:r>
          </w:p>
        </w:tc>
      </w:tr>
      <w:tr w:rsidR="0053145C" w:rsidRPr="003C1B20" w14:paraId="3C8FEF66" w14:textId="77777777" w:rsidTr="00F967C7">
        <w:tc>
          <w:tcPr>
            <w:tcW w:w="0" w:type="auto"/>
          </w:tcPr>
          <w:p w14:paraId="4C31D575" w14:textId="77777777" w:rsidR="0053145C" w:rsidRPr="003C1B20" w:rsidRDefault="0053145C" w:rsidP="00F967C7">
            <w:pPr>
              <w:pStyle w:val="Texto"/>
              <w:rPr>
                <w:lang w:val="en-GB"/>
              </w:rPr>
            </w:pPr>
            <w:r>
              <w:rPr>
                <w:lang w:val="en-GB"/>
              </w:rPr>
              <w:t>TCL</w:t>
            </w:r>
          </w:p>
        </w:tc>
        <w:tc>
          <w:tcPr>
            <w:tcW w:w="0" w:type="auto"/>
          </w:tcPr>
          <w:p w14:paraId="2ED6D0C2" w14:textId="77777777" w:rsidR="0053145C" w:rsidRPr="003C1B20" w:rsidRDefault="0053145C" w:rsidP="00F967C7">
            <w:pPr>
              <w:pStyle w:val="Texto"/>
              <w:rPr>
                <w:lang w:val="en-GB"/>
              </w:rPr>
            </w:pPr>
            <w:r w:rsidRPr="003C1B20">
              <w:rPr>
                <w:lang w:val="en-GB"/>
              </w:rPr>
              <w:t>–</w:t>
            </w:r>
          </w:p>
        </w:tc>
        <w:tc>
          <w:tcPr>
            <w:tcW w:w="0" w:type="auto"/>
          </w:tcPr>
          <w:p w14:paraId="0213617F" w14:textId="77777777" w:rsidR="0053145C" w:rsidRPr="00DB6AC0" w:rsidRDefault="0053145C" w:rsidP="00F967C7">
            <w:pPr>
              <w:pStyle w:val="Texto"/>
            </w:pPr>
            <w:r w:rsidRPr="008F4BA5">
              <w:t>Transaction Control Language</w:t>
            </w:r>
          </w:p>
        </w:tc>
      </w:tr>
      <w:tr w:rsidR="0053145C" w:rsidRPr="003C1B20" w14:paraId="2831D3CB" w14:textId="77777777" w:rsidTr="00F967C7">
        <w:tc>
          <w:tcPr>
            <w:tcW w:w="0" w:type="auto"/>
          </w:tcPr>
          <w:p w14:paraId="78DFE09D" w14:textId="77777777" w:rsidR="0053145C" w:rsidRPr="003C1B20" w:rsidRDefault="0053145C" w:rsidP="00F967C7">
            <w:pPr>
              <w:pStyle w:val="Texto"/>
              <w:rPr>
                <w:lang w:val="en-GB"/>
              </w:rPr>
            </w:pPr>
            <w:r>
              <w:rPr>
                <w:lang w:val="en-GB"/>
              </w:rPr>
              <w:t>HTML</w:t>
            </w:r>
          </w:p>
        </w:tc>
        <w:tc>
          <w:tcPr>
            <w:tcW w:w="0" w:type="auto"/>
          </w:tcPr>
          <w:p w14:paraId="3FB8DF98" w14:textId="77777777" w:rsidR="0053145C" w:rsidRPr="003C1B20" w:rsidRDefault="0053145C" w:rsidP="00F967C7">
            <w:pPr>
              <w:pStyle w:val="Texto"/>
              <w:rPr>
                <w:lang w:val="en-GB"/>
              </w:rPr>
            </w:pPr>
            <w:r w:rsidRPr="003C1B20">
              <w:rPr>
                <w:lang w:val="en-GB"/>
              </w:rPr>
              <w:t>–</w:t>
            </w:r>
          </w:p>
        </w:tc>
        <w:tc>
          <w:tcPr>
            <w:tcW w:w="0" w:type="auto"/>
          </w:tcPr>
          <w:p w14:paraId="3266AE19" w14:textId="77777777" w:rsidR="0053145C" w:rsidRPr="00DB6AC0" w:rsidRDefault="0053145C" w:rsidP="00F967C7">
            <w:pPr>
              <w:pStyle w:val="Texto"/>
            </w:pPr>
            <w:r w:rsidRPr="008F4BA5">
              <w:t>HyperText Markup Language</w:t>
            </w:r>
          </w:p>
        </w:tc>
      </w:tr>
      <w:tr w:rsidR="0053145C" w:rsidRPr="003C1B20" w14:paraId="1D95E05B" w14:textId="77777777" w:rsidTr="00F967C7">
        <w:tc>
          <w:tcPr>
            <w:tcW w:w="0" w:type="auto"/>
          </w:tcPr>
          <w:p w14:paraId="1A96DD01" w14:textId="77777777" w:rsidR="0053145C" w:rsidRPr="003C1B20" w:rsidRDefault="0053145C" w:rsidP="00F967C7">
            <w:pPr>
              <w:pStyle w:val="Texto"/>
              <w:rPr>
                <w:lang w:val="en-GB"/>
              </w:rPr>
            </w:pPr>
            <w:r>
              <w:rPr>
                <w:lang w:val="en-GB"/>
              </w:rPr>
              <w:t>HTTP</w:t>
            </w:r>
          </w:p>
        </w:tc>
        <w:tc>
          <w:tcPr>
            <w:tcW w:w="0" w:type="auto"/>
          </w:tcPr>
          <w:p w14:paraId="28A92311" w14:textId="77777777" w:rsidR="0053145C" w:rsidRPr="003C1B20" w:rsidRDefault="0053145C" w:rsidP="00F967C7">
            <w:pPr>
              <w:pStyle w:val="Texto"/>
              <w:rPr>
                <w:lang w:val="en-GB"/>
              </w:rPr>
            </w:pPr>
            <w:r w:rsidRPr="003C1B20">
              <w:rPr>
                <w:lang w:val="en-GB"/>
              </w:rPr>
              <w:t>–</w:t>
            </w:r>
          </w:p>
        </w:tc>
        <w:tc>
          <w:tcPr>
            <w:tcW w:w="0" w:type="auto"/>
          </w:tcPr>
          <w:p w14:paraId="7BB30363" w14:textId="77777777" w:rsidR="0053145C" w:rsidRPr="00DB6AC0" w:rsidRDefault="0053145C" w:rsidP="00F967C7">
            <w:pPr>
              <w:pStyle w:val="Texto"/>
            </w:pPr>
            <w:r w:rsidRPr="008F4BA5">
              <w:t>HyperText Transfer Protocol</w:t>
            </w:r>
          </w:p>
        </w:tc>
      </w:tr>
      <w:tr w:rsidR="0053145C" w:rsidRPr="003C1B20" w14:paraId="6F975FB4" w14:textId="77777777" w:rsidTr="00F967C7">
        <w:tc>
          <w:tcPr>
            <w:tcW w:w="0" w:type="auto"/>
          </w:tcPr>
          <w:p w14:paraId="19CCD269" w14:textId="77777777" w:rsidR="0053145C" w:rsidRPr="003C1B20" w:rsidRDefault="0053145C" w:rsidP="00F967C7">
            <w:pPr>
              <w:pStyle w:val="Texto"/>
              <w:rPr>
                <w:lang w:val="en-GB"/>
              </w:rPr>
            </w:pPr>
            <w:r>
              <w:rPr>
                <w:lang w:val="en-GB"/>
              </w:rPr>
              <w:t>XML</w:t>
            </w:r>
          </w:p>
        </w:tc>
        <w:tc>
          <w:tcPr>
            <w:tcW w:w="0" w:type="auto"/>
          </w:tcPr>
          <w:p w14:paraId="61B0C755" w14:textId="77777777" w:rsidR="0053145C" w:rsidRPr="003C1B20" w:rsidRDefault="0053145C" w:rsidP="00F967C7">
            <w:pPr>
              <w:pStyle w:val="Texto"/>
              <w:rPr>
                <w:lang w:val="en-GB"/>
              </w:rPr>
            </w:pPr>
            <w:r w:rsidRPr="003C1B20">
              <w:rPr>
                <w:lang w:val="en-GB"/>
              </w:rPr>
              <w:t>–</w:t>
            </w:r>
          </w:p>
        </w:tc>
        <w:tc>
          <w:tcPr>
            <w:tcW w:w="0" w:type="auto"/>
          </w:tcPr>
          <w:p w14:paraId="55DBE2C4" w14:textId="77777777" w:rsidR="0053145C" w:rsidRPr="00DB6AC0" w:rsidRDefault="0053145C" w:rsidP="00F967C7">
            <w:pPr>
              <w:pStyle w:val="Texto"/>
            </w:pPr>
            <w:r w:rsidRPr="008F4BA5">
              <w:t>eXtensible Markup Language</w:t>
            </w:r>
          </w:p>
        </w:tc>
      </w:tr>
      <w:tr w:rsidR="0053145C" w:rsidRPr="003C1B20" w14:paraId="0E82BA55" w14:textId="77777777" w:rsidTr="00F967C7">
        <w:tc>
          <w:tcPr>
            <w:tcW w:w="0" w:type="auto"/>
          </w:tcPr>
          <w:p w14:paraId="58B86594" w14:textId="77777777" w:rsidR="0053145C" w:rsidRPr="003C1B20" w:rsidRDefault="0053145C" w:rsidP="00F967C7">
            <w:pPr>
              <w:pStyle w:val="Texto"/>
              <w:rPr>
                <w:lang w:val="en-US"/>
              </w:rPr>
            </w:pPr>
            <w:r>
              <w:rPr>
                <w:lang w:val="en-US"/>
              </w:rPr>
              <w:t>XHR</w:t>
            </w:r>
          </w:p>
        </w:tc>
        <w:tc>
          <w:tcPr>
            <w:tcW w:w="0" w:type="auto"/>
          </w:tcPr>
          <w:p w14:paraId="351DC5CB" w14:textId="77777777" w:rsidR="0053145C" w:rsidRPr="003C1B20" w:rsidRDefault="0053145C" w:rsidP="00F967C7">
            <w:pPr>
              <w:pStyle w:val="Texto"/>
              <w:rPr>
                <w:lang w:val="en-US"/>
              </w:rPr>
            </w:pPr>
            <w:r w:rsidRPr="003C1B20">
              <w:rPr>
                <w:lang w:val="en-US"/>
              </w:rPr>
              <w:t>–</w:t>
            </w:r>
          </w:p>
        </w:tc>
        <w:tc>
          <w:tcPr>
            <w:tcW w:w="0" w:type="auto"/>
          </w:tcPr>
          <w:p w14:paraId="5239CD38" w14:textId="77777777" w:rsidR="0053145C" w:rsidRPr="00DB6AC0" w:rsidRDefault="0053145C" w:rsidP="00F967C7">
            <w:pPr>
              <w:pStyle w:val="Texto"/>
            </w:pPr>
            <w:r w:rsidRPr="008F4BA5">
              <w:t>XMLHttpRequest</w:t>
            </w:r>
          </w:p>
        </w:tc>
      </w:tr>
      <w:tr w:rsidR="0053145C" w:rsidRPr="003C1B20" w14:paraId="0C831A92" w14:textId="77777777" w:rsidTr="00F967C7">
        <w:tc>
          <w:tcPr>
            <w:tcW w:w="0" w:type="auto"/>
          </w:tcPr>
          <w:p w14:paraId="48331250" w14:textId="77777777" w:rsidR="0053145C" w:rsidRPr="003C1B20" w:rsidRDefault="0053145C" w:rsidP="00F967C7">
            <w:pPr>
              <w:pStyle w:val="Texto"/>
              <w:rPr>
                <w:lang w:val="en-US"/>
              </w:rPr>
            </w:pPr>
            <w:r>
              <w:rPr>
                <w:lang w:val="en-US"/>
              </w:rPr>
              <w:t>JSON</w:t>
            </w:r>
          </w:p>
        </w:tc>
        <w:tc>
          <w:tcPr>
            <w:tcW w:w="0" w:type="auto"/>
          </w:tcPr>
          <w:p w14:paraId="6A52732F" w14:textId="77777777" w:rsidR="0053145C" w:rsidRPr="003C1B20" w:rsidRDefault="0053145C" w:rsidP="00F967C7">
            <w:pPr>
              <w:pStyle w:val="Texto"/>
              <w:rPr>
                <w:lang w:val="en-US"/>
              </w:rPr>
            </w:pPr>
            <w:r w:rsidRPr="003C1B20">
              <w:rPr>
                <w:lang w:val="en-US"/>
              </w:rPr>
              <w:t>–</w:t>
            </w:r>
          </w:p>
        </w:tc>
        <w:tc>
          <w:tcPr>
            <w:tcW w:w="0" w:type="auto"/>
          </w:tcPr>
          <w:p w14:paraId="7819B008" w14:textId="06799143" w:rsidR="0095167C" w:rsidRPr="00DB6AC0" w:rsidRDefault="0053145C" w:rsidP="00F967C7">
            <w:pPr>
              <w:pStyle w:val="Texto"/>
            </w:pPr>
            <w:r w:rsidRPr="008F4BA5">
              <w:t>JavaScript Object Notation</w:t>
            </w:r>
          </w:p>
        </w:tc>
      </w:tr>
      <w:tr w:rsidR="0095167C" w:rsidRPr="003C1B20" w14:paraId="43516F0D" w14:textId="77777777" w:rsidTr="00F967C7">
        <w:tc>
          <w:tcPr>
            <w:tcW w:w="0" w:type="auto"/>
          </w:tcPr>
          <w:p w14:paraId="791D783E" w14:textId="06BDD4AC" w:rsidR="0095167C" w:rsidRDefault="0095167C" w:rsidP="00F967C7">
            <w:pPr>
              <w:pStyle w:val="Texto"/>
              <w:rPr>
                <w:lang w:val="en-US"/>
              </w:rPr>
            </w:pPr>
            <w:r>
              <w:rPr>
                <w:lang w:val="en-US"/>
              </w:rPr>
              <w:t>USB</w:t>
            </w:r>
          </w:p>
        </w:tc>
        <w:tc>
          <w:tcPr>
            <w:tcW w:w="0" w:type="auto"/>
          </w:tcPr>
          <w:p w14:paraId="7A9AEAD1" w14:textId="69989E9D" w:rsidR="0095167C" w:rsidRPr="003C1B20" w:rsidRDefault="0095167C" w:rsidP="0095167C">
            <w:pPr>
              <w:pStyle w:val="Texto"/>
              <w:rPr>
                <w:lang w:val="en-US"/>
              </w:rPr>
            </w:pPr>
            <w:r w:rsidRPr="003C1B20">
              <w:rPr>
                <w:lang w:val="en-US"/>
              </w:rPr>
              <w:t>–</w:t>
            </w:r>
          </w:p>
        </w:tc>
        <w:tc>
          <w:tcPr>
            <w:tcW w:w="0" w:type="auto"/>
          </w:tcPr>
          <w:p w14:paraId="242F3D5A" w14:textId="71E8F1EB" w:rsidR="0095167C" w:rsidRPr="008F4BA5" w:rsidRDefault="0095167C" w:rsidP="00F967C7">
            <w:pPr>
              <w:pStyle w:val="Texto"/>
            </w:pPr>
            <w:r w:rsidRPr="0095167C">
              <w:t>Universal Serial Bus</w:t>
            </w:r>
          </w:p>
        </w:tc>
      </w:tr>
      <w:tr w:rsidR="00704C22" w:rsidRPr="003C1B20" w14:paraId="11D0C89F" w14:textId="77777777" w:rsidTr="00F967C7">
        <w:tc>
          <w:tcPr>
            <w:tcW w:w="0" w:type="auto"/>
          </w:tcPr>
          <w:p w14:paraId="3B6EA819" w14:textId="4561E425" w:rsidR="00704C22" w:rsidRDefault="00704C22" w:rsidP="00704C22">
            <w:pPr>
              <w:pStyle w:val="Texto"/>
              <w:rPr>
                <w:lang w:val="en-US"/>
              </w:rPr>
            </w:pPr>
            <w:r>
              <w:rPr>
                <w:lang w:val="en-US"/>
              </w:rPr>
              <w:t>SQL</w:t>
            </w:r>
          </w:p>
        </w:tc>
        <w:tc>
          <w:tcPr>
            <w:tcW w:w="0" w:type="auto"/>
          </w:tcPr>
          <w:p w14:paraId="1F3392E9" w14:textId="577A3CBA" w:rsidR="00704C22" w:rsidRPr="003C1B20" w:rsidRDefault="00704C22" w:rsidP="00704C22">
            <w:pPr>
              <w:pStyle w:val="Texto"/>
              <w:rPr>
                <w:lang w:val="en-US"/>
              </w:rPr>
            </w:pPr>
            <w:r w:rsidRPr="003C1B20">
              <w:rPr>
                <w:lang w:val="en-US"/>
              </w:rPr>
              <w:t>–</w:t>
            </w:r>
          </w:p>
        </w:tc>
        <w:tc>
          <w:tcPr>
            <w:tcW w:w="0" w:type="auto"/>
          </w:tcPr>
          <w:p w14:paraId="1897C798" w14:textId="07788AE2" w:rsidR="00704C22" w:rsidRPr="0095167C" w:rsidRDefault="00704C22" w:rsidP="00704C22">
            <w:pPr>
              <w:pStyle w:val="Texto"/>
            </w:pPr>
            <w:r w:rsidRPr="008F4BA5">
              <w:t>Structured Query Language</w:t>
            </w:r>
          </w:p>
        </w:tc>
      </w:tr>
    </w:tbl>
    <w:p w14:paraId="1B813768" w14:textId="77777777" w:rsidR="0053145C" w:rsidRPr="0053145C" w:rsidRDefault="0053145C" w:rsidP="0053145C">
      <w:pPr>
        <w:pStyle w:val="Texto"/>
      </w:pPr>
    </w:p>
    <w:p w14:paraId="5322FA13" w14:textId="77777777" w:rsidR="00900626" w:rsidRDefault="00900626" w:rsidP="00900626">
      <w:pPr>
        <w:pStyle w:val="Seconumerada"/>
        <w:numPr>
          <w:ilvl w:val="0"/>
          <w:numId w:val="0"/>
        </w:numPr>
      </w:pPr>
      <w:bookmarkStart w:id="7" w:name="_Ref153605443"/>
      <w:bookmarkStart w:id="8" w:name="_Ref152168568"/>
    </w:p>
    <w:p w14:paraId="7FE096A5" w14:textId="791D7E19" w:rsidR="0095167C" w:rsidRPr="0095167C" w:rsidRDefault="0095167C" w:rsidP="0095167C">
      <w:pPr>
        <w:pStyle w:val="Texto"/>
        <w:sectPr w:rsidR="0095167C" w:rsidRPr="0095167C" w:rsidSect="00143BC0">
          <w:headerReference w:type="first" r:id="rId13"/>
          <w:type w:val="oddPage"/>
          <w:pgSz w:w="11906" w:h="16838" w:code="9"/>
          <w:pgMar w:top="1418" w:right="1418" w:bottom="1418" w:left="1701" w:header="709" w:footer="567" w:gutter="0"/>
          <w:pgNumType w:fmt="lowerRoman"/>
          <w:cols w:space="720"/>
        </w:sectPr>
      </w:pPr>
    </w:p>
    <w:p w14:paraId="66003FC9" w14:textId="2792EC3A" w:rsidR="00511FA5" w:rsidRPr="002C0927" w:rsidRDefault="002C511F" w:rsidP="00FE39A2">
      <w:pPr>
        <w:pStyle w:val="Seconumerada"/>
      </w:pPr>
      <w:bookmarkStart w:id="9" w:name="_Toc45487594"/>
      <w:bookmarkEnd w:id="7"/>
      <w:r w:rsidRPr="002C0927">
        <w:lastRenderedPageBreak/>
        <w:t>I</w:t>
      </w:r>
      <w:r w:rsidR="00511FA5" w:rsidRPr="002C0927">
        <w:t>ntrodução</w:t>
      </w:r>
      <w:bookmarkEnd w:id="8"/>
      <w:bookmarkEnd w:id="9"/>
    </w:p>
    <w:p w14:paraId="247E1C49" w14:textId="77777777" w:rsidR="008758C2" w:rsidRDefault="008758C2" w:rsidP="008758C2">
      <w:pPr>
        <w:pStyle w:val="Texto"/>
      </w:pPr>
      <w:r>
        <w:t>Atualmente, para ter sucesso no mundo empresarial é necessário que toda a informação recolhida do ceio de uma empresa seja organizada e explorada ao máximo, no sentido tentar melhorar o rendimento e qualidade das suas linhas de produção. Para isso é preciso ter acesso à produção de todas as linhas e de forma mais individualiza, associada a cada posto de trabalho. Este trabalho foi realizado num contexto empresarial, na empresa Indmei, dedicada ao fabrico de meias com caraterísticas especificas e de alta qualidade.</w:t>
      </w:r>
    </w:p>
    <w:p w14:paraId="1A79F842" w14:textId="150FF16B" w:rsidR="008758C2" w:rsidRDefault="008758C2" w:rsidP="008758C2">
      <w:pPr>
        <w:pStyle w:val="Texto"/>
      </w:pPr>
      <w:r>
        <w:t>Neste capítulo é feita a apresentação e contextualização do trabalho realizado no âmbito da unidade curricular Projeto/Estagio da Licenciatura em Engenharia Eletrotécnica e de Computadores no ano 2019/2020. Neste capítulo são apresentados os principais objetos do projeto e a calendarização do mesmo.</w:t>
      </w:r>
    </w:p>
    <w:p w14:paraId="5E3D88C4" w14:textId="73D6B5C3" w:rsidR="00973378" w:rsidRDefault="00973378" w:rsidP="00F97074">
      <w:pPr>
        <w:pStyle w:val="Subseconumerada"/>
      </w:pPr>
      <w:bookmarkStart w:id="10" w:name="_Toc45487595"/>
      <w:r>
        <w:t>Contextualização</w:t>
      </w:r>
      <w:bookmarkEnd w:id="10"/>
    </w:p>
    <w:p w14:paraId="29EF0C4A" w14:textId="77777777" w:rsidR="001861D3" w:rsidRDefault="001861D3" w:rsidP="001861D3">
      <w:pPr>
        <w:pStyle w:val="Texto"/>
      </w:pPr>
      <w:r>
        <w:t>A Indmei é uma empresa do ramo têxtil que se foca na produção e acabamento de meias, e, por isso, possui diversos postos de trabalho que necessitam de constante supervisão e controlo.</w:t>
      </w:r>
    </w:p>
    <w:p w14:paraId="52B735F1" w14:textId="77777777" w:rsidR="001861D3" w:rsidRDefault="001861D3" w:rsidP="001861D3">
      <w:pPr>
        <w:pStyle w:val="Texto"/>
      </w:pPr>
      <w:r>
        <w:t xml:space="preserve">A Indmei apresentou uma proposta de projeto/estagio que incide, fundamentalmente, no desenvolvimento de um </w:t>
      </w:r>
      <w:r w:rsidRPr="001C7F4E">
        <w:rPr>
          <w:i/>
        </w:rPr>
        <w:t>software</w:t>
      </w:r>
      <w:r>
        <w:t xml:space="preserve"> que permite efetuar uma melhor visualização e análise da </w:t>
      </w:r>
      <w:r>
        <w:lastRenderedPageBreak/>
        <w:t xml:space="preserve">informação recolhida nos postos de </w:t>
      </w:r>
      <w:commentRangeStart w:id="11"/>
      <w:commentRangeStart w:id="12"/>
      <w:r>
        <w:t>trabalho</w:t>
      </w:r>
      <w:commentRangeEnd w:id="11"/>
      <w:r>
        <w:rPr>
          <w:rStyle w:val="Refdecomentrio"/>
        </w:rPr>
        <w:commentReference w:id="11"/>
      </w:r>
      <w:commentRangeEnd w:id="12"/>
      <w:r>
        <w:rPr>
          <w:rStyle w:val="Refdecomentrio"/>
        </w:rPr>
        <w:commentReference w:id="12"/>
      </w:r>
      <w:r>
        <w:t xml:space="preserve">.Com o intuito de fazer a melhor gestão da qualidade de produção de seis postos de trabalho a empresa necessita de melhorar o sistema análise e visualização dos dados recolhidos pelo sistema de controlo já existente. Para tal, surgiu a necessidade de implementar uma aplicação Web que faça uma melhor gestão dos dados já armazenados na base de dados da empresa e futuros. </w:t>
      </w:r>
    </w:p>
    <w:p w14:paraId="7622D1EA" w14:textId="4CBF18C4" w:rsidR="007819C5" w:rsidRDefault="001861D3" w:rsidP="008F4296">
      <w:pPr>
        <w:pStyle w:val="Texto"/>
      </w:pPr>
      <w:r>
        <w:t xml:space="preserve">Perspetivava-se que durante a realização deste projeto, </w:t>
      </w:r>
      <w:commentRangeStart w:id="13"/>
      <w:r>
        <w:t xml:space="preserve">iráia </w:t>
      </w:r>
      <w:commentRangeEnd w:id="13"/>
      <w:r>
        <w:rPr>
          <w:rStyle w:val="Refdecomentrio"/>
        </w:rPr>
        <w:commentReference w:id="13"/>
      </w:r>
      <w:r>
        <w:t>surgir a oportunidade de trabalhar com tecnologias de desenvolvimento Web, tais como HTML, JavaScript, CSS, e até Python.</w:t>
      </w:r>
    </w:p>
    <w:p w14:paraId="30DC0208" w14:textId="6FE74AE0" w:rsidR="007819C5" w:rsidRDefault="007819C5" w:rsidP="001861D3">
      <w:pPr>
        <w:pStyle w:val="Figura"/>
        <w:jc w:val="both"/>
      </w:pPr>
    </w:p>
    <w:p w14:paraId="6B714929" w14:textId="0DB0FC73" w:rsidR="00E441E2" w:rsidRDefault="008F4296" w:rsidP="001861D3">
      <w:pPr>
        <w:pStyle w:val="Subseconumerada"/>
      </w:pPr>
      <w:bookmarkStart w:id="14" w:name="_Toc45487596"/>
      <w:r>
        <w:t>Objetivos</w:t>
      </w:r>
      <w:bookmarkEnd w:id="14"/>
    </w:p>
    <w:p w14:paraId="5686E298" w14:textId="77777777" w:rsidR="001861D3" w:rsidRPr="00377C8C" w:rsidRDefault="001861D3" w:rsidP="001861D3">
      <w:pPr>
        <w:pStyle w:val="Texto"/>
      </w:pPr>
      <w:r w:rsidRPr="00990CFE">
        <w:t xml:space="preserve">O principal objetivo deste projeto é melhorar a qualidade da supervisão de seis linhas de produção e implementar um sistema web que permita apresentar a informação recolhida durante o processo de produção de forma amigável e organizada ao utilizador. Dada a </w:t>
      </w:r>
      <w:r w:rsidRPr="00377C8C">
        <w:t>complexidade do objetivo, sentiu-se a necessidade de o subdividir em múltiplas tarefas mais simples, tais como:</w:t>
      </w:r>
    </w:p>
    <w:p w14:paraId="0FAFB657" w14:textId="77777777" w:rsidR="001861D3" w:rsidRPr="00377C8C" w:rsidRDefault="001861D3" w:rsidP="001861D3">
      <w:pPr>
        <w:pStyle w:val="Texto"/>
        <w:numPr>
          <w:ilvl w:val="0"/>
          <w:numId w:val="14"/>
        </w:numPr>
      </w:pPr>
      <w:r w:rsidRPr="00377C8C">
        <w:t>Estudo do modo de funcionamento e configuração de base de dados MySQL</w:t>
      </w:r>
    </w:p>
    <w:p w14:paraId="62F2E844" w14:textId="77777777" w:rsidR="001861D3" w:rsidRPr="00377C8C" w:rsidRDefault="001861D3" w:rsidP="001861D3">
      <w:pPr>
        <w:pStyle w:val="Texto"/>
        <w:numPr>
          <w:ilvl w:val="0"/>
          <w:numId w:val="14"/>
        </w:numPr>
      </w:pPr>
      <w:r w:rsidRPr="00377C8C">
        <w:t>A conversão do sistema de recolha de dados para o sistema operativo Linux</w:t>
      </w:r>
    </w:p>
    <w:p w14:paraId="1BC56F8B" w14:textId="77777777" w:rsidR="001861D3" w:rsidRPr="00377C8C" w:rsidRDefault="001861D3" w:rsidP="001861D3">
      <w:pPr>
        <w:pStyle w:val="Texto"/>
        <w:numPr>
          <w:ilvl w:val="0"/>
          <w:numId w:val="14"/>
        </w:numPr>
      </w:pPr>
      <w:r w:rsidRPr="00377C8C">
        <w:t>Estudo de algumas ferramentas usadas para desenvolvimento Web (JavaScript, JQuery, Python, …)</w:t>
      </w:r>
    </w:p>
    <w:p w14:paraId="0054DE1F" w14:textId="77777777" w:rsidR="001861D3" w:rsidRPr="00377C8C" w:rsidRDefault="001861D3" w:rsidP="001861D3">
      <w:pPr>
        <w:pStyle w:val="Texto"/>
        <w:numPr>
          <w:ilvl w:val="0"/>
          <w:numId w:val="14"/>
        </w:numPr>
      </w:pPr>
      <w:r w:rsidRPr="00377C8C">
        <w:t>Desenvolvimento de uma interface gráfica para display de dados em tempo real</w:t>
      </w:r>
    </w:p>
    <w:p w14:paraId="52DA0EB2" w14:textId="77777777" w:rsidR="001861D3" w:rsidRDefault="001861D3" w:rsidP="001861D3">
      <w:pPr>
        <w:pStyle w:val="Texto"/>
        <w:numPr>
          <w:ilvl w:val="0"/>
          <w:numId w:val="14"/>
        </w:numPr>
      </w:pPr>
      <w:r w:rsidRPr="00377C8C">
        <w:t>Desenvolvimento da aplicação Web para analises estatísticas da informação, e ajuda na tomada de decisões</w:t>
      </w:r>
    </w:p>
    <w:p w14:paraId="1272AECA" w14:textId="77777777" w:rsidR="001861D3" w:rsidRPr="00377C8C" w:rsidRDefault="001861D3" w:rsidP="001861D3">
      <w:pPr>
        <w:pStyle w:val="Texto"/>
      </w:pPr>
      <w:r>
        <w:t xml:space="preserve">No final espera-se obter uma aplicação que facilite a análise e compreensão dos dados de produção recolhidos, de forma a identificar, o mais rápido possível, potenciais problemas das linhas de produção. Com tudo isto espera-se melhorar a qualidade e o rendimento dos seis postos de trabalho. </w:t>
      </w:r>
    </w:p>
    <w:p w14:paraId="00D019D6" w14:textId="3C1FF51E" w:rsidR="001861D3" w:rsidRDefault="001861D3" w:rsidP="001861D3">
      <w:pPr>
        <w:pStyle w:val="Texto"/>
      </w:pPr>
    </w:p>
    <w:p w14:paraId="310B6055" w14:textId="1E843623" w:rsidR="00883382" w:rsidRDefault="00883382" w:rsidP="001861D3">
      <w:pPr>
        <w:pStyle w:val="Texto"/>
      </w:pPr>
    </w:p>
    <w:p w14:paraId="511DA578" w14:textId="77777777" w:rsidR="00883382" w:rsidRDefault="00883382" w:rsidP="001861D3">
      <w:pPr>
        <w:pStyle w:val="Texto"/>
      </w:pPr>
    </w:p>
    <w:p w14:paraId="741094AA" w14:textId="02CA3832" w:rsidR="00892BDF" w:rsidRPr="00F6706E" w:rsidRDefault="0072112B" w:rsidP="00840933">
      <w:pPr>
        <w:pStyle w:val="Subseconumerada"/>
      </w:pPr>
      <w:bookmarkStart w:id="15" w:name="_Ref153786063"/>
      <w:bookmarkStart w:id="16" w:name="_Ref153786082"/>
      <w:bookmarkStart w:id="17" w:name="_Ref153786084"/>
      <w:bookmarkStart w:id="18" w:name="_Ref153786162"/>
      <w:bookmarkStart w:id="19" w:name="_Toc45487597"/>
      <w:r>
        <w:t>Calendarização</w:t>
      </w:r>
      <w:bookmarkEnd w:id="15"/>
      <w:bookmarkEnd w:id="16"/>
      <w:bookmarkEnd w:id="17"/>
      <w:bookmarkEnd w:id="18"/>
      <w:bookmarkEnd w:id="19"/>
    </w:p>
    <w:p w14:paraId="494083B3" w14:textId="415D3E0B" w:rsidR="001861D3" w:rsidRPr="00990CFE" w:rsidRDefault="001861D3" w:rsidP="001861D3">
      <w:pPr>
        <w:pStyle w:val="Texto"/>
      </w:pPr>
      <w:r w:rsidRPr="00990CFE">
        <w:t xml:space="preserve">Para uma melhor gestão do tempo disponível para a realização foi concebida a calendarização da </w:t>
      </w:r>
      <w:r w:rsidR="00D3363F">
        <w:t>figura</w:t>
      </w:r>
      <w:r w:rsidRPr="00990CFE">
        <w:t xml:space="preserve"> 1, ainda na fase de planeamento. Esta inclui tanto as semanas para aprendizagem de conceitos como para o desenvolvimento efetivo do trabalho. Tal como podemos ver no mês de março foi iniciada a primeira parte do projeto com o estudo da linguagem c++, assim como do sistema já implementado na Indmei, e gradualmente foi feita a conversão para Linux.</w:t>
      </w:r>
    </w:p>
    <w:p w14:paraId="4B094464" w14:textId="77777777" w:rsidR="001861D3" w:rsidRPr="00990CFE" w:rsidRDefault="001861D3" w:rsidP="001861D3">
      <w:pPr>
        <w:pStyle w:val="Texto"/>
      </w:pPr>
      <w:r w:rsidRPr="00990CFE">
        <w:t>O mês de abril deu início</w:t>
      </w:r>
      <w:r>
        <w:t xml:space="preserve"> à segunda</w:t>
      </w:r>
      <w:r w:rsidRPr="00990CFE">
        <w:t xml:space="preserve"> fase o projeto, que corresponde ao estudo de algumas linguagens de programação tal como, python, html, css, e JavaScript. Neste mês foi também desenvolvida a interface gráfica destinada às linhas de produção e supervisores.</w:t>
      </w:r>
    </w:p>
    <w:p w14:paraId="3D918C6A" w14:textId="5AEDBB26" w:rsidR="001861D3" w:rsidRDefault="001861D3" w:rsidP="001861D3">
      <w:pPr>
        <w:pStyle w:val="Texto"/>
      </w:pPr>
      <w:r w:rsidRPr="00990CFE">
        <w:t xml:space="preserve"> A terceira fase do trabalho começou no início do mês de maio e prolongou-se até ao final da terceira semana de junho. Esta correspondeu ao desenvolvimento da aplicação web destinada</w:t>
      </w:r>
      <w:r>
        <w:t xml:space="preserve"> à apresentação</w:t>
      </w:r>
      <w:r w:rsidRPr="00990CFE">
        <w:t xml:space="preserve"> e analise estatística dos dados de produção.</w:t>
      </w:r>
    </w:p>
    <w:p w14:paraId="66A47C78" w14:textId="77777777" w:rsidR="00D3363F" w:rsidRDefault="001861D3" w:rsidP="00D3363F">
      <w:pPr>
        <w:pStyle w:val="Texto"/>
        <w:keepNext/>
      </w:pPr>
      <w:r>
        <w:rPr>
          <w:noProof/>
          <w:lang w:eastAsia="pt-PT"/>
        </w:rPr>
        <w:drawing>
          <wp:inline distT="0" distB="0" distL="0" distR="0" wp14:anchorId="4D66E78C" wp14:editId="7FCDD713">
            <wp:extent cx="5579745" cy="1623060"/>
            <wp:effectExtent l="0" t="0" r="0" b="0"/>
            <wp:docPr id="6" name="Imagem 6" descr="Uma imagem com computador, branco, armário, portát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1623060"/>
                    </a:xfrm>
                    <a:prstGeom prst="rect">
                      <a:avLst/>
                    </a:prstGeom>
                  </pic:spPr>
                </pic:pic>
              </a:graphicData>
            </a:graphic>
          </wp:inline>
        </w:drawing>
      </w:r>
    </w:p>
    <w:p w14:paraId="3B2437D1" w14:textId="44015318" w:rsidR="00E7381B" w:rsidRPr="00D3363F" w:rsidRDefault="00D3363F" w:rsidP="00D3363F">
      <w:pPr>
        <w:pStyle w:val="Legenda"/>
        <w:rPr>
          <w:b/>
          <w:bCs/>
          <w:sz w:val="20"/>
          <w:szCs w:val="18"/>
        </w:rPr>
      </w:pPr>
      <w:bookmarkStart w:id="20" w:name="_Toc45487540"/>
      <w:r w:rsidRPr="00D3363F">
        <w:rPr>
          <w:b/>
          <w:bCs/>
          <w:sz w:val="20"/>
          <w:szCs w:val="18"/>
        </w:rPr>
        <w:t xml:space="preserve">Figura </w:t>
      </w:r>
      <w:r w:rsidRPr="00D3363F">
        <w:rPr>
          <w:b/>
          <w:bCs/>
          <w:sz w:val="20"/>
          <w:szCs w:val="18"/>
        </w:rPr>
        <w:fldChar w:fldCharType="begin"/>
      </w:r>
      <w:r w:rsidRPr="00D3363F">
        <w:rPr>
          <w:b/>
          <w:bCs/>
          <w:sz w:val="20"/>
          <w:szCs w:val="18"/>
        </w:rPr>
        <w:instrText xml:space="preserve"> SEQ Figura \* ARABIC </w:instrText>
      </w:r>
      <w:r w:rsidRPr="00D3363F">
        <w:rPr>
          <w:b/>
          <w:bCs/>
          <w:sz w:val="20"/>
          <w:szCs w:val="18"/>
        </w:rPr>
        <w:fldChar w:fldCharType="separate"/>
      </w:r>
      <w:r w:rsidR="006120CD">
        <w:rPr>
          <w:b/>
          <w:bCs/>
          <w:noProof/>
          <w:sz w:val="20"/>
          <w:szCs w:val="18"/>
        </w:rPr>
        <w:t>1</w:t>
      </w:r>
      <w:r w:rsidRPr="00D3363F">
        <w:rPr>
          <w:b/>
          <w:bCs/>
          <w:sz w:val="20"/>
          <w:szCs w:val="18"/>
        </w:rPr>
        <w:fldChar w:fldCharType="end"/>
      </w:r>
      <w:r w:rsidRPr="00D3363F">
        <w:rPr>
          <w:b/>
          <w:bCs/>
          <w:sz w:val="20"/>
          <w:szCs w:val="18"/>
        </w:rPr>
        <w:t xml:space="preserve"> Calendarização do projeto</w:t>
      </w:r>
      <w:bookmarkEnd w:id="20"/>
    </w:p>
    <w:p w14:paraId="606CB2EC" w14:textId="15C74316" w:rsidR="001861D3" w:rsidRDefault="00143BC0" w:rsidP="001861D3">
      <w:pPr>
        <w:pStyle w:val="Subseconumerada"/>
      </w:pPr>
      <w:bookmarkStart w:id="21" w:name="_Toc45487598"/>
      <w:r>
        <w:t>Organização do relatório</w:t>
      </w:r>
      <w:bookmarkEnd w:id="21"/>
    </w:p>
    <w:p w14:paraId="78B0D9DB" w14:textId="77777777" w:rsidR="001861D3" w:rsidRPr="00990CFE" w:rsidRDefault="001861D3" w:rsidP="001861D3">
      <w:pPr>
        <w:pStyle w:val="Texto"/>
      </w:pPr>
      <w:r w:rsidRPr="00990CFE">
        <w:t>No primeiro capítulo é feita uma breve introdução ao projeto realizado no âmbito da unidade curricular de Projeto/Estágio do 3º ano da licenciatura em engenharia eletrotécnica e de computadores (LEEC), assim como a contextualização do problema a resolver, calendarização, e apresentados os principais objetivos propostos.</w:t>
      </w:r>
    </w:p>
    <w:p w14:paraId="33A295AE" w14:textId="77777777" w:rsidR="001861D3" w:rsidRPr="00990CFE" w:rsidRDefault="001861D3" w:rsidP="001861D3">
      <w:pPr>
        <w:pStyle w:val="Texto"/>
      </w:pPr>
      <w:r w:rsidRPr="00990CFE">
        <w:lastRenderedPageBreak/>
        <w:t>No capítulo seguinte, 2, analisa-se a arquitetura do sistema, onde são apresentadas as diferentes tecnologias utilizadas e são explicadas as interações entre estas. É também, feito o enquadramento destas no sistema em geral.</w:t>
      </w:r>
    </w:p>
    <w:p w14:paraId="7F54F612" w14:textId="77777777" w:rsidR="001861D3" w:rsidRPr="00990CFE" w:rsidRDefault="001861D3" w:rsidP="001861D3">
      <w:pPr>
        <w:pStyle w:val="Texto"/>
      </w:pPr>
      <w:r w:rsidRPr="00990CFE">
        <w:t>No capítulo 3, são expostos os principais algoritmos, etapas, e processos utilizados no desenvolvimento do projeto, assim como uma descrição detalhada dos mesmos.</w:t>
      </w:r>
    </w:p>
    <w:p w14:paraId="797103C7" w14:textId="77777777" w:rsidR="001861D3" w:rsidRPr="00990CFE" w:rsidRDefault="001861D3" w:rsidP="001861D3">
      <w:pPr>
        <w:pStyle w:val="Texto"/>
      </w:pPr>
      <w:r w:rsidRPr="00990CFE">
        <w:t xml:space="preserve"> No capítulo seguinte, 4, procede-se</w:t>
      </w:r>
      <w:r>
        <w:t xml:space="preserve"> à mostra</w:t>
      </w:r>
      <w:r w:rsidRPr="00990CFE">
        <w:t xml:space="preserve"> e analise dos resultados obtidos no trabalho.</w:t>
      </w:r>
    </w:p>
    <w:p w14:paraId="0C055BE9" w14:textId="61EFEFCF" w:rsidR="005F5FE4" w:rsidRDefault="001861D3" w:rsidP="001861D3">
      <w:pPr>
        <w:pStyle w:val="Texto"/>
      </w:pPr>
      <w:r w:rsidRPr="00990CFE">
        <w:t>Por fim, no último capítulo, 5, são retiradas as principais conclusões e apresentadas perspetivas que poderão ser abordadas para desenvolvimentos futuros</w:t>
      </w:r>
      <w:r w:rsidR="005F5FE4">
        <w:t xml:space="preserve">. </w:t>
      </w:r>
    </w:p>
    <w:p w14:paraId="2B60327B" w14:textId="56E47D1A" w:rsidR="00341DF5" w:rsidRPr="006772E3" w:rsidRDefault="00341DF5" w:rsidP="00143BC0">
      <w:pPr>
        <w:pStyle w:val="Tabela"/>
      </w:pPr>
    </w:p>
    <w:p w14:paraId="247D62CA" w14:textId="77777777" w:rsidR="00341DF5" w:rsidRDefault="00341DF5" w:rsidP="00AB2EBC">
      <w:pPr>
        <w:pStyle w:val="Texto"/>
      </w:pPr>
    </w:p>
    <w:p w14:paraId="7943AB82" w14:textId="0FCEF003" w:rsidR="00900626" w:rsidRDefault="00900626" w:rsidP="00AB2EBC">
      <w:pPr>
        <w:pStyle w:val="Texto"/>
        <w:sectPr w:rsidR="00900626" w:rsidSect="00143BC0">
          <w:type w:val="oddPage"/>
          <w:pgSz w:w="11906" w:h="16838" w:code="9"/>
          <w:pgMar w:top="1418" w:right="1418" w:bottom="1418" w:left="1701" w:header="709" w:footer="567" w:gutter="0"/>
          <w:pgNumType w:start="1"/>
          <w:cols w:space="720"/>
        </w:sectPr>
      </w:pPr>
      <w:r>
        <w:br w:type="page"/>
      </w:r>
    </w:p>
    <w:p w14:paraId="3417890C" w14:textId="2EBBAA6F" w:rsidR="0094403F" w:rsidRDefault="001861D3" w:rsidP="00995F5D">
      <w:pPr>
        <w:pStyle w:val="Seconumerada"/>
      </w:pPr>
      <w:bookmarkStart w:id="22" w:name="_Formato_da_notificação"/>
      <w:bookmarkStart w:id="23" w:name="_Hlk45470964"/>
      <w:bookmarkStart w:id="24" w:name="_Toc45487599"/>
      <w:bookmarkEnd w:id="22"/>
      <w:r>
        <w:lastRenderedPageBreak/>
        <w:t>Arquitetura do sistema</w:t>
      </w:r>
      <w:bookmarkEnd w:id="24"/>
    </w:p>
    <w:bookmarkEnd w:id="23"/>
    <w:p w14:paraId="687349C8" w14:textId="77777777" w:rsidR="001861D3" w:rsidRDefault="001861D3" w:rsidP="00995F5D">
      <w:pPr>
        <w:pStyle w:val="Texto"/>
      </w:pPr>
    </w:p>
    <w:p w14:paraId="387297E9" w14:textId="77777777" w:rsidR="004462E1" w:rsidRPr="003D7C81" w:rsidRDefault="004462E1" w:rsidP="004462E1">
      <w:pPr>
        <w:pStyle w:val="Texto"/>
      </w:pPr>
      <w:r w:rsidRPr="003D7C81">
        <w:t>Neste capítulo é feita a apresentação e descrição das tecnologias utilizadas no desenvolvimento do projeto, assim como a explicação para a escolha das mesmas. Todas as tecnologias utilizadas são gratuitas (</w:t>
      </w:r>
      <w:r w:rsidRPr="0095167C">
        <w:rPr>
          <w:i/>
          <w:iCs/>
        </w:rPr>
        <w:t>open source</w:t>
      </w:r>
      <w:r w:rsidRPr="003D7C81">
        <w:t xml:space="preserve">) mas apresentam muita robustez e, algumas, elevado nível de complexidade. Este aspeto permite reduzir os custos de desenvolvimento do projeto mantendo a sua qualidade. </w:t>
      </w:r>
    </w:p>
    <w:p w14:paraId="1F3AA182" w14:textId="77777777" w:rsidR="004462E1" w:rsidRPr="003D7C81" w:rsidRDefault="004462E1" w:rsidP="004462E1">
      <w:pPr>
        <w:pStyle w:val="Texto"/>
      </w:pPr>
      <w:r w:rsidRPr="003D7C81">
        <w:t>A componente de recolha de dados já estava implementada e precisou apenas de uma conversão para o seu correto funcionamento em sistema operativo Linux. Esta recolha é feita através de um Arduíno que está constantemente a escrever para a porta serie do PC. Posteriormente o processamento e validação dos dados é realizado por um aplicativo escrito em c++.</w:t>
      </w:r>
    </w:p>
    <w:p w14:paraId="2752C63B" w14:textId="77777777" w:rsidR="004462E1" w:rsidRDefault="004462E1" w:rsidP="004462E1">
      <w:pPr>
        <w:pStyle w:val="Texto"/>
      </w:pPr>
      <w:r w:rsidRPr="003D7C81">
        <w:t>Na figura seguinte está representado o diagrama do sistema implementado, onde podemos ver as diferentes tecnologias utilizadas e algumas das suas interações, este foi pensado ainda na fase de planeamento e mais tarde corroborado pela fase de analise dos resultados.</w:t>
      </w:r>
    </w:p>
    <w:p w14:paraId="2D8B7C48" w14:textId="77777777" w:rsidR="004462E1" w:rsidRDefault="004462E1" w:rsidP="004462E1">
      <w:pPr>
        <w:pStyle w:val="Texto"/>
      </w:pPr>
    </w:p>
    <w:p w14:paraId="57C15D8B" w14:textId="77777777" w:rsidR="00D3363F" w:rsidRDefault="004462E1" w:rsidP="00D3363F">
      <w:pPr>
        <w:pStyle w:val="Figura"/>
      </w:pPr>
      <w:r w:rsidRPr="00A41C12">
        <w:rPr>
          <w:noProof/>
          <w:lang w:eastAsia="pt-PT"/>
        </w:rPr>
        <w:drawing>
          <wp:inline distT="0" distB="0" distL="0" distR="0" wp14:anchorId="00BD9F88" wp14:editId="059DC381">
            <wp:extent cx="5579745" cy="3001645"/>
            <wp:effectExtent l="0" t="0" r="0" b="0"/>
            <wp:docPr id="3" name="Imagem 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001645"/>
                    </a:xfrm>
                    <a:prstGeom prst="rect">
                      <a:avLst/>
                    </a:prstGeom>
                  </pic:spPr>
                </pic:pic>
              </a:graphicData>
            </a:graphic>
          </wp:inline>
        </w:drawing>
      </w:r>
    </w:p>
    <w:p w14:paraId="0D0F2758" w14:textId="39906F59" w:rsidR="004462E1" w:rsidRPr="00D3363F" w:rsidRDefault="00D3363F" w:rsidP="00D3363F">
      <w:pPr>
        <w:pStyle w:val="Legenda"/>
        <w:rPr>
          <w:b/>
          <w:bCs/>
        </w:rPr>
      </w:pPr>
      <w:bookmarkStart w:id="25" w:name="_Toc45487541"/>
      <w:r w:rsidRPr="00D3363F">
        <w:rPr>
          <w:b/>
          <w:bCs/>
        </w:rPr>
        <w:t xml:space="preserve">Figura </w:t>
      </w:r>
      <w:r w:rsidRPr="00D3363F">
        <w:rPr>
          <w:b/>
          <w:bCs/>
        </w:rPr>
        <w:fldChar w:fldCharType="begin"/>
      </w:r>
      <w:r w:rsidRPr="00D3363F">
        <w:rPr>
          <w:b/>
          <w:bCs/>
        </w:rPr>
        <w:instrText xml:space="preserve"> SEQ Figura \* ARABIC </w:instrText>
      </w:r>
      <w:r w:rsidRPr="00D3363F">
        <w:rPr>
          <w:b/>
          <w:bCs/>
        </w:rPr>
        <w:fldChar w:fldCharType="separate"/>
      </w:r>
      <w:r w:rsidR="006120CD">
        <w:rPr>
          <w:b/>
          <w:bCs/>
          <w:noProof/>
        </w:rPr>
        <w:t>2</w:t>
      </w:r>
      <w:r w:rsidRPr="00D3363F">
        <w:rPr>
          <w:b/>
          <w:bCs/>
        </w:rPr>
        <w:fldChar w:fldCharType="end"/>
      </w:r>
      <w:r w:rsidRPr="00D3363F">
        <w:rPr>
          <w:b/>
          <w:bCs/>
        </w:rPr>
        <w:t xml:space="preserve"> Esquema geral do sistema</w:t>
      </w:r>
      <w:bookmarkEnd w:id="25"/>
    </w:p>
    <w:p w14:paraId="2D10EA99" w14:textId="7DCC30EB" w:rsidR="000D79C4" w:rsidRPr="004462E1" w:rsidRDefault="004462E1" w:rsidP="00995F5D">
      <w:pPr>
        <w:pStyle w:val="Texto"/>
        <w:rPr>
          <w:szCs w:val="24"/>
        </w:rPr>
      </w:pPr>
      <w:r w:rsidRPr="003D7C81">
        <w:rPr>
          <w:szCs w:val="24"/>
        </w:rPr>
        <w:t xml:space="preserve">Tal como podemos verificar na figura 2, a base de dados MySQL encontrasse no centro do diagrama, tornando evidente a sua importância no sistema. Numa primeira fase os dados recolhidos pelo Arduíno são enviados para a porta </w:t>
      </w:r>
      <w:r>
        <w:rPr>
          <w:szCs w:val="24"/>
        </w:rPr>
        <w:t xml:space="preserve">USB </w:t>
      </w:r>
      <w:r w:rsidRPr="003D7C81">
        <w:rPr>
          <w:szCs w:val="24"/>
        </w:rPr>
        <w:t>do PC e posteriormente são processados e validados pelo aplicativo, que é responsável por inserir as entradas de informação na base de dados. Posteriormente a aplicação web comunica com o MySQL para obter os dados relativos</w:t>
      </w:r>
      <w:r>
        <w:rPr>
          <w:szCs w:val="24"/>
        </w:rPr>
        <w:t xml:space="preserve"> à produção</w:t>
      </w:r>
      <w:r w:rsidRPr="003D7C81">
        <w:rPr>
          <w:szCs w:val="24"/>
        </w:rPr>
        <w:t>, esta comunicação realizasse através de um</w:t>
      </w:r>
      <w:r>
        <w:rPr>
          <w:szCs w:val="24"/>
        </w:rPr>
        <w:t xml:space="preserve">a </w:t>
      </w:r>
      <w:r w:rsidRPr="0095167C">
        <w:rPr>
          <w:i/>
          <w:iCs/>
          <w:szCs w:val="24"/>
        </w:rPr>
        <w:t>application programming interface</w:t>
      </w:r>
      <w:r w:rsidRPr="003D7C81">
        <w:rPr>
          <w:szCs w:val="24"/>
        </w:rPr>
        <w:t xml:space="preserve"> </w:t>
      </w:r>
      <w:r>
        <w:rPr>
          <w:szCs w:val="24"/>
        </w:rPr>
        <w:t>(</w:t>
      </w:r>
      <w:r w:rsidRPr="003D7C81">
        <w:rPr>
          <w:szCs w:val="24"/>
        </w:rPr>
        <w:t>API</w:t>
      </w:r>
      <w:r>
        <w:rPr>
          <w:szCs w:val="24"/>
        </w:rPr>
        <w:t>)</w:t>
      </w:r>
      <w:r w:rsidRPr="003D7C81">
        <w:rPr>
          <w:szCs w:val="24"/>
        </w:rPr>
        <w:t xml:space="preserve"> do Mysql para a linguagem Python.</w:t>
      </w:r>
      <w:r>
        <w:rPr>
          <w:szCs w:val="24"/>
        </w:rPr>
        <w:t xml:space="preserve"> </w:t>
      </w:r>
    </w:p>
    <w:p w14:paraId="7D04C718" w14:textId="49AC8B26" w:rsidR="00B67725" w:rsidRPr="004F3B05" w:rsidRDefault="004462E1" w:rsidP="00B67725">
      <w:pPr>
        <w:pStyle w:val="Subseconumerada"/>
      </w:pPr>
      <w:bookmarkStart w:id="26" w:name="_Toc45487600"/>
      <w:r w:rsidRPr="004F3B05">
        <w:t>Versão Anterior</w:t>
      </w:r>
      <w:bookmarkEnd w:id="26"/>
    </w:p>
    <w:p w14:paraId="3107F418" w14:textId="4B8C5C42" w:rsidR="00F9055B" w:rsidRDefault="00CB6BA1" w:rsidP="00CB6BA1">
      <w:pPr>
        <w:pStyle w:val="Listacommarcas"/>
        <w:numPr>
          <w:ilvl w:val="0"/>
          <w:numId w:val="0"/>
        </w:numPr>
        <w:ind w:left="284"/>
      </w:pPr>
      <w:r>
        <w:t xml:space="preserve">Como referido anteriormente, o sistema previamente instalado na Indmei estava mais focado na captura e armazenamento dos dados. Este sistema recorre a um arduíno para fazer a recolha da informação. Cada posto de trabalho é </w:t>
      </w:r>
      <w:r w:rsidR="006A6E6C">
        <w:t>constituído</w:t>
      </w:r>
      <w:r>
        <w:t xml:space="preserve"> por um </w:t>
      </w:r>
      <w:r w:rsidRPr="00CB6BA1">
        <w:rPr>
          <w:i/>
          <w:iCs/>
        </w:rPr>
        <w:t>switch</w:t>
      </w:r>
      <w:r>
        <w:t xml:space="preserve"> que é acionado e, posteriormente, lido pelo ardu</w:t>
      </w:r>
      <w:r w:rsidR="006A6E6C">
        <w:t>í</w:t>
      </w:r>
      <w:r>
        <w:t xml:space="preserve">no que manda a informação para o PC através de uma ligação USB. </w:t>
      </w:r>
      <w:r w:rsidR="006A6E6C">
        <w:t xml:space="preserve">No computador existe um aplicativo escrito em c++ que faz a leitura da porta USB e valida os dados. Se os dados estiverem corretos o aplicativo armazena-os numa base de dados. </w:t>
      </w:r>
    </w:p>
    <w:p w14:paraId="44968724" w14:textId="6E91E40A" w:rsidR="006A6E6C" w:rsidRDefault="006A6E6C" w:rsidP="00CB6BA1">
      <w:pPr>
        <w:pStyle w:val="Listacommarcas"/>
        <w:numPr>
          <w:ilvl w:val="0"/>
          <w:numId w:val="0"/>
        </w:numPr>
        <w:ind w:left="284"/>
      </w:pPr>
      <w:r>
        <w:t>A versão antiga apresentava também uma interface gráfica escrita em PHP e HTML que permitia a visualização dos dados de produção do dia.</w:t>
      </w:r>
    </w:p>
    <w:p w14:paraId="42636AA8" w14:textId="77777777" w:rsidR="006A6E6C" w:rsidRDefault="006A6E6C" w:rsidP="006A6E6C">
      <w:pPr>
        <w:pStyle w:val="Listacommarcas"/>
        <w:numPr>
          <w:ilvl w:val="0"/>
          <w:numId w:val="0"/>
        </w:numPr>
      </w:pPr>
      <w:r>
        <w:t xml:space="preserve">    </w:t>
      </w:r>
    </w:p>
    <w:p w14:paraId="6DE63F01" w14:textId="1863A952" w:rsidR="006A6E6C" w:rsidRDefault="006A6E6C" w:rsidP="006A6E6C">
      <w:pPr>
        <w:pStyle w:val="Listacommarcas"/>
        <w:numPr>
          <w:ilvl w:val="0"/>
          <w:numId w:val="0"/>
        </w:numPr>
      </w:pPr>
      <w:r>
        <w:lastRenderedPageBreak/>
        <w:t>Contudo, esta versão apresentava alguns problemas, tais como:</w:t>
      </w:r>
    </w:p>
    <w:p w14:paraId="6FFE5FD8" w14:textId="6AC61123" w:rsidR="006A6E6C" w:rsidRDefault="006A6E6C" w:rsidP="006A6E6C">
      <w:pPr>
        <w:pStyle w:val="Listacommarcas"/>
        <w:numPr>
          <w:ilvl w:val="0"/>
          <w:numId w:val="36"/>
        </w:numPr>
      </w:pPr>
      <w:r>
        <w:t>Apenas era possível visualizar os dados do próprio dia, logo não era possível efetuar qualquer tipo de analise estatística.</w:t>
      </w:r>
    </w:p>
    <w:p w14:paraId="30D70F41" w14:textId="2C83A3E8" w:rsidR="006A6E6C" w:rsidRDefault="006A6E6C" w:rsidP="006A6E6C">
      <w:pPr>
        <w:pStyle w:val="Listacommarcas"/>
        <w:numPr>
          <w:ilvl w:val="0"/>
          <w:numId w:val="36"/>
        </w:numPr>
      </w:pPr>
      <w:r>
        <w:t>Os dados estavam organizados em blocos de quatro horas.</w:t>
      </w:r>
    </w:p>
    <w:p w14:paraId="3539BED1" w14:textId="6DAE5102" w:rsidR="006A6E6C" w:rsidRDefault="006A6E6C" w:rsidP="006A6E6C">
      <w:pPr>
        <w:pStyle w:val="Listacommarcas"/>
        <w:numPr>
          <w:ilvl w:val="0"/>
          <w:numId w:val="36"/>
        </w:numPr>
      </w:pPr>
      <w:r>
        <w:t>O sistema estava implementado em Windows.</w:t>
      </w:r>
    </w:p>
    <w:p w14:paraId="24AAB05E" w14:textId="77777777" w:rsidR="004F3B05" w:rsidRDefault="004F3B05" w:rsidP="006A6E6C">
      <w:pPr>
        <w:pStyle w:val="Listacommarcas"/>
        <w:numPr>
          <w:ilvl w:val="0"/>
          <w:numId w:val="0"/>
        </w:numPr>
        <w:ind w:left="284" w:hanging="284"/>
      </w:pPr>
    </w:p>
    <w:p w14:paraId="5366BB0E" w14:textId="146A420A" w:rsidR="006A6E6C" w:rsidRDefault="004F3B05" w:rsidP="0095167C">
      <w:pPr>
        <w:pStyle w:val="Listacommarcas"/>
        <w:numPr>
          <w:ilvl w:val="0"/>
          <w:numId w:val="0"/>
        </w:numPr>
        <w:tabs>
          <w:tab w:val="clear" w:pos="284"/>
          <w:tab w:val="left" w:pos="0"/>
        </w:tabs>
      </w:pPr>
      <w:r>
        <w:t xml:space="preserve">Na realização deste projeto, foi necessário fazer uma conversão do </w:t>
      </w:r>
      <w:r w:rsidR="0095167C">
        <w:t>aplicativo para efetuar a leitura da porta série em sistemas UNIX. A interface gráfica foi totalmente descartada e procedeu-se ao desenvolvimento de uma nova, tal como irá ser visto no capítulo 3.</w:t>
      </w:r>
    </w:p>
    <w:p w14:paraId="192C0660" w14:textId="5E060070" w:rsidR="008E20D0" w:rsidRDefault="004462E1" w:rsidP="008E20D0">
      <w:pPr>
        <w:pStyle w:val="Subseconumerada"/>
      </w:pPr>
      <w:bookmarkStart w:id="27" w:name="_Toc45487601"/>
      <w:r>
        <w:t>MySQL</w:t>
      </w:r>
      <w:bookmarkEnd w:id="27"/>
    </w:p>
    <w:p w14:paraId="20724F7F" w14:textId="6DE29375" w:rsidR="004462E1" w:rsidRDefault="004462E1" w:rsidP="00995F5D">
      <w:pPr>
        <w:pStyle w:val="Texto"/>
      </w:pPr>
      <w:r w:rsidRPr="004462E1">
        <w:t>O MySQL é um sistema de gestão de base de dados relacional (RDBMS) que adota maioritariamente um modelo de cliente-servidor, em que o cliente gera os pedidos e o servidor processa esses pedidos e constrói as respetivas respostas, e a Structured Query Language (SQL). Os comandos SQL dividem-se quatro grandes grupos, Data Definition Language (DDL), Data Manipulation Language (DML), Data Control Language (DCL), e Transaction Control Language (TCL). Neste projeto os grupos mais utilizados são o DDL, uma vez que esta lida com a estrutura e descrição dos dados dentro da base de dados, e o DML que, faz a manipulação dos dados, este inclui os comandos mais conhecidos, tais como SELECT, INSERT, UPDATE, etc.. [1]</w:t>
      </w:r>
    </w:p>
    <w:p w14:paraId="54108ABD" w14:textId="2450BDFD" w:rsidR="00FA6A75" w:rsidRDefault="004462E1" w:rsidP="00FA6A75">
      <w:pPr>
        <w:pStyle w:val="Subseconumerada"/>
      </w:pPr>
      <w:bookmarkStart w:id="28" w:name="_Toc45487602"/>
      <w:r>
        <w:t>Python</w:t>
      </w:r>
      <w:bookmarkEnd w:id="28"/>
    </w:p>
    <w:p w14:paraId="302A2D25" w14:textId="77777777" w:rsidR="004462E1" w:rsidRDefault="004462E1" w:rsidP="004462E1">
      <w:pPr>
        <w:pStyle w:val="Texto"/>
      </w:pPr>
      <w:r>
        <w:t xml:space="preserve">Python é uma das linguagens de programação mais interessantes e usadas a nível mundial. De acordo com as tabelas de classificação da TIOBE, python é a terceira linguagem mais popular, ficando apenas atrás de c e java. As principais vantagens desta linguagem em comparação a outras incluem: </w:t>
      </w:r>
    </w:p>
    <w:p w14:paraId="5D12AAF3" w14:textId="77777777" w:rsidR="004462E1" w:rsidRDefault="004462E1" w:rsidP="004462E1">
      <w:pPr>
        <w:pStyle w:val="Texto"/>
        <w:numPr>
          <w:ilvl w:val="0"/>
          <w:numId w:val="15"/>
        </w:numPr>
      </w:pPr>
      <w:r>
        <w:t>É uma linguagem interpretada, o que significa que não precisa de ser compilada para instruções máquina de baixo nível</w:t>
      </w:r>
    </w:p>
    <w:p w14:paraId="30350332" w14:textId="77777777" w:rsidR="004462E1" w:rsidRDefault="004462E1" w:rsidP="004462E1">
      <w:pPr>
        <w:pStyle w:val="Texto"/>
        <w:numPr>
          <w:ilvl w:val="0"/>
          <w:numId w:val="15"/>
        </w:numPr>
      </w:pPr>
      <w:r>
        <w:t>O Python Package Index (PyPI) contêm vários módulos de terceiros que a tornam capaz de interagir com a maioria das outras linguagens e plataformas</w:t>
      </w:r>
    </w:p>
    <w:p w14:paraId="7CC8639C" w14:textId="77777777" w:rsidR="004462E1" w:rsidRDefault="004462E1" w:rsidP="004462E1">
      <w:pPr>
        <w:pStyle w:val="Texto"/>
        <w:numPr>
          <w:ilvl w:val="0"/>
          <w:numId w:val="15"/>
        </w:numPr>
      </w:pPr>
      <w:r>
        <w:lastRenderedPageBreak/>
        <w:t>Extensas librarias de suporte: oferece uma grande biblioteca padrão que inclui áreas como protocolos de internet, operações de string, ferramentas de desenvolvimento Web e interfaces de sistema operacional. Muitas tarefas de alto uso já foram escritas na biblioteca padrão o que reduz significativamente o comprimento do código a ser escrito. [2]</w:t>
      </w:r>
    </w:p>
    <w:p w14:paraId="7439C866" w14:textId="45F92471" w:rsidR="004462E1" w:rsidRPr="00B66392" w:rsidRDefault="004462E1" w:rsidP="00B66392">
      <w:pPr>
        <w:pStyle w:val="Texto"/>
        <w:ind w:left="142"/>
      </w:pPr>
      <w:r>
        <w:t>Outra vantagem do Python é a sua grande flexibilidade de programação Web, graças a todas as estruturas (frameworks) que tornam o desenvolvimento Web rápido e fácil, como por exemplo Django e Flask. Uma framework é um pacote que contém pacotes e módulos que fornecem cetras funcionalidades que podem ser alteradas de forma seletiva para criar um software específico de aplicação. [3]</w:t>
      </w:r>
    </w:p>
    <w:p w14:paraId="5ECA40BF" w14:textId="21A8C2EA" w:rsidR="00FA6A75" w:rsidRDefault="00B66392" w:rsidP="00B66392">
      <w:pPr>
        <w:pStyle w:val="Sub-subseconumerada"/>
      </w:pPr>
      <w:r>
        <w:t>Flask</w:t>
      </w:r>
    </w:p>
    <w:p w14:paraId="6DA04CB0" w14:textId="77777777" w:rsidR="00B66392" w:rsidRDefault="00B66392" w:rsidP="00B66392">
      <w:pPr>
        <w:pStyle w:val="Texto"/>
      </w:pPr>
      <w:r>
        <w:t xml:space="preserve">Uma Web Application Framework é uma coleção de módulos e bibliotecass que possibilitam aos desenvolvedores escrever aplicações com maior nível de abstração em relação a detalhes de baixo nível, tal como protocolos e gestão de threads. </w:t>
      </w:r>
    </w:p>
    <w:p w14:paraId="373B8982" w14:textId="39AAE80F" w:rsidR="006272B9" w:rsidRDefault="00B66392" w:rsidP="00B66392">
      <w:pPr>
        <w:pStyle w:val="Texto"/>
      </w:pPr>
      <w:r>
        <w:t>Flask é uma Web Framework desenvolvida por Armin Roonacher, que lidera uma equipa internacional de entusiastas Python chamados Poocco. Esta é baseada no Wekzeg web server gateway interface (WSGI) kit e no mecanismo de modelo Jinja2.</w:t>
      </w:r>
    </w:p>
    <w:p w14:paraId="7244AFBB" w14:textId="77777777" w:rsidR="00B66392" w:rsidRDefault="00B66392" w:rsidP="00B66392">
      <w:pPr>
        <w:pStyle w:val="Texto"/>
        <w:keepNext/>
      </w:pPr>
      <w:r>
        <w:rPr>
          <w:noProof/>
          <w:szCs w:val="24"/>
        </w:rPr>
        <w:drawing>
          <wp:inline distT="0" distB="0" distL="0" distR="0" wp14:anchorId="2E10DB3D" wp14:editId="7A00B402">
            <wp:extent cx="5578475" cy="19627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475" cy="1962785"/>
                    </a:xfrm>
                    <a:prstGeom prst="rect">
                      <a:avLst/>
                    </a:prstGeom>
                    <a:noFill/>
                  </pic:spPr>
                </pic:pic>
              </a:graphicData>
            </a:graphic>
          </wp:inline>
        </w:drawing>
      </w:r>
    </w:p>
    <w:p w14:paraId="562D354E" w14:textId="712A09D3" w:rsidR="00A216D7" w:rsidRPr="00B66392" w:rsidRDefault="00B66392" w:rsidP="00B66392">
      <w:pPr>
        <w:pStyle w:val="Legenda"/>
        <w:rPr>
          <w:b/>
          <w:bCs/>
          <w:sz w:val="20"/>
          <w:szCs w:val="22"/>
        </w:rPr>
      </w:pPr>
      <w:bookmarkStart w:id="29" w:name="_Toc45487542"/>
      <w:r w:rsidRPr="00B66392">
        <w:rPr>
          <w:b/>
          <w:bCs/>
          <w:sz w:val="20"/>
          <w:szCs w:val="18"/>
        </w:rPr>
        <w:t xml:space="preserve">Figura </w:t>
      </w:r>
      <w:r w:rsidRPr="00B66392">
        <w:rPr>
          <w:b/>
          <w:bCs/>
          <w:sz w:val="20"/>
          <w:szCs w:val="18"/>
        </w:rPr>
        <w:fldChar w:fldCharType="begin"/>
      </w:r>
      <w:r w:rsidRPr="00B66392">
        <w:rPr>
          <w:b/>
          <w:bCs/>
          <w:sz w:val="20"/>
          <w:szCs w:val="18"/>
        </w:rPr>
        <w:instrText xml:space="preserve"> SEQ Figura \* ARABIC </w:instrText>
      </w:r>
      <w:r w:rsidRPr="00B66392">
        <w:rPr>
          <w:b/>
          <w:bCs/>
          <w:sz w:val="20"/>
          <w:szCs w:val="18"/>
        </w:rPr>
        <w:fldChar w:fldCharType="separate"/>
      </w:r>
      <w:r w:rsidR="006120CD">
        <w:rPr>
          <w:b/>
          <w:bCs/>
          <w:noProof/>
          <w:sz w:val="20"/>
          <w:szCs w:val="18"/>
        </w:rPr>
        <w:t>3</w:t>
      </w:r>
      <w:r w:rsidRPr="00B66392">
        <w:rPr>
          <w:b/>
          <w:bCs/>
          <w:sz w:val="20"/>
          <w:szCs w:val="18"/>
        </w:rPr>
        <w:fldChar w:fldCharType="end"/>
      </w:r>
      <w:r w:rsidRPr="00B66392">
        <w:rPr>
          <w:b/>
          <w:bCs/>
          <w:noProof/>
          <w:sz w:val="20"/>
          <w:szCs w:val="18"/>
        </w:rPr>
        <w:t xml:space="preserve"> Modelo Jinja2 [4]</w:t>
      </w:r>
      <w:bookmarkEnd w:id="29"/>
    </w:p>
    <w:p w14:paraId="5879C191" w14:textId="77777777" w:rsidR="00B66392" w:rsidRPr="00B66392" w:rsidRDefault="00B66392" w:rsidP="00B66392">
      <w:pPr>
        <w:spacing w:before="240" w:after="0" w:line="360" w:lineRule="auto"/>
        <w:rPr>
          <w:color w:val="202122"/>
          <w:sz w:val="24"/>
          <w:szCs w:val="24"/>
          <w:shd w:val="clear" w:color="auto" w:fill="FFFFFF"/>
        </w:rPr>
      </w:pPr>
      <w:r w:rsidRPr="00B66392">
        <w:rPr>
          <w:sz w:val="24"/>
          <w:szCs w:val="24"/>
        </w:rPr>
        <w:t>O Jinja2 é um mecanismo de modelo para Python usado para criar HyperText Markup Language</w:t>
      </w:r>
      <w:r w:rsidRPr="00B66392">
        <w:rPr>
          <w:rFonts w:ascii="Arial" w:hAnsi="Arial" w:cs="Arial"/>
          <w:color w:val="202122"/>
          <w:sz w:val="21"/>
          <w:szCs w:val="21"/>
          <w:shd w:val="clear" w:color="auto" w:fill="FFFFFF"/>
        </w:rPr>
        <w:t> </w:t>
      </w:r>
      <w:r w:rsidRPr="00B66392">
        <w:rPr>
          <w:color w:val="202122"/>
          <w:sz w:val="24"/>
          <w:szCs w:val="24"/>
          <w:shd w:val="clear" w:color="auto" w:fill="FFFFFF"/>
        </w:rPr>
        <w:t xml:space="preserve">(HTML), eXtensible Markup Language (XML), ou outros formatos de marcação, que são retornados ao usuário por meio de uma resposta HyperText Transfer Protocol (HTTP). Um modelo contém variáveis que são substituídas pelos valores passados quando </w:t>
      </w:r>
      <w:r w:rsidRPr="00B66392">
        <w:rPr>
          <w:color w:val="202122"/>
          <w:sz w:val="24"/>
          <w:szCs w:val="24"/>
          <w:shd w:val="clear" w:color="auto" w:fill="FFFFFF"/>
        </w:rPr>
        <w:lastRenderedPageBreak/>
        <w:t>o modelo é renderizado, tal como mostra a figura 3. As variáveis são uteis com dados dinâmicos. [4]</w:t>
      </w:r>
    </w:p>
    <w:p w14:paraId="2B61574C" w14:textId="1D664EAC" w:rsidR="00A216D7" w:rsidRDefault="00B66392" w:rsidP="00B66392">
      <w:pPr>
        <w:pStyle w:val="Texto"/>
        <w:rPr>
          <w:color w:val="202122"/>
          <w:szCs w:val="28"/>
          <w:shd w:val="clear" w:color="auto" w:fill="FFFFFF"/>
        </w:rPr>
      </w:pPr>
      <w:r w:rsidRPr="00B66392">
        <w:rPr>
          <w:color w:val="202122"/>
          <w:szCs w:val="28"/>
          <w:shd w:val="clear" w:color="auto" w:fill="FFFFFF"/>
        </w:rPr>
        <w:t>Para que a FlaskApp funcione de forma correta é preciso que os ficheiros sigam a organização apresentada na figura 4</w:t>
      </w:r>
      <w:r>
        <w:rPr>
          <w:color w:val="202122"/>
          <w:szCs w:val="28"/>
          <w:shd w:val="clear" w:color="auto" w:fill="FFFFFF"/>
        </w:rPr>
        <w:t>.</w:t>
      </w:r>
    </w:p>
    <w:p w14:paraId="72B57642" w14:textId="77777777" w:rsidR="00B66392" w:rsidRDefault="00B66392" w:rsidP="00B66392">
      <w:pPr>
        <w:pStyle w:val="Texto"/>
        <w:keepNext/>
      </w:pPr>
      <w:r>
        <w:rPr>
          <w:b/>
          <w:bCs/>
          <w:noProof/>
          <w:sz w:val="28"/>
          <w:szCs w:val="28"/>
        </w:rPr>
        <w:drawing>
          <wp:inline distT="0" distB="0" distL="0" distR="0" wp14:anchorId="61957D57" wp14:editId="3D3DE5E0">
            <wp:extent cx="5578475" cy="11461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1146175"/>
                    </a:xfrm>
                    <a:prstGeom prst="rect">
                      <a:avLst/>
                    </a:prstGeom>
                    <a:noFill/>
                  </pic:spPr>
                </pic:pic>
              </a:graphicData>
            </a:graphic>
          </wp:inline>
        </w:drawing>
      </w:r>
    </w:p>
    <w:p w14:paraId="78E4EA68" w14:textId="327D0F5A" w:rsidR="00B66392" w:rsidRPr="00B66392" w:rsidRDefault="00B66392" w:rsidP="00B66392">
      <w:pPr>
        <w:pStyle w:val="Legenda"/>
        <w:rPr>
          <w:b/>
          <w:bCs/>
          <w:sz w:val="24"/>
          <w:szCs w:val="24"/>
        </w:rPr>
      </w:pPr>
      <w:bookmarkStart w:id="30" w:name="_Toc45487543"/>
      <w:r w:rsidRPr="00B66392">
        <w:rPr>
          <w:b/>
          <w:bCs/>
          <w:sz w:val="20"/>
          <w:szCs w:val="18"/>
        </w:rPr>
        <w:t xml:space="preserve">Figura </w:t>
      </w:r>
      <w:r w:rsidRPr="00B66392">
        <w:rPr>
          <w:b/>
          <w:bCs/>
          <w:sz w:val="20"/>
          <w:szCs w:val="18"/>
        </w:rPr>
        <w:fldChar w:fldCharType="begin"/>
      </w:r>
      <w:r w:rsidRPr="00B66392">
        <w:rPr>
          <w:b/>
          <w:bCs/>
          <w:sz w:val="20"/>
          <w:szCs w:val="18"/>
        </w:rPr>
        <w:instrText xml:space="preserve"> SEQ Figura \* ARABIC </w:instrText>
      </w:r>
      <w:r w:rsidRPr="00B66392">
        <w:rPr>
          <w:b/>
          <w:bCs/>
          <w:sz w:val="20"/>
          <w:szCs w:val="18"/>
        </w:rPr>
        <w:fldChar w:fldCharType="separate"/>
      </w:r>
      <w:r w:rsidR="006120CD">
        <w:rPr>
          <w:b/>
          <w:bCs/>
          <w:noProof/>
          <w:sz w:val="20"/>
          <w:szCs w:val="18"/>
        </w:rPr>
        <w:t>4</w:t>
      </w:r>
      <w:r w:rsidRPr="00B66392">
        <w:rPr>
          <w:b/>
          <w:bCs/>
          <w:sz w:val="20"/>
          <w:szCs w:val="18"/>
        </w:rPr>
        <w:fldChar w:fldCharType="end"/>
      </w:r>
      <w:r w:rsidRPr="00B66392">
        <w:rPr>
          <w:b/>
          <w:bCs/>
          <w:noProof/>
          <w:sz w:val="20"/>
          <w:szCs w:val="18"/>
        </w:rPr>
        <w:t xml:space="preserve"> Estrutura FlaskApp [4]</w:t>
      </w:r>
      <w:bookmarkEnd w:id="30"/>
    </w:p>
    <w:p w14:paraId="7599267C" w14:textId="0507B476" w:rsidR="00D4741E" w:rsidRDefault="00B66392" w:rsidP="007D0E7A">
      <w:pPr>
        <w:pStyle w:val="Subseconumerada"/>
      </w:pPr>
      <w:bookmarkStart w:id="31" w:name="_Toc45487603"/>
      <w:r>
        <w:t>JavaScript</w:t>
      </w:r>
      <w:bookmarkEnd w:id="31"/>
    </w:p>
    <w:p w14:paraId="36E2501F" w14:textId="77777777" w:rsidR="00B66392" w:rsidRDefault="00B66392" w:rsidP="00B66392">
      <w:pPr>
        <w:pStyle w:val="Texto"/>
      </w:pPr>
      <w:r>
        <w:t xml:space="preserve">JavaScript é uma linguagem de script que roda do lado do cliente, ou seja, ao invés de rodar remotamente em servidores na internet, o JavaScript tem como característica principal correr os programas localmente, sendo estes executados pelo navegador web. Assim sendo, o JavaScript fornece às páginas web a possibilidade de programação, transformação e processamento de dados enviados e recebidos, interagindo com a marcação e exibição de conteúdo da linguagem HMTL e com a estilização desse conteúdo proporcionada pelo CSS nessas páginas, o que torna a experiência do utilizador mais interessante e interativa. </w:t>
      </w:r>
    </w:p>
    <w:p w14:paraId="23289805" w14:textId="77777777" w:rsidR="00B66392" w:rsidRDefault="00B66392" w:rsidP="00B66392">
      <w:pPr>
        <w:pStyle w:val="Texto"/>
      </w:pPr>
      <w:r>
        <w:t>JavaScript é uma linguagem de thread única, o que significa que possui uma única Call Stack e, portanto, apenas tem a capacidade de fazer uma coisa de cada vez.</w:t>
      </w:r>
    </w:p>
    <w:p w14:paraId="15625333" w14:textId="781E7F3A" w:rsidR="00B66392" w:rsidRDefault="00B66392" w:rsidP="00B66392">
      <w:pPr>
        <w:pStyle w:val="Texto"/>
      </w:pPr>
      <w:r>
        <w:t>O facto desta linguagem receber e enviar pedidos através da rede para servidores remotos, sem ter a necessidade de recarregar a totalidade da página conforme as entradas do usuário foi um elemento decisivo quanto à sua escolha para este projeto.[5]</w:t>
      </w:r>
    </w:p>
    <w:p w14:paraId="539E26AA" w14:textId="67A212C1" w:rsidR="00B66392" w:rsidRPr="00B66392" w:rsidRDefault="00B66392" w:rsidP="00B66392">
      <w:pPr>
        <w:pStyle w:val="Sub-subseconumerada"/>
      </w:pPr>
      <w:r>
        <w:t>JQuery</w:t>
      </w:r>
    </w:p>
    <w:p w14:paraId="6764F7EF" w14:textId="77777777" w:rsidR="00B66392" w:rsidRDefault="00B66392" w:rsidP="00B66392">
      <w:pPr>
        <w:pStyle w:val="Texto"/>
      </w:pPr>
      <w:r>
        <w:t xml:space="preserve">JQuery é uma biblioteca JavaScript rápida, pequena e rica em recursos que simplifica o processo de passagem e manipulação de documentos HTML, eventos, animação e AJAX. Tem uma API fácil de usar que funciona em quase todos os navegadores.[6] </w:t>
      </w:r>
    </w:p>
    <w:p w14:paraId="5CE1FFE4" w14:textId="79685832" w:rsidR="00B66392" w:rsidRDefault="00B66392" w:rsidP="00B66392">
      <w:pPr>
        <w:pStyle w:val="Texto"/>
      </w:pPr>
      <w:r>
        <w:t xml:space="preserve">O principal motivo da utilização desta tecnologia no projeto é a simplicidade de execução dos pedidos AJAX (asynchronous JavaScript and XML). Estes pedidos possuem grande </w:t>
      </w:r>
      <w:r>
        <w:lastRenderedPageBreak/>
        <w:t>importância porque permitem a troca de dados entre o front-end e o back-end sem usar alguma variedade de linguagem no lado do servidor para injetar os dados necessário no JavaScript e sem ter de navegar para uma página nova sempre que for preciso atualizar o conteúdo.[7]</w:t>
      </w:r>
    </w:p>
    <w:p w14:paraId="0198D341" w14:textId="77777777" w:rsidR="00B66392" w:rsidRPr="001C7F4E" w:rsidRDefault="00B66392" w:rsidP="00B66392">
      <w:pPr>
        <w:pStyle w:val="Cdigo"/>
        <w:rPr>
          <w:lang w:val="en-US"/>
        </w:rPr>
      </w:pPr>
      <w:r w:rsidRPr="001C7F4E">
        <w:rPr>
          <w:lang w:val="en-US"/>
        </w:rPr>
        <w:t>$.ajax({</w:t>
      </w:r>
    </w:p>
    <w:p w14:paraId="5EED0488" w14:textId="77777777" w:rsidR="00B66392" w:rsidRPr="001C7F4E" w:rsidRDefault="00B66392" w:rsidP="00B66392">
      <w:pPr>
        <w:pStyle w:val="Cdigo"/>
        <w:rPr>
          <w:lang w:val="en-US"/>
        </w:rPr>
      </w:pPr>
      <w:r w:rsidRPr="001C7F4E">
        <w:rPr>
          <w:lang w:val="en-US"/>
        </w:rPr>
        <w:tab/>
      </w:r>
      <w:r w:rsidRPr="001C7F4E">
        <w:rPr>
          <w:lang w:val="en-US"/>
        </w:rPr>
        <w:tab/>
        <w:t>url: "/getconf",</w:t>
      </w:r>
    </w:p>
    <w:p w14:paraId="45D3BDC8" w14:textId="77777777" w:rsidR="00B66392" w:rsidRPr="001C7F4E" w:rsidRDefault="00B66392" w:rsidP="00B66392">
      <w:pPr>
        <w:pStyle w:val="Cdigo"/>
        <w:rPr>
          <w:lang w:val="en-US"/>
        </w:rPr>
      </w:pPr>
    </w:p>
    <w:p w14:paraId="672487EE" w14:textId="77777777" w:rsidR="00B66392" w:rsidRPr="001C7F4E" w:rsidRDefault="00B66392" w:rsidP="00B66392">
      <w:pPr>
        <w:pStyle w:val="Cdigo"/>
        <w:rPr>
          <w:lang w:val="en-US"/>
        </w:rPr>
      </w:pPr>
      <w:r w:rsidRPr="001C7F4E">
        <w:rPr>
          <w:lang w:val="en-US"/>
        </w:rPr>
        <w:tab/>
      </w:r>
      <w:r w:rsidRPr="001C7F4E">
        <w:rPr>
          <w:lang w:val="en-US"/>
        </w:rPr>
        <w:tab/>
        <w:t>success: function (result) {</w:t>
      </w:r>
    </w:p>
    <w:p w14:paraId="7F7FB356" w14:textId="77777777" w:rsidR="00B66392" w:rsidRPr="00D14C4E" w:rsidRDefault="00B66392" w:rsidP="00B66392">
      <w:pPr>
        <w:pStyle w:val="Cdigo"/>
      </w:pPr>
      <w:r w:rsidRPr="001C7F4E">
        <w:rPr>
          <w:lang w:val="en-US"/>
        </w:rPr>
        <w:tab/>
      </w:r>
      <w:r w:rsidRPr="001C7F4E">
        <w:rPr>
          <w:lang w:val="en-US"/>
        </w:rPr>
        <w:tab/>
      </w:r>
      <w:r w:rsidRPr="001C7F4E">
        <w:rPr>
          <w:lang w:val="en-US"/>
        </w:rPr>
        <w:tab/>
      </w:r>
      <w:r w:rsidRPr="00D14C4E">
        <w:t>console.log(result.postos)</w:t>
      </w:r>
    </w:p>
    <w:p w14:paraId="610FF070" w14:textId="77777777" w:rsidR="00B66392" w:rsidRPr="00D14C4E" w:rsidRDefault="00B66392" w:rsidP="00B66392">
      <w:pPr>
        <w:pStyle w:val="Cdigo"/>
      </w:pPr>
      <w:r w:rsidRPr="00D14C4E">
        <w:tab/>
      </w:r>
      <w:r w:rsidRPr="00D14C4E">
        <w:tab/>
      </w:r>
      <w:r w:rsidRPr="00D14C4E">
        <w:tab/>
        <w:t>n_postos = result.postos</w:t>
      </w:r>
    </w:p>
    <w:p w14:paraId="3B87DED1" w14:textId="77777777" w:rsidR="00B66392" w:rsidRPr="00D14C4E" w:rsidRDefault="00B66392" w:rsidP="00B66392">
      <w:pPr>
        <w:pStyle w:val="Cdigo"/>
      </w:pPr>
      <w:r w:rsidRPr="00D14C4E">
        <w:tab/>
      </w:r>
      <w:r w:rsidRPr="00D14C4E">
        <w:tab/>
      </w:r>
      <w:r w:rsidRPr="00D14C4E">
        <w:tab/>
        <w:t>n_turnos = result.turnos</w:t>
      </w:r>
    </w:p>
    <w:p w14:paraId="667BC181" w14:textId="77777777" w:rsidR="00B66392" w:rsidRPr="00D14C4E" w:rsidRDefault="00B66392" w:rsidP="00B66392">
      <w:pPr>
        <w:pStyle w:val="Cdigo"/>
      </w:pPr>
      <w:r w:rsidRPr="00D14C4E">
        <w:tab/>
      </w:r>
      <w:r w:rsidRPr="00D14C4E">
        <w:tab/>
      </w:r>
      <w:r w:rsidRPr="00D14C4E">
        <w:tab/>
        <w:t>$('#n_postos').append(n_postos)</w:t>
      </w:r>
    </w:p>
    <w:p w14:paraId="34BB59F1" w14:textId="77777777" w:rsidR="00B66392" w:rsidRPr="00D14C4E" w:rsidRDefault="00B66392" w:rsidP="00B66392">
      <w:pPr>
        <w:pStyle w:val="Cdigo"/>
      </w:pPr>
      <w:r w:rsidRPr="00D14C4E">
        <w:tab/>
      </w:r>
      <w:r w:rsidRPr="00D14C4E">
        <w:tab/>
      </w:r>
      <w:r w:rsidRPr="00D14C4E">
        <w:tab/>
        <w:t>$('#n_turnos').append(n_turnos)</w:t>
      </w:r>
    </w:p>
    <w:p w14:paraId="5B55786D" w14:textId="0218FAEB" w:rsidR="00B66392" w:rsidRDefault="00B66392" w:rsidP="00B66392">
      <w:pPr>
        <w:pStyle w:val="Cdigo"/>
      </w:pPr>
      <w:r w:rsidRPr="00D14C4E">
        <w:tab/>
      </w:r>
      <w:r w:rsidRPr="00D14C4E">
        <w:tab/>
        <w:t>}</w:t>
      </w:r>
      <w:r>
        <w:t xml:space="preserve"> })</w:t>
      </w:r>
    </w:p>
    <w:p w14:paraId="393BE74C" w14:textId="4A2525DD" w:rsidR="005F5FE4" w:rsidRDefault="00B66392" w:rsidP="00B66392">
      <w:pPr>
        <w:pStyle w:val="Texto"/>
      </w:pPr>
      <w:r w:rsidRPr="00B66392">
        <w:t xml:space="preserve">No estrato de código acima podemos ver a estrutura básica de um pedido AJAX, neste caso a propriedade “url” contém o destino para onde o pedido (request) é enviado. A propriedade “success” permite chamar uma função caso o pedido tenha sido bem-sucedido. Para esta função são passados três argumentos: o conteúdo retornado pelo servidor; o objeto jqXHR (XMLHttpRequest); e uma string que descreve o estado do pedido.[8]   </w:t>
      </w:r>
    </w:p>
    <w:p w14:paraId="48D22557" w14:textId="5DBDC53A" w:rsidR="00912313" w:rsidRPr="00912313" w:rsidRDefault="00B66392" w:rsidP="005F5FE4">
      <w:pPr>
        <w:pStyle w:val="Sub-subseconumerada"/>
      </w:pPr>
      <w:r>
        <w:t>JSON (JavaScript Object Notation)</w:t>
      </w:r>
    </w:p>
    <w:p w14:paraId="55D971A0" w14:textId="77777777" w:rsidR="005F5FE4" w:rsidRDefault="005F5FE4" w:rsidP="005F5FE4">
      <w:pPr>
        <w:pStyle w:val="Texto"/>
      </w:pPr>
      <w:r>
        <w:t>JSON é uma formatação leve de troca de dados, é fácil de ler e escrever para o programador, e fácil de interpretar e gerar para máquinas. Está baseado em um subconjunto da linguagem de programação JavaScript, Standard ECMA-262 3a Edição -Dezembro – 1999. JSON é em formato de texto e completamente independente da linguagem, pois usa convenções que são idênticas às linguagens C e familiares, incluindo C++, C#, Java, JavaScript, Python, Perl e muitas outras. Estas propriedades fazem com que o JSON seja um formato ideal para troca de dados.[9]</w:t>
      </w:r>
    </w:p>
    <w:p w14:paraId="11E8F3ED" w14:textId="77777777" w:rsidR="005F5FE4" w:rsidRDefault="005F5FE4" w:rsidP="005F5FE4">
      <w:pPr>
        <w:pStyle w:val="Texto"/>
      </w:pPr>
      <w:r>
        <w:t>O formato do conteúdo pode mudar de acordo com a estrutura dos dados. As duas estruturas mais usadas são: [9]</w:t>
      </w:r>
    </w:p>
    <w:p w14:paraId="30E274AF" w14:textId="414C31C8" w:rsidR="005F5FE4" w:rsidRDefault="005F5FE4" w:rsidP="005F5FE4">
      <w:pPr>
        <w:pStyle w:val="Texto"/>
        <w:numPr>
          <w:ilvl w:val="2"/>
          <w:numId w:val="26"/>
        </w:numPr>
      </w:pPr>
      <w:r>
        <w:t xml:space="preserve">Um objeto, que é um conjunto desordenado de pares nome/valor. O objeto começa com uma chave de abertura (“{”) e termina com uma chave de fechamento (“}”), cada nome é seguido por “:” e os pares nome/valor são separados por virgula, tal como pode ser observado na figura 5. Este tipo de estrutura foi o mais utilizado no desenvolvimento do projeto. </w:t>
      </w:r>
    </w:p>
    <w:p w14:paraId="3654046F" w14:textId="68750155" w:rsidR="00425F85" w:rsidRDefault="005F5FE4" w:rsidP="005F5FE4">
      <w:pPr>
        <w:pStyle w:val="Texto"/>
        <w:numPr>
          <w:ilvl w:val="2"/>
          <w:numId w:val="26"/>
        </w:numPr>
      </w:pPr>
      <w:r>
        <w:lastRenderedPageBreak/>
        <w:t xml:space="preserve">Um </w:t>
      </w:r>
      <w:r w:rsidRPr="005F5FE4">
        <w:rPr>
          <w:i/>
          <w:iCs/>
        </w:rPr>
        <w:t>array</w:t>
      </w:r>
      <w:r>
        <w:t>, sequencia de dados listados de forma ordenada numa lista. Não existe o mapeamento nome/valor.</w:t>
      </w:r>
    </w:p>
    <w:p w14:paraId="59ED11C5" w14:textId="77777777" w:rsidR="005F5FE4" w:rsidRDefault="005F5FE4" w:rsidP="005F5FE4">
      <w:pPr>
        <w:pStyle w:val="Figura"/>
      </w:pPr>
      <w:r>
        <w:rPr>
          <w:noProof/>
        </w:rPr>
        <w:drawing>
          <wp:inline distT="0" distB="0" distL="0" distR="0" wp14:anchorId="36A693A9" wp14:editId="5B5ADC52">
            <wp:extent cx="3712845" cy="182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2845" cy="1828800"/>
                    </a:xfrm>
                    <a:prstGeom prst="rect">
                      <a:avLst/>
                    </a:prstGeom>
                    <a:noFill/>
                  </pic:spPr>
                </pic:pic>
              </a:graphicData>
            </a:graphic>
          </wp:inline>
        </w:drawing>
      </w:r>
    </w:p>
    <w:p w14:paraId="0E09ADFC" w14:textId="242B7E31" w:rsidR="005F5FE4" w:rsidRDefault="005F5FE4" w:rsidP="005F5FE4">
      <w:pPr>
        <w:pStyle w:val="Legenda"/>
        <w:rPr>
          <w:b/>
          <w:bCs/>
          <w:noProof/>
          <w:sz w:val="20"/>
          <w:szCs w:val="18"/>
        </w:rPr>
      </w:pPr>
      <w:bookmarkStart w:id="32" w:name="_Toc45487544"/>
      <w:r w:rsidRPr="005F5FE4">
        <w:rPr>
          <w:b/>
          <w:bCs/>
          <w:sz w:val="20"/>
          <w:szCs w:val="18"/>
        </w:rPr>
        <w:t xml:space="preserve">Figura </w:t>
      </w:r>
      <w:r w:rsidRPr="005F5FE4">
        <w:rPr>
          <w:b/>
          <w:bCs/>
          <w:sz w:val="20"/>
          <w:szCs w:val="18"/>
        </w:rPr>
        <w:fldChar w:fldCharType="begin"/>
      </w:r>
      <w:r w:rsidRPr="005F5FE4">
        <w:rPr>
          <w:b/>
          <w:bCs/>
          <w:sz w:val="20"/>
          <w:szCs w:val="18"/>
        </w:rPr>
        <w:instrText xml:space="preserve"> SEQ Figura \* ARABIC </w:instrText>
      </w:r>
      <w:r w:rsidRPr="005F5FE4">
        <w:rPr>
          <w:b/>
          <w:bCs/>
          <w:sz w:val="20"/>
          <w:szCs w:val="18"/>
        </w:rPr>
        <w:fldChar w:fldCharType="separate"/>
      </w:r>
      <w:r w:rsidR="006120CD">
        <w:rPr>
          <w:b/>
          <w:bCs/>
          <w:noProof/>
          <w:sz w:val="20"/>
          <w:szCs w:val="18"/>
        </w:rPr>
        <w:t>5</w:t>
      </w:r>
      <w:r w:rsidRPr="005F5FE4">
        <w:rPr>
          <w:b/>
          <w:bCs/>
          <w:sz w:val="20"/>
          <w:szCs w:val="18"/>
        </w:rPr>
        <w:fldChar w:fldCharType="end"/>
      </w:r>
      <w:r w:rsidRPr="005F5FE4">
        <w:rPr>
          <w:b/>
          <w:bCs/>
          <w:noProof/>
          <w:sz w:val="20"/>
          <w:szCs w:val="18"/>
        </w:rPr>
        <w:t xml:space="preserve"> Estrutura de um objeto JSO</w:t>
      </w:r>
      <w:r>
        <w:rPr>
          <w:b/>
          <w:bCs/>
          <w:noProof/>
          <w:sz w:val="20"/>
          <w:szCs w:val="18"/>
        </w:rPr>
        <w:t>N</w:t>
      </w:r>
      <w:bookmarkEnd w:id="32"/>
    </w:p>
    <w:p w14:paraId="601ADAD6" w14:textId="014A2B72" w:rsidR="005F66B3" w:rsidRDefault="005F66B3" w:rsidP="005F66B3"/>
    <w:p w14:paraId="157176E1" w14:textId="3CEA4DA3" w:rsidR="005F66B3" w:rsidRDefault="005F66B3" w:rsidP="005F66B3"/>
    <w:p w14:paraId="03B13887" w14:textId="40D247CB" w:rsidR="005F66B3" w:rsidRDefault="005F66B3" w:rsidP="005F66B3"/>
    <w:p w14:paraId="5E190BCA" w14:textId="01E62472" w:rsidR="005F66B3" w:rsidRDefault="005F66B3" w:rsidP="005F66B3"/>
    <w:p w14:paraId="7510D7A4" w14:textId="222DB18F" w:rsidR="005F66B3" w:rsidRDefault="005F66B3" w:rsidP="005F66B3"/>
    <w:p w14:paraId="4E01729F" w14:textId="28971607" w:rsidR="005F66B3" w:rsidRDefault="005F66B3" w:rsidP="005F66B3"/>
    <w:p w14:paraId="4734E355" w14:textId="53021715" w:rsidR="005F66B3" w:rsidRDefault="005F66B3" w:rsidP="005F66B3"/>
    <w:p w14:paraId="123C6D5A" w14:textId="333BDEAD" w:rsidR="005F66B3" w:rsidRDefault="005F66B3" w:rsidP="005F66B3"/>
    <w:p w14:paraId="1ADA698B" w14:textId="480FB30A" w:rsidR="005F66B3" w:rsidRDefault="005F66B3" w:rsidP="005F66B3"/>
    <w:p w14:paraId="1D5473A8" w14:textId="4BE5B285" w:rsidR="005F66B3" w:rsidRDefault="005F66B3" w:rsidP="005F66B3"/>
    <w:p w14:paraId="45FE84E3" w14:textId="503CD9DF" w:rsidR="005F66B3" w:rsidRDefault="005F66B3" w:rsidP="005F66B3"/>
    <w:p w14:paraId="497F1EF2" w14:textId="2CD30913" w:rsidR="005F66B3" w:rsidRDefault="005F66B3" w:rsidP="005F66B3"/>
    <w:p w14:paraId="370FEB9B" w14:textId="78CE5AA5" w:rsidR="005F66B3" w:rsidRDefault="005F66B3" w:rsidP="005F66B3"/>
    <w:p w14:paraId="1F7854C5" w14:textId="6658C189" w:rsidR="005F66B3" w:rsidRDefault="005F66B3" w:rsidP="005F66B3"/>
    <w:p w14:paraId="760598E8" w14:textId="4FC7EAF3" w:rsidR="005F66B3" w:rsidRDefault="005F66B3" w:rsidP="005F66B3"/>
    <w:p w14:paraId="438D510E" w14:textId="1F6B6BB1" w:rsidR="005F66B3" w:rsidRDefault="005F66B3" w:rsidP="005F66B3"/>
    <w:p w14:paraId="770F2476" w14:textId="1AF6C7CB" w:rsidR="005F66B3" w:rsidRDefault="005F66B3" w:rsidP="005F66B3"/>
    <w:p w14:paraId="085B7338" w14:textId="375FCEDC" w:rsidR="005F66B3" w:rsidRDefault="005F66B3" w:rsidP="005F66B3"/>
    <w:p w14:paraId="718FAB81" w14:textId="2FB36F0C" w:rsidR="005F66B3" w:rsidRDefault="005F66B3" w:rsidP="005F66B3"/>
    <w:p w14:paraId="11B7EA84" w14:textId="57AC848C" w:rsidR="005F66B3" w:rsidRDefault="005F66B3" w:rsidP="005F66B3"/>
    <w:p w14:paraId="1065CA5A" w14:textId="2C1089DB" w:rsidR="005F66B3" w:rsidRDefault="005F66B3" w:rsidP="005F66B3"/>
    <w:p w14:paraId="11856204" w14:textId="450DE38F" w:rsidR="005F66B3" w:rsidRDefault="005F66B3" w:rsidP="005F66B3"/>
    <w:p w14:paraId="40DFAFF4" w14:textId="606DF6A9" w:rsidR="005F66B3" w:rsidRDefault="005F66B3" w:rsidP="005F66B3"/>
    <w:p w14:paraId="759C951F" w14:textId="1311BD67" w:rsidR="005F66B3" w:rsidRDefault="005F66B3" w:rsidP="005F66B3"/>
    <w:p w14:paraId="2A9BC4B4" w14:textId="34D5EE48" w:rsidR="005F66B3" w:rsidRDefault="005F66B3" w:rsidP="005F66B3"/>
    <w:p w14:paraId="0E22FF2D" w14:textId="6FA40B9B" w:rsidR="005F66B3" w:rsidRDefault="005F66B3" w:rsidP="005F66B3"/>
    <w:p w14:paraId="035E243C" w14:textId="4DA0CD11" w:rsidR="005F66B3" w:rsidRDefault="005F66B3" w:rsidP="005F66B3"/>
    <w:p w14:paraId="2CE7D2A7" w14:textId="54892376" w:rsidR="005F66B3" w:rsidRDefault="005F66B3" w:rsidP="005F66B3"/>
    <w:p w14:paraId="2C225B0E" w14:textId="77777777" w:rsidR="005F66B3" w:rsidRPr="005F66B3" w:rsidRDefault="005F66B3" w:rsidP="005F66B3"/>
    <w:p w14:paraId="08D5AD1C" w14:textId="1F5CD7A4" w:rsidR="005F5FE4" w:rsidRDefault="005F5FE4" w:rsidP="005F5FE4">
      <w:pPr>
        <w:pStyle w:val="Seconumerada"/>
      </w:pPr>
      <w:bookmarkStart w:id="33" w:name="_Hlk45474819"/>
      <w:bookmarkStart w:id="34" w:name="_Toc45487604"/>
      <w:r>
        <w:lastRenderedPageBreak/>
        <w:t xml:space="preserve">Desenvolvimento </w:t>
      </w:r>
      <w:r w:rsidR="005F66B3">
        <w:t>do sistema</w:t>
      </w:r>
      <w:bookmarkEnd w:id="34"/>
    </w:p>
    <w:bookmarkEnd w:id="33"/>
    <w:p w14:paraId="47C9784F" w14:textId="7F7EE190" w:rsidR="005F66B3" w:rsidRPr="005F66B3" w:rsidRDefault="005F66B3" w:rsidP="005F66B3">
      <w:pPr>
        <w:pStyle w:val="Texto"/>
      </w:pPr>
      <w:r w:rsidRPr="005F66B3">
        <w:t>Como referido anteriormente, a realização deste projeto foi escalonada em três fases distintas. Numa primeira fase procedeu-se à conversão do código do sistema de aquisição de dados para poder ser executado numa máquina com sistema operativo Linux. Na segunda fase foi desenvolvida uma aplicação gráfica para visualização dos dados de produção, número de peças produzidas e tempo de paragem, em tempo real. Por último, foi desenvolvida uma aplicação Web para efetuar cálculos estatísticos e permitir uma visualização mais amigável dos dados adquiridos ao longo do tempo.</w:t>
      </w:r>
    </w:p>
    <w:p w14:paraId="7D4586A6" w14:textId="51E3F60D" w:rsidR="0085785C" w:rsidRDefault="005F66B3" w:rsidP="00D70E7F">
      <w:pPr>
        <w:pStyle w:val="Subseconumerada"/>
      </w:pPr>
      <w:bookmarkStart w:id="35" w:name="_Toc45487605"/>
      <w:r>
        <w:t>Base de Dados</w:t>
      </w:r>
      <w:bookmarkEnd w:id="35"/>
    </w:p>
    <w:p w14:paraId="24CDD023" w14:textId="77777777" w:rsidR="005F66B3" w:rsidRDefault="005F66B3" w:rsidP="005F66B3">
      <w:pPr>
        <w:pStyle w:val="Texto"/>
      </w:pPr>
      <w:r>
        <w:t>A base de dados é um dos elementos mais importantes do sistema, pois permite guardar grandes quantidades de dados que são depois acessados pela aplicação desenvolvida. Neste projeto foi usado um total de nove tabelas, no entanto seis apresentam a mesma estrutura, uma vez que apenas armazenam os dados recolhidos pelos seis postos de trabalho. As restantes tabelas armazenam os valores de configuração e controlo das linhas de produção.</w:t>
      </w:r>
    </w:p>
    <w:p w14:paraId="5E6FAA90" w14:textId="0A3C1CA0" w:rsidR="005F66B3" w:rsidRDefault="005F66B3" w:rsidP="005F66B3">
      <w:pPr>
        <w:pStyle w:val="Texto"/>
      </w:pPr>
      <w:r>
        <w:t>Cada tabela deve ser constituída pro um certo número de Colunas, e cada coluna tem o seu próprio tipo de dados associado. Os tipos de dados numéricos mais usados no projeto estão apresentados na seguinte tabela:</w:t>
      </w:r>
    </w:p>
    <w:p w14:paraId="3F22E3B7" w14:textId="77777777" w:rsidR="005F66B3" w:rsidRDefault="005F66B3" w:rsidP="005F66B3">
      <w:pPr>
        <w:pStyle w:val="Texto"/>
      </w:pPr>
    </w:p>
    <w:p w14:paraId="1B0816FC" w14:textId="7D8FA140" w:rsidR="005F66B3" w:rsidRPr="005F66B3" w:rsidRDefault="005F66B3" w:rsidP="005F66B3">
      <w:pPr>
        <w:pStyle w:val="Legenda"/>
        <w:keepNext/>
        <w:rPr>
          <w:b/>
          <w:bCs/>
          <w:sz w:val="20"/>
          <w:szCs w:val="18"/>
        </w:rPr>
      </w:pPr>
      <w:r w:rsidRPr="005F66B3">
        <w:rPr>
          <w:b/>
          <w:bCs/>
          <w:sz w:val="20"/>
          <w:szCs w:val="18"/>
        </w:rPr>
        <w:t xml:space="preserve">Tabela </w:t>
      </w:r>
      <w:r w:rsidRPr="005F66B3">
        <w:rPr>
          <w:b/>
          <w:bCs/>
          <w:sz w:val="20"/>
          <w:szCs w:val="18"/>
        </w:rPr>
        <w:fldChar w:fldCharType="begin"/>
      </w:r>
      <w:r w:rsidRPr="005F66B3">
        <w:rPr>
          <w:b/>
          <w:bCs/>
          <w:sz w:val="20"/>
          <w:szCs w:val="18"/>
        </w:rPr>
        <w:instrText xml:space="preserve"> SEQ Tabela \* ARABIC </w:instrText>
      </w:r>
      <w:r w:rsidRPr="005F66B3">
        <w:rPr>
          <w:b/>
          <w:bCs/>
          <w:sz w:val="20"/>
          <w:szCs w:val="18"/>
        </w:rPr>
        <w:fldChar w:fldCharType="separate"/>
      </w:r>
      <w:r w:rsidR="006120CD">
        <w:rPr>
          <w:b/>
          <w:bCs/>
          <w:noProof/>
          <w:sz w:val="20"/>
          <w:szCs w:val="18"/>
        </w:rPr>
        <w:t>1</w:t>
      </w:r>
      <w:r w:rsidRPr="005F66B3">
        <w:rPr>
          <w:b/>
          <w:bCs/>
          <w:sz w:val="20"/>
          <w:szCs w:val="18"/>
        </w:rPr>
        <w:fldChar w:fldCharType="end"/>
      </w:r>
      <w:r w:rsidRPr="005F66B3">
        <w:rPr>
          <w:b/>
          <w:bCs/>
          <w:noProof/>
          <w:sz w:val="20"/>
          <w:szCs w:val="18"/>
        </w:rPr>
        <w:t xml:space="preserve"> Tipos de dados da base de dados</w:t>
      </w:r>
    </w:p>
    <w:tbl>
      <w:tblPr>
        <w:tblStyle w:val="TabeladeGrelha4-Destaque1"/>
        <w:tblW w:w="9639" w:type="dxa"/>
        <w:tblInd w:w="137" w:type="dxa"/>
        <w:tblLook w:val="04A0" w:firstRow="1" w:lastRow="0" w:firstColumn="1" w:lastColumn="0" w:noHBand="0" w:noVBand="1"/>
      </w:tblPr>
      <w:tblGrid>
        <w:gridCol w:w="1268"/>
        <w:gridCol w:w="1315"/>
        <w:gridCol w:w="1528"/>
        <w:gridCol w:w="1656"/>
        <w:gridCol w:w="1746"/>
        <w:gridCol w:w="2126"/>
      </w:tblGrid>
      <w:tr w:rsidR="005F66B3" w14:paraId="39594F91" w14:textId="77777777" w:rsidTr="00C95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shd w:val="clear" w:color="auto" w:fill="365F91" w:themeFill="accent1" w:themeFillShade="BF"/>
          </w:tcPr>
          <w:p w14:paraId="3E093C36" w14:textId="77777777" w:rsidR="005F66B3" w:rsidRPr="000B0C1D" w:rsidRDefault="005F66B3" w:rsidP="00C953D8">
            <w:pPr>
              <w:jc w:val="center"/>
            </w:pPr>
            <w:r w:rsidRPr="000B0C1D">
              <w:t>Type</w:t>
            </w:r>
          </w:p>
        </w:tc>
        <w:tc>
          <w:tcPr>
            <w:tcW w:w="1315" w:type="dxa"/>
            <w:shd w:val="clear" w:color="auto" w:fill="365F91" w:themeFill="accent1" w:themeFillShade="BF"/>
          </w:tcPr>
          <w:p w14:paraId="0357AED9" w14:textId="77777777" w:rsidR="005F66B3" w:rsidRPr="000B0C1D" w:rsidRDefault="005F66B3" w:rsidP="00C953D8">
            <w:pPr>
              <w:jc w:val="center"/>
              <w:cnfStyle w:val="100000000000" w:firstRow="1" w:lastRow="0" w:firstColumn="0" w:lastColumn="0" w:oddVBand="0" w:evenVBand="0" w:oddHBand="0" w:evenHBand="0" w:firstRowFirstColumn="0" w:firstRowLastColumn="0" w:lastRowFirstColumn="0" w:lastRowLastColumn="0"/>
            </w:pPr>
            <w:r w:rsidRPr="000B0C1D">
              <w:t>Memoria</w:t>
            </w:r>
            <w:r>
              <w:t xml:space="preserve"> (bytes)</w:t>
            </w:r>
          </w:p>
        </w:tc>
        <w:tc>
          <w:tcPr>
            <w:tcW w:w="1528" w:type="dxa"/>
            <w:shd w:val="clear" w:color="auto" w:fill="365F91" w:themeFill="accent1" w:themeFillShade="BF"/>
          </w:tcPr>
          <w:p w14:paraId="55DB7C65" w14:textId="77777777" w:rsidR="005F66B3" w:rsidRPr="000B0C1D" w:rsidRDefault="005F66B3" w:rsidP="00C953D8">
            <w:pPr>
              <w:jc w:val="center"/>
              <w:cnfStyle w:val="100000000000" w:firstRow="1" w:lastRow="0" w:firstColumn="0" w:lastColumn="0" w:oddVBand="0" w:evenVBand="0" w:oddHBand="0" w:evenHBand="0" w:firstRowFirstColumn="0" w:firstRowLastColumn="0" w:lastRowFirstColumn="0" w:lastRowLastColumn="0"/>
            </w:pPr>
            <w:r w:rsidRPr="000B0C1D">
              <w:t>Valor mínimo com sinal</w:t>
            </w:r>
          </w:p>
        </w:tc>
        <w:tc>
          <w:tcPr>
            <w:tcW w:w="1656" w:type="dxa"/>
            <w:shd w:val="clear" w:color="auto" w:fill="365F91" w:themeFill="accent1" w:themeFillShade="BF"/>
          </w:tcPr>
          <w:p w14:paraId="6040060E" w14:textId="77777777" w:rsidR="005F66B3" w:rsidRPr="000B0C1D" w:rsidRDefault="005F66B3" w:rsidP="00C953D8">
            <w:pPr>
              <w:jc w:val="center"/>
              <w:cnfStyle w:val="100000000000" w:firstRow="1" w:lastRow="0" w:firstColumn="0" w:lastColumn="0" w:oddVBand="0" w:evenVBand="0" w:oddHBand="0" w:evenHBand="0" w:firstRowFirstColumn="0" w:firstRowLastColumn="0" w:lastRowFirstColumn="0" w:lastRowLastColumn="0"/>
            </w:pPr>
            <w:r w:rsidRPr="000B0C1D">
              <w:t>Valor máximo co</w:t>
            </w:r>
            <w:r>
              <w:t>m</w:t>
            </w:r>
            <w:r w:rsidRPr="000B0C1D">
              <w:t xml:space="preserve"> sinal</w:t>
            </w:r>
          </w:p>
        </w:tc>
        <w:tc>
          <w:tcPr>
            <w:tcW w:w="1746" w:type="dxa"/>
            <w:shd w:val="clear" w:color="auto" w:fill="365F91" w:themeFill="accent1" w:themeFillShade="BF"/>
          </w:tcPr>
          <w:p w14:paraId="13353F59" w14:textId="77777777" w:rsidR="005F66B3" w:rsidRPr="000B0C1D" w:rsidRDefault="005F66B3" w:rsidP="00C953D8">
            <w:pPr>
              <w:jc w:val="center"/>
              <w:cnfStyle w:val="100000000000" w:firstRow="1" w:lastRow="0" w:firstColumn="0" w:lastColumn="0" w:oddVBand="0" w:evenVBand="0" w:oddHBand="0" w:evenHBand="0" w:firstRowFirstColumn="0" w:firstRowLastColumn="0" w:lastRowFirstColumn="0" w:lastRowLastColumn="0"/>
            </w:pPr>
            <w:r w:rsidRPr="000B0C1D">
              <w:t>Valor mínimo sem sinal</w:t>
            </w:r>
          </w:p>
        </w:tc>
        <w:tc>
          <w:tcPr>
            <w:tcW w:w="2126" w:type="dxa"/>
            <w:shd w:val="clear" w:color="auto" w:fill="365F91" w:themeFill="accent1" w:themeFillShade="BF"/>
          </w:tcPr>
          <w:p w14:paraId="7CCC0143" w14:textId="77777777" w:rsidR="005F66B3" w:rsidRPr="000B0C1D" w:rsidRDefault="005F66B3" w:rsidP="00C953D8">
            <w:pPr>
              <w:jc w:val="center"/>
              <w:cnfStyle w:val="100000000000" w:firstRow="1" w:lastRow="0" w:firstColumn="0" w:lastColumn="0" w:oddVBand="0" w:evenVBand="0" w:oddHBand="0" w:evenHBand="0" w:firstRowFirstColumn="0" w:firstRowLastColumn="0" w:lastRowFirstColumn="0" w:lastRowLastColumn="0"/>
            </w:pPr>
            <w:r w:rsidRPr="000B0C1D">
              <w:t>Valor máximo se</w:t>
            </w:r>
            <w:r>
              <w:t xml:space="preserve">m </w:t>
            </w:r>
            <w:r w:rsidRPr="000B0C1D">
              <w:t>sinal</w:t>
            </w:r>
          </w:p>
        </w:tc>
      </w:tr>
      <w:tr w:rsidR="005F66B3" w14:paraId="46C8E3AA" w14:textId="77777777" w:rsidTr="00C9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14:paraId="324E3AA1" w14:textId="77777777" w:rsidR="005F66B3" w:rsidRPr="000B0C1D" w:rsidRDefault="005F66B3" w:rsidP="00C953D8">
            <w:pPr>
              <w:jc w:val="center"/>
            </w:pPr>
            <w:r w:rsidRPr="000B0C1D">
              <w:t>tinyInt</w:t>
            </w:r>
          </w:p>
        </w:tc>
        <w:tc>
          <w:tcPr>
            <w:tcW w:w="1315" w:type="dxa"/>
          </w:tcPr>
          <w:p w14:paraId="7E2BFADE"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w:t>
            </w:r>
          </w:p>
        </w:tc>
        <w:tc>
          <w:tcPr>
            <w:tcW w:w="1528" w:type="dxa"/>
          </w:tcPr>
          <w:p w14:paraId="78440251"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-128</w:t>
            </w:r>
          </w:p>
        </w:tc>
        <w:tc>
          <w:tcPr>
            <w:tcW w:w="1656" w:type="dxa"/>
          </w:tcPr>
          <w:p w14:paraId="6419DE60"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127</w:t>
            </w:r>
          </w:p>
        </w:tc>
        <w:tc>
          <w:tcPr>
            <w:tcW w:w="1746" w:type="dxa"/>
          </w:tcPr>
          <w:p w14:paraId="4F74F9F1"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0</w:t>
            </w:r>
          </w:p>
        </w:tc>
        <w:tc>
          <w:tcPr>
            <w:tcW w:w="2126" w:type="dxa"/>
          </w:tcPr>
          <w:p w14:paraId="55A5700F"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255</w:t>
            </w:r>
          </w:p>
        </w:tc>
      </w:tr>
      <w:tr w:rsidR="005F66B3" w14:paraId="415AB573" w14:textId="77777777" w:rsidTr="00C953D8">
        <w:tc>
          <w:tcPr>
            <w:cnfStyle w:val="001000000000" w:firstRow="0" w:lastRow="0" w:firstColumn="1" w:lastColumn="0" w:oddVBand="0" w:evenVBand="0" w:oddHBand="0" w:evenHBand="0" w:firstRowFirstColumn="0" w:firstRowLastColumn="0" w:lastRowFirstColumn="0" w:lastRowLastColumn="0"/>
            <w:tcW w:w="1268" w:type="dxa"/>
          </w:tcPr>
          <w:p w14:paraId="23D2C009" w14:textId="77777777" w:rsidR="005F66B3" w:rsidRPr="000B0C1D" w:rsidRDefault="005F66B3" w:rsidP="00C953D8">
            <w:pPr>
              <w:jc w:val="center"/>
            </w:pPr>
            <w:r w:rsidRPr="000B0C1D">
              <w:t>SmallInt</w:t>
            </w:r>
          </w:p>
        </w:tc>
        <w:tc>
          <w:tcPr>
            <w:tcW w:w="1315" w:type="dxa"/>
          </w:tcPr>
          <w:p w14:paraId="671DD37D"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w:t>
            </w:r>
          </w:p>
        </w:tc>
        <w:tc>
          <w:tcPr>
            <w:tcW w:w="1528" w:type="dxa"/>
          </w:tcPr>
          <w:p w14:paraId="7E47416A"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-32768</w:t>
            </w:r>
          </w:p>
        </w:tc>
        <w:tc>
          <w:tcPr>
            <w:tcW w:w="1656" w:type="dxa"/>
          </w:tcPr>
          <w:p w14:paraId="0EA58C00"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32767</w:t>
            </w:r>
          </w:p>
        </w:tc>
        <w:tc>
          <w:tcPr>
            <w:tcW w:w="1746" w:type="dxa"/>
          </w:tcPr>
          <w:p w14:paraId="7FF8A5A7"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0</w:t>
            </w:r>
          </w:p>
        </w:tc>
        <w:tc>
          <w:tcPr>
            <w:tcW w:w="2126" w:type="dxa"/>
          </w:tcPr>
          <w:p w14:paraId="00F7E6B7"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65535</w:t>
            </w:r>
          </w:p>
        </w:tc>
      </w:tr>
      <w:tr w:rsidR="005F66B3" w14:paraId="00CC9681" w14:textId="77777777" w:rsidTr="00C9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14:paraId="4FEFD4BE" w14:textId="77777777" w:rsidR="005F66B3" w:rsidRPr="000B0C1D" w:rsidRDefault="005F66B3" w:rsidP="00C953D8">
            <w:pPr>
              <w:jc w:val="center"/>
            </w:pPr>
            <w:r w:rsidRPr="000B0C1D">
              <w:t>MediumInt</w:t>
            </w:r>
          </w:p>
        </w:tc>
        <w:tc>
          <w:tcPr>
            <w:tcW w:w="1315" w:type="dxa"/>
          </w:tcPr>
          <w:p w14:paraId="3EC16BC5"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3</w:t>
            </w:r>
          </w:p>
        </w:tc>
        <w:tc>
          <w:tcPr>
            <w:tcW w:w="1528" w:type="dxa"/>
          </w:tcPr>
          <w:p w14:paraId="1D5029E1"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-8388608</w:t>
            </w:r>
          </w:p>
        </w:tc>
        <w:tc>
          <w:tcPr>
            <w:tcW w:w="1656" w:type="dxa"/>
          </w:tcPr>
          <w:p w14:paraId="276350E4"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8388607</w:t>
            </w:r>
          </w:p>
        </w:tc>
        <w:tc>
          <w:tcPr>
            <w:tcW w:w="1746" w:type="dxa"/>
          </w:tcPr>
          <w:p w14:paraId="2822FE7D"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0</w:t>
            </w:r>
          </w:p>
        </w:tc>
        <w:tc>
          <w:tcPr>
            <w:tcW w:w="2126" w:type="dxa"/>
          </w:tcPr>
          <w:p w14:paraId="6189DC12" w14:textId="77777777" w:rsidR="005F66B3" w:rsidRPr="000B0C1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0B0C1D">
              <w:rPr>
                <w:b/>
                <w:bCs/>
              </w:rPr>
              <w:t>16777215</w:t>
            </w:r>
          </w:p>
        </w:tc>
      </w:tr>
      <w:tr w:rsidR="005F66B3" w14:paraId="121A3EE9" w14:textId="77777777" w:rsidTr="00C953D8">
        <w:tc>
          <w:tcPr>
            <w:cnfStyle w:val="001000000000" w:firstRow="0" w:lastRow="0" w:firstColumn="1" w:lastColumn="0" w:oddVBand="0" w:evenVBand="0" w:oddHBand="0" w:evenHBand="0" w:firstRowFirstColumn="0" w:firstRowLastColumn="0" w:lastRowFirstColumn="0" w:lastRowLastColumn="0"/>
            <w:tcW w:w="1268" w:type="dxa"/>
          </w:tcPr>
          <w:p w14:paraId="43B67EEC" w14:textId="77777777" w:rsidR="005F66B3" w:rsidRPr="000B0C1D" w:rsidRDefault="005F66B3" w:rsidP="00C953D8">
            <w:pPr>
              <w:jc w:val="center"/>
            </w:pPr>
            <w:r w:rsidRPr="000B0C1D">
              <w:t>INT</w:t>
            </w:r>
          </w:p>
        </w:tc>
        <w:tc>
          <w:tcPr>
            <w:tcW w:w="1315" w:type="dxa"/>
          </w:tcPr>
          <w:p w14:paraId="4B2FF615"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4</w:t>
            </w:r>
          </w:p>
        </w:tc>
        <w:tc>
          <w:tcPr>
            <w:tcW w:w="1528" w:type="dxa"/>
          </w:tcPr>
          <w:p w14:paraId="0A005A79"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-2147483648</w:t>
            </w:r>
          </w:p>
        </w:tc>
        <w:tc>
          <w:tcPr>
            <w:tcW w:w="1656" w:type="dxa"/>
          </w:tcPr>
          <w:p w14:paraId="4A9B9B70"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2147483647</w:t>
            </w:r>
          </w:p>
        </w:tc>
        <w:tc>
          <w:tcPr>
            <w:tcW w:w="1746" w:type="dxa"/>
          </w:tcPr>
          <w:p w14:paraId="4EA6FC77"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0</w:t>
            </w:r>
          </w:p>
        </w:tc>
        <w:tc>
          <w:tcPr>
            <w:tcW w:w="2126" w:type="dxa"/>
          </w:tcPr>
          <w:p w14:paraId="773046D5" w14:textId="77777777" w:rsidR="005F66B3" w:rsidRPr="000B0C1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0B0C1D">
              <w:rPr>
                <w:b/>
                <w:bCs/>
              </w:rPr>
              <w:t>4294967295</w:t>
            </w:r>
          </w:p>
        </w:tc>
      </w:tr>
    </w:tbl>
    <w:p w14:paraId="4B240992" w14:textId="77777777" w:rsidR="005F66B3" w:rsidRDefault="005F66B3" w:rsidP="00E41248">
      <w:pPr>
        <w:pStyle w:val="Texto"/>
      </w:pPr>
    </w:p>
    <w:p w14:paraId="39D1B329" w14:textId="3A507380" w:rsidR="00D70E7F" w:rsidRDefault="005F66B3" w:rsidP="00E41248">
      <w:pPr>
        <w:pStyle w:val="Texto"/>
      </w:pPr>
      <w:r w:rsidRPr="005F66B3">
        <w:t xml:space="preserve">Na tabela </w:t>
      </w:r>
      <w:r w:rsidR="00E957DC">
        <w:t>2</w:t>
      </w:r>
      <w:r w:rsidRPr="005F66B3">
        <w:t>, está representada a estrutura seguida pelas seis tabelas que armazenam os registos da produção dos postos de trabalho. Cada uma destas tabelas é constituída por nove colunas de permitem a correta identificação dos dados.</w:t>
      </w:r>
    </w:p>
    <w:p w14:paraId="6D1095E3" w14:textId="77777777" w:rsidR="005F66B3" w:rsidRDefault="005F66B3" w:rsidP="00E41248">
      <w:pPr>
        <w:pStyle w:val="Texto"/>
      </w:pPr>
    </w:p>
    <w:p w14:paraId="737AD053" w14:textId="7A33B22B" w:rsidR="005F66B3" w:rsidRPr="005F66B3" w:rsidRDefault="005F66B3" w:rsidP="005F66B3">
      <w:pPr>
        <w:pStyle w:val="Legenda"/>
        <w:keepNext/>
        <w:rPr>
          <w:b/>
          <w:bCs/>
          <w:sz w:val="20"/>
          <w:szCs w:val="18"/>
        </w:rPr>
      </w:pPr>
      <w:r w:rsidRPr="005F66B3">
        <w:rPr>
          <w:b/>
          <w:bCs/>
          <w:sz w:val="20"/>
          <w:szCs w:val="18"/>
        </w:rPr>
        <w:t xml:space="preserve">Tabela </w:t>
      </w:r>
      <w:r w:rsidRPr="005F66B3">
        <w:rPr>
          <w:b/>
          <w:bCs/>
          <w:sz w:val="20"/>
          <w:szCs w:val="18"/>
        </w:rPr>
        <w:fldChar w:fldCharType="begin"/>
      </w:r>
      <w:r w:rsidRPr="005F66B3">
        <w:rPr>
          <w:b/>
          <w:bCs/>
          <w:sz w:val="20"/>
          <w:szCs w:val="18"/>
        </w:rPr>
        <w:instrText xml:space="preserve"> SEQ Tabela \* ARABIC </w:instrText>
      </w:r>
      <w:r w:rsidRPr="005F66B3">
        <w:rPr>
          <w:b/>
          <w:bCs/>
          <w:sz w:val="20"/>
          <w:szCs w:val="18"/>
        </w:rPr>
        <w:fldChar w:fldCharType="separate"/>
      </w:r>
      <w:r w:rsidR="006120CD">
        <w:rPr>
          <w:b/>
          <w:bCs/>
          <w:noProof/>
          <w:sz w:val="20"/>
          <w:szCs w:val="18"/>
        </w:rPr>
        <w:t>2</w:t>
      </w:r>
      <w:r w:rsidRPr="005F66B3">
        <w:rPr>
          <w:b/>
          <w:bCs/>
          <w:sz w:val="20"/>
          <w:szCs w:val="18"/>
        </w:rPr>
        <w:fldChar w:fldCharType="end"/>
      </w:r>
      <w:r w:rsidRPr="005F66B3">
        <w:rPr>
          <w:b/>
          <w:bCs/>
          <w:noProof/>
          <w:sz w:val="20"/>
          <w:szCs w:val="18"/>
        </w:rPr>
        <w:t xml:space="preserve"> Estrutura da tabela "DataX"</w:t>
      </w:r>
    </w:p>
    <w:tbl>
      <w:tblPr>
        <w:tblStyle w:val="TabeladeGrelha4-Destaque1"/>
        <w:tblW w:w="0" w:type="auto"/>
        <w:jc w:val="center"/>
        <w:tblLook w:val="04A0" w:firstRow="1" w:lastRow="0" w:firstColumn="1" w:lastColumn="0" w:noHBand="0" w:noVBand="1"/>
      </w:tblPr>
      <w:tblGrid>
        <w:gridCol w:w="2405"/>
        <w:gridCol w:w="1701"/>
      </w:tblGrid>
      <w:tr w:rsidR="005F66B3" w14:paraId="32C14BF0" w14:textId="77777777" w:rsidTr="00C95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Borders>
              <w:top w:val="nil"/>
              <w:left w:val="nil"/>
              <w:bottom w:val="nil"/>
              <w:right w:val="nil"/>
            </w:tcBorders>
            <w:shd w:val="clear" w:color="auto" w:fill="365F91" w:themeFill="accent1" w:themeFillShade="BF"/>
          </w:tcPr>
          <w:p w14:paraId="15BA9A62" w14:textId="77777777" w:rsidR="005F66B3" w:rsidRDefault="005F66B3" w:rsidP="00C953D8">
            <w:pPr>
              <w:jc w:val="center"/>
            </w:pPr>
            <w:r>
              <w:t>Data1</w:t>
            </w:r>
          </w:p>
        </w:tc>
      </w:tr>
      <w:tr w:rsidR="005F66B3" w14:paraId="5B894C40" w14:textId="77777777" w:rsidTr="00C953D8">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3C8B01B7" w14:textId="77777777" w:rsidR="005F66B3" w:rsidRPr="00774B83" w:rsidRDefault="005F66B3" w:rsidP="00C953D8">
            <w:pPr>
              <w:jc w:val="center"/>
              <w:rPr>
                <w:color w:val="FFFFFF" w:themeColor="background1"/>
              </w:rPr>
            </w:pPr>
            <w:r w:rsidRPr="00774B83">
              <w:rPr>
                <w:color w:val="FFFFFF" w:themeColor="background1"/>
              </w:rPr>
              <w:t>Coluna</w:t>
            </w:r>
          </w:p>
        </w:tc>
        <w:tc>
          <w:tcPr>
            <w:tcW w:w="1701" w:type="dxa"/>
            <w:tcBorders>
              <w:top w:val="nil"/>
              <w:left w:val="nil"/>
              <w:bottom w:val="nil"/>
              <w:right w:val="nil"/>
            </w:tcBorders>
            <w:shd w:val="clear" w:color="auto" w:fill="365F91" w:themeFill="accent1" w:themeFillShade="BF"/>
          </w:tcPr>
          <w:p w14:paraId="3BCDA6EB" w14:textId="77777777" w:rsidR="005F66B3" w:rsidRPr="00774B83" w:rsidRDefault="005F66B3" w:rsidP="00C953D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 xml:space="preserve">Tipo da Variável </w:t>
            </w:r>
          </w:p>
        </w:tc>
      </w:tr>
      <w:tr w:rsidR="005F66B3" w14:paraId="3155045B"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3D3F2D02" w14:textId="77777777" w:rsidR="005F66B3" w:rsidRDefault="005F66B3" w:rsidP="00C953D8">
            <w:pPr>
              <w:jc w:val="center"/>
            </w:pPr>
            <w:r>
              <w:t>Id_turno</w:t>
            </w:r>
          </w:p>
        </w:tc>
        <w:tc>
          <w:tcPr>
            <w:tcW w:w="1701" w:type="dxa"/>
            <w:tcBorders>
              <w:top w:val="nil"/>
            </w:tcBorders>
          </w:tcPr>
          <w:p w14:paraId="3BAE85EF" w14:textId="77777777" w:rsidR="005F66B3" w:rsidRPr="00A43668"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Tinyint</w:t>
            </w:r>
            <w:r>
              <w:rPr>
                <w:b/>
                <w:bCs/>
              </w:rPr>
              <w:t xml:space="preserve"> </w:t>
            </w:r>
            <w:r w:rsidRPr="00A43668">
              <w:rPr>
                <w:b/>
                <w:bCs/>
              </w:rPr>
              <w:t>(3)</w:t>
            </w:r>
          </w:p>
        </w:tc>
      </w:tr>
      <w:tr w:rsidR="005F66B3" w14:paraId="15254D72"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2594EB6E" w14:textId="77777777" w:rsidR="005F66B3" w:rsidRDefault="005F66B3" w:rsidP="00C953D8">
            <w:pPr>
              <w:jc w:val="center"/>
            </w:pPr>
            <w:r>
              <w:t>Id_bloco</w:t>
            </w:r>
          </w:p>
        </w:tc>
        <w:tc>
          <w:tcPr>
            <w:tcW w:w="1701" w:type="dxa"/>
          </w:tcPr>
          <w:p w14:paraId="5D18A2AA" w14:textId="77777777" w:rsidR="005F66B3" w:rsidRPr="00A43668"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Tinyint</w:t>
            </w:r>
            <w:r>
              <w:rPr>
                <w:b/>
                <w:bCs/>
              </w:rPr>
              <w:t xml:space="preserve"> </w:t>
            </w:r>
            <w:r w:rsidRPr="00A43668">
              <w:rPr>
                <w:b/>
                <w:bCs/>
              </w:rPr>
              <w:t>(3)</w:t>
            </w:r>
          </w:p>
        </w:tc>
      </w:tr>
      <w:tr w:rsidR="005F66B3" w14:paraId="0652CDC5"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318C14A" w14:textId="77777777" w:rsidR="005F66B3" w:rsidRDefault="005F66B3" w:rsidP="00C953D8">
            <w:pPr>
              <w:jc w:val="center"/>
            </w:pPr>
            <w:r>
              <w:t>Nr_peças período</w:t>
            </w:r>
          </w:p>
        </w:tc>
        <w:tc>
          <w:tcPr>
            <w:tcW w:w="1701" w:type="dxa"/>
          </w:tcPr>
          <w:p w14:paraId="77BC1A88" w14:textId="77777777" w:rsidR="005F66B3" w:rsidRPr="00A43668"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Smallint</w:t>
            </w:r>
            <w:r>
              <w:rPr>
                <w:b/>
                <w:bCs/>
              </w:rPr>
              <w:t xml:space="preserve"> </w:t>
            </w:r>
            <w:r w:rsidRPr="00A43668">
              <w:rPr>
                <w:b/>
                <w:bCs/>
              </w:rPr>
              <w:t>(5)</w:t>
            </w:r>
          </w:p>
        </w:tc>
      </w:tr>
      <w:tr w:rsidR="005F66B3" w14:paraId="51B737B9"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31ACA382" w14:textId="77777777" w:rsidR="005F66B3" w:rsidRDefault="005F66B3" w:rsidP="00C953D8">
            <w:pPr>
              <w:jc w:val="center"/>
            </w:pPr>
            <w:r>
              <w:t>Total_peças_bloco</w:t>
            </w:r>
          </w:p>
        </w:tc>
        <w:tc>
          <w:tcPr>
            <w:tcW w:w="1701" w:type="dxa"/>
          </w:tcPr>
          <w:p w14:paraId="47097AC2" w14:textId="77777777" w:rsidR="005F66B3" w:rsidRPr="00A43668"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Smallint</w:t>
            </w:r>
            <w:r>
              <w:rPr>
                <w:b/>
                <w:bCs/>
              </w:rPr>
              <w:t xml:space="preserve"> </w:t>
            </w:r>
            <w:r w:rsidRPr="00A43668">
              <w:rPr>
                <w:b/>
                <w:bCs/>
              </w:rPr>
              <w:t>(5)</w:t>
            </w:r>
          </w:p>
        </w:tc>
      </w:tr>
      <w:tr w:rsidR="005F66B3" w14:paraId="1DF8296B"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CE1867A" w14:textId="77777777" w:rsidR="005F66B3" w:rsidRDefault="005F66B3" w:rsidP="00C953D8">
            <w:pPr>
              <w:jc w:val="center"/>
            </w:pPr>
            <w:r>
              <w:t>Tempo_paragem_total</w:t>
            </w:r>
          </w:p>
        </w:tc>
        <w:tc>
          <w:tcPr>
            <w:tcW w:w="1701" w:type="dxa"/>
          </w:tcPr>
          <w:p w14:paraId="72F0E117" w14:textId="77777777" w:rsidR="005F66B3" w:rsidRPr="00A43668"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Smallint</w:t>
            </w:r>
            <w:r>
              <w:rPr>
                <w:b/>
                <w:bCs/>
              </w:rPr>
              <w:t xml:space="preserve"> </w:t>
            </w:r>
            <w:r w:rsidRPr="00A43668">
              <w:rPr>
                <w:b/>
                <w:bCs/>
              </w:rPr>
              <w:t>(5)</w:t>
            </w:r>
          </w:p>
        </w:tc>
      </w:tr>
      <w:tr w:rsidR="005F66B3" w14:paraId="17DF9AA9"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4599D4D" w14:textId="77777777" w:rsidR="005F66B3" w:rsidRDefault="005F66B3" w:rsidP="00C953D8">
            <w:pPr>
              <w:jc w:val="center"/>
            </w:pPr>
            <w:r>
              <w:t>Hora _inico_periodo</w:t>
            </w:r>
          </w:p>
        </w:tc>
        <w:tc>
          <w:tcPr>
            <w:tcW w:w="1701" w:type="dxa"/>
          </w:tcPr>
          <w:p w14:paraId="0CF46BFE" w14:textId="77777777" w:rsidR="005F66B3" w:rsidRPr="00A43668"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Time</w:t>
            </w:r>
          </w:p>
        </w:tc>
      </w:tr>
      <w:tr w:rsidR="005F66B3" w14:paraId="44BF9387"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83CFF63" w14:textId="77777777" w:rsidR="005F66B3" w:rsidRDefault="005F66B3" w:rsidP="00C953D8">
            <w:pPr>
              <w:jc w:val="center"/>
            </w:pPr>
            <w:r>
              <w:t>Hora_primeria_peca</w:t>
            </w:r>
          </w:p>
        </w:tc>
        <w:tc>
          <w:tcPr>
            <w:tcW w:w="1701" w:type="dxa"/>
          </w:tcPr>
          <w:p w14:paraId="571E696E" w14:textId="77777777" w:rsidR="005F66B3" w:rsidRPr="00A43668"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time</w:t>
            </w:r>
          </w:p>
        </w:tc>
      </w:tr>
      <w:tr w:rsidR="005F66B3" w14:paraId="59312C84"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048B7179" w14:textId="77777777" w:rsidR="005F66B3" w:rsidRDefault="005F66B3" w:rsidP="00C953D8">
            <w:pPr>
              <w:jc w:val="center"/>
            </w:pPr>
            <w:r>
              <w:t>Hora_ultima_peca</w:t>
            </w:r>
          </w:p>
        </w:tc>
        <w:tc>
          <w:tcPr>
            <w:tcW w:w="1701" w:type="dxa"/>
          </w:tcPr>
          <w:p w14:paraId="748CD0BF" w14:textId="77777777" w:rsidR="005F66B3" w:rsidRPr="00A43668"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A43668">
              <w:rPr>
                <w:b/>
                <w:bCs/>
              </w:rPr>
              <w:t>time</w:t>
            </w:r>
          </w:p>
        </w:tc>
      </w:tr>
      <w:tr w:rsidR="005F66B3" w14:paraId="241A1D05"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4E85AAFB" w14:textId="77777777" w:rsidR="005F66B3" w:rsidRDefault="005F66B3" w:rsidP="00C953D8">
            <w:pPr>
              <w:jc w:val="center"/>
            </w:pPr>
            <w:r>
              <w:t>Data</w:t>
            </w:r>
          </w:p>
        </w:tc>
        <w:tc>
          <w:tcPr>
            <w:tcW w:w="1701" w:type="dxa"/>
          </w:tcPr>
          <w:p w14:paraId="78FD2FA7" w14:textId="77777777" w:rsidR="005F66B3" w:rsidRPr="00A43668"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A43668">
              <w:rPr>
                <w:b/>
                <w:bCs/>
              </w:rPr>
              <w:t>date</w:t>
            </w:r>
          </w:p>
        </w:tc>
      </w:tr>
    </w:tbl>
    <w:p w14:paraId="77412BEE" w14:textId="77777777" w:rsidR="005F66B3" w:rsidRDefault="005F66B3" w:rsidP="005F66B3">
      <w:pPr>
        <w:pStyle w:val="Texto"/>
      </w:pPr>
    </w:p>
    <w:p w14:paraId="07E5DCEC" w14:textId="77777777" w:rsidR="005F66B3" w:rsidRDefault="005F66B3" w:rsidP="005F66B3">
      <w:pPr>
        <w:pStyle w:val="Texto"/>
      </w:pPr>
    </w:p>
    <w:p w14:paraId="2BBCD259" w14:textId="77777777" w:rsidR="005F66B3" w:rsidRDefault="005F66B3" w:rsidP="005F66B3">
      <w:pPr>
        <w:pStyle w:val="Texto"/>
      </w:pPr>
    </w:p>
    <w:p w14:paraId="18215F7D" w14:textId="18590FB8" w:rsidR="005F66B3" w:rsidRDefault="005F66B3" w:rsidP="005F66B3">
      <w:pPr>
        <w:pStyle w:val="Texto"/>
      </w:pPr>
      <w:r>
        <w:t xml:space="preserve">Descrição das colunas: </w:t>
      </w:r>
    </w:p>
    <w:p w14:paraId="5358F927" w14:textId="2376E878" w:rsidR="005F66B3" w:rsidRDefault="005F66B3" w:rsidP="005F66B3">
      <w:pPr>
        <w:pStyle w:val="Texto"/>
        <w:numPr>
          <w:ilvl w:val="0"/>
          <w:numId w:val="27"/>
        </w:numPr>
        <w:spacing w:line="240" w:lineRule="auto"/>
      </w:pPr>
      <w:r>
        <w:t>Id_turno – identificação do turno, serve para identificar o registo</w:t>
      </w:r>
    </w:p>
    <w:p w14:paraId="175B3698" w14:textId="305BC4D8" w:rsidR="005F66B3" w:rsidRDefault="005F66B3" w:rsidP="005F66B3">
      <w:pPr>
        <w:pStyle w:val="Texto"/>
        <w:numPr>
          <w:ilvl w:val="0"/>
          <w:numId w:val="27"/>
        </w:numPr>
        <w:spacing w:line="240" w:lineRule="auto"/>
      </w:pPr>
      <w:r>
        <w:t>Nr_peças_periodo – número de peças produzidas por período, a duração do período pode ser definida n tabela de controlo, neste trabalho é de 60 minutos.</w:t>
      </w:r>
    </w:p>
    <w:p w14:paraId="214A2E80" w14:textId="1364F0FC" w:rsidR="005F66B3" w:rsidRDefault="005F66B3" w:rsidP="005F66B3">
      <w:pPr>
        <w:pStyle w:val="Texto"/>
        <w:numPr>
          <w:ilvl w:val="0"/>
          <w:numId w:val="27"/>
        </w:numPr>
        <w:spacing w:line="240" w:lineRule="auto"/>
      </w:pPr>
      <w:r>
        <w:t xml:space="preserve">Total_pecas_bloco – número de peças produzidas por turno  </w:t>
      </w:r>
    </w:p>
    <w:p w14:paraId="35E6B0B4" w14:textId="3F184501" w:rsidR="005F66B3" w:rsidRDefault="005F66B3" w:rsidP="005F66B3">
      <w:pPr>
        <w:pStyle w:val="Texto"/>
        <w:numPr>
          <w:ilvl w:val="0"/>
          <w:numId w:val="27"/>
        </w:numPr>
        <w:spacing w:line="240" w:lineRule="auto"/>
      </w:pPr>
      <w:r>
        <w:t xml:space="preserve">Tempo_paragem_total – representa o tempo total (em segundos) por período </w:t>
      </w:r>
    </w:p>
    <w:p w14:paraId="6E15B8D0" w14:textId="57A9DDC3" w:rsidR="005F66B3" w:rsidRDefault="005F66B3" w:rsidP="005F66B3">
      <w:pPr>
        <w:pStyle w:val="Texto"/>
        <w:numPr>
          <w:ilvl w:val="0"/>
          <w:numId w:val="27"/>
        </w:numPr>
        <w:spacing w:line="240" w:lineRule="auto"/>
      </w:pPr>
      <w:r>
        <w:t>Hora_inicio_periodo – contém a hora de início do período, serve para identificar o registo</w:t>
      </w:r>
    </w:p>
    <w:p w14:paraId="525FF215" w14:textId="1B22C0C4" w:rsidR="005F66B3" w:rsidRDefault="005F66B3" w:rsidP="005F66B3">
      <w:pPr>
        <w:pStyle w:val="Texto"/>
        <w:numPr>
          <w:ilvl w:val="0"/>
          <w:numId w:val="27"/>
        </w:numPr>
        <w:spacing w:line="240" w:lineRule="auto"/>
      </w:pPr>
      <w:r>
        <w:lastRenderedPageBreak/>
        <w:t>Hora_ultima_peca - regista a hora de produção da última peça, serve para efetuar o cálculo do tempo de paragem da produção entre dois períodos diferentes</w:t>
      </w:r>
    </w:p>
    <w:p w14:paraId="45D6E679" w14:textId="0C2053CB" w:rsidR="005F66B3" w:rsidRDefault="005F66B3" w:rsidP="005F66B3">
      <w:pPr>
        <w:pStyle w:val="Texto"/>
        <w:numPr>
          <w:ilvl w:val="0"/>
          <w:numId w:val="27"/>
        </w:numPr>
        <w:spacing w:line="240" w:lineRule="auto"/>
      </w:pPr>
      <w:r>
        <w:t>Data – contém a data do registo e serva para o identificar</w:t>
      </w:r>
    </w:p>
    <w:p w14:paraId="6FE50612" w14:textId="654C8C44" w:rsidR="005F66B3" w:rsidRDefault="005F66B3" w:rsidP="005F66B3">
      <w:pPr>
        <w:pStyle w:val="Texto"/>
      </w:pPr>
      <w:r>
        <w:t xml:space="preserve">A tabela “Def_turnos”, tabela </w:t>
      </w:r>
      <w:r w:rsidR="00E957DC">
        <w:t>3</w:t>
      </w:r>
      <w:r>
        <w:t>, guarda as informações relativas ao horário dos turnos de trabalho e atribui um número de identificação (id) a cada turno inserido. Cada turno contém uma hora de início e hora de fim.</w:t>
      </w:r>
    </w:p>
    <w:p w14:paraId="09B541FD" w14:textId="77777777" w:rsidR="005F66B3" w:rsidRDefault="005F66B3" w:rsidP="005F66B3">
      <w:pPr>
        <w:pStyle w:val="Texto"/>
      </w:pPr>
    </w:p>
    <w:p w14:paraId="7C779414" w14:textId="2F6490EA" w:rsidR="005F66B3" w:rsidRPr="00CC57B8" w:rsidRDefault="005F66B3" w:rsidP="005F66B3">
      <w:pPr>
        <w:pStyle w:val="Legenda"/>
        <w:keepNext/>
        <w:rPr>
          <w:b/>
          <w:bCs/>
          <w:sz w:val="20"/>
          <w:szCs w:val="18"/>
        </w:rPr>
      </w:pPr>
      <w:r w:rsidRPr="00CC57B8">
        <w:rPr>
          <w:b/>
          <w:bCs/>
          <w:sz w:val="20"/>
          <w:szCs w:val="18"/>
        </w:rPr>
        <w:t xml:space="preserve">Tabela </w:t>
      </w:r>
      <w:r w:rsidRPr="00CC57B8">
        <w:rPr>
          <w:b/>
          <w:bCs/>
          <w:sz w:val="20"/>
          <w:szCs w:val="18"/>
        </w:rPr>
        <w:fldChar w:fldCharType="begin"/>
      </w:r>
      <w:r w:rsidRPr="00CC57B8">
        <w:rPr>
          <w:b/>
          <w:bCs/>
          <w:sz w:val="20"/>
          <w:szCs w:val="18"/>
        </w:rPr>
        <w:instrText xml:space="preserve"> SEQ Tabela \* ARABIC </w:instrText>
      </w:r>
      <w:r w:rsidRPr="00CC57B8">
        <w:rPr>
          <w:b/>
          <w:bCs/>
          <w:sz w:val="20"/>
          <w:szCs w:val="18"/>
        </w:rPr>
        <w:fldChar w:fldCharType="separate"/>
      </w:r>
      <w:r w:rsidR="006120CD">
        <w:rPr>
          <w:b/>
          <w:bCs/>
          <w:noProof/>
          <w:sz w:val="20"/>
          <w:szCs w:val="18"/>
        </w:rPr>
        <w:t>3</w:t>
      </w:r>
      <w:r w:rsidRPr="00CC57B8">
        <w:rPr>
          <w:b/>
          <w:bCs/>
          <w:sz w:val="20"/>
          <w:szCs w:val="18"/>
        </w:rPr>
        <w:fldChar w:fldCharType="end"/>
      </w:r>
      <w:r w:rsidRPr="00CC57B8">
        <w:rPr>
          <w:b/>
          <w:bCs/>
          <w:noProof/>
          <w:sz w:val="20"/>
          <w:szCs w:val="18"/>
        </w:rPr>
        <w:t xml:space="preserve"> Estrutura da tabela "Def_turnos"</w:t>
      </w:r>
    </w:p>
    <w:tbl>
      <w:tblPr>
        <w:tblStyle w:val="TabeladeGrelha4-Destaque1"/>
        <w:tblW w:w="0" w:type="auto"/>
        <w:jc w:val="center"/>
        <w:tblLook w:val="04A0" w:firstRow="1" w:lastRow="0" w:firstColumn="1" w:lastColumn="0" w:noHBand="0" w:noVBand="1"/>
      </w:tblPr>
      <w:tblGrid>
        <w:gridCol w:w="2405"/>
        <w:gridCol w:w="2405"/>
      </w:tblGrid>
      <w:tr w:rsidR="005F66B3" w14:paraId="044C9751" w14:textId="77777777" w:rsidTr="00C953D8">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76430610" w14:textId="77777777" w:rsidR="005F66B3" w:rsidRDefault="005F66B3" w:rsidP="00C953D8">
            <w:pPr>
              <w:jc w:val="center"/>
            </w:pPr>
            <w:r>
              <w:t>Def_Turnos</w:t>
            </w:r>
          </w:p>
        </w:tc>
      </w:tr>
      <w:tr w:rsidR="005F66B3" w14:paraId="6DFF727D" w14:textId="77777777" w:rsidTr="00C953D8">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0955A983" w14:textId="77777777" w:rsidR="005F66B3" w:rsidRPr="00774B83" w:rsidRDefault="005F66B3" w:rsidP="00C953D8">
            <w:pPr>
              <w:jc w:val="center"/>
              <w:rPr>
                <w:color w:val="FFFFFF" w:themeColor="background1"/>
              </w:rPr>
            </w:pPr>
            <w:r w:rsidRPr="00774B83">
              <w:rPr>
                <w:color w:val="FFFFFF" w:themeColor="background1"/>
              </w:rPr>
              <w:t>Coluna</w:t>
            </w:r>
          </w:p>
        </w:tc>
        <w:tc>
          <w:tcPr>
            <w:tcW w:w="2405" w:type="dxa"/>
            <w:tcBorders>
              <w:top w:val="nil"/>
              <w:left w:val="nil"/>
              <w:bottom w:val="nil"/>
              <w:right w:val="nil"/>
            </w:tcBorders>
            <w:shd w:val="clear" w:color="auto" w:fill="365F91" w:themeFill="accent1" w:themeFillShade="BF"/>
          </w:tcPr>
          <w:p w14:paraId="3654CB13" w14:textId="77777777" w:rsidR="005F66B3" w:rsidRPr="00774B83" w:rsidRDefault="005F66B3" w:rsidP="00C953D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5F66B3" w14:paraId="559C066A"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7BD81666" w14:textId="77777777" w:rsidR="005F66B3" w:rsidRDefault="005F66B3" w:rsidP="00C953D8">
            <w:pPr>
              <w:jc w:val="center"/>
            </w:pPr>
            <w:r>
              <w:t>id_turno</w:t>
            </w:r>
          </w:p>
        </w:tc>
        <w:tc>
          <w:tcPr>
            <w:tcW w:w="2405" w:type="dxa"/>
            <w:tcBorders>
              <w:top w:val="nil"/>
            </w:tcBorders>
          </w:tcPr>
          <w:p w14:paraId="2BE043F6" w14:textId="77777777" w:rsidR="005F66B3" w:rsidRPr="005145E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Tinyint</w:t>
            </w:r>
            <w:r>
              <w:rPr>
                <w:b/>
                <w:bCs/>
              </w:rPr>
              <w:t xml:space="preserve"> </w:t>
            </w:r>
            <w:r w:rsidRPr="005145ED">
              <w:rPr>
                <w:b/>
                <w:bCs/>
              </w:rPr>
              <w:t>(3)</w:t>
            </w:r>
          </w:p>
        </w:tc>
      </w:tr>
      <w:tr w:rsidR="005F66B3" w14:paraId="4801558C"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5DAEE660" w14:textId="77777777" w:rsidR="005F66B3" w:rsidRDefault="005F66B3" w:rsidP="00C953D8">
            <w:pPr>
              <w:jc w:val="center"/>
            </w:pPr>
            <w:r>
              <w:t>Hora_inicio</w:t>
            </w:r>
          </w:p>
        </w:tc>
        <w:tc>
          <w:tcPr>
            <w:tcW w:w="2405" w:type="dxa"/>
          </w:tcPr>
          <w:p w14:paraId="19C8D0DC" w14:textId="77777777" w:rsidR="005F66B3" w:rsidRPr="005145ED" w:rsidRDefault="005F66B3" w:rsidP="00C953D8">
            <w:pPr>
              <w:jc w:val="center"/>
              <w:cnfStyle w:val="000000100000" w:firstRow="0" w:lastRow="0" w:firstColumn="0" w:lastColumn="0" w:oddVBand="0" w:evenVBand="0" w:oddHBand="1" w:evenHBand="0" w:firstRowFirstColumn="0" w:firstRowLastColumn="0" w:lastRowFirstColumn="0" w:lastRowLastColumn="0"/>
              <w:rPr>
                <w:b/>
                <w:bCs/>
              </w:rPr>
            </w:pPr>
            <w:r w:rsidRPr="005145ED">
              <w:rPr>
                <w:b/>
                <w:bCs/>
              </w:rPr>
              <w:t>Time</w:t>
            </w:r>
          </w:p>
        </w:tc>
      </w:tr>
      <w:tr w:rsidR="005F66B3" w14:paraId="70B66B81"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63BBC97" w14:textId="77777777" w:rsidR="005F66B3" w:rsidRDefault="005F66B3" w:rsidP="00C953D8">
            <w:pPr>
              <w:jc w:val="center"/>
            </w:pPr>
            <w:r>
              <w:t>Hora_fim</w:t>
            </w:r>
          </w:p>
        </w:tc>
        <w:tc>
          <w:tcPr>
            <w:tcW w:w="2405" w:type="dxa"/>
          </w:tcPr>
          <w:p w14:paraId="6CBED9CC" w14:textId="77777777" w:rsidR="005F66B3" w:rsidRPr="005145ED" w:rsidRDefault="005F66B3"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time</w:t>
            </w:r>
          </w:p>
        </w:tc>
      </w:tr>
    </w:tbl>
    <w:p w14:paraId="458EAF5C" w14:textId="77777777" w:rsidR="00CC57B8" w:rsidRDefault="00CC57B8" w:rsidP="005F66B3">
      <w:pPr>
        <w:pStyle w:val="Texto"/>
      </w:pPr>
    </w:p>
    <w:p w14:paraId="087D5854" w14:textId="102F5100" w:rsidR="00CC57B8" w:rsidRDefault="00CC57B8" w:rsidP="005F66B3">
      <w:pPr>
        <w:pStyle w:val="Texto"/>
      </w:pPr>
      <w:r w:rsidRPr="00CC57B8">
        <w:t xml:space="preserve">Na tabela </w:t>
      </w:r>
      <w:r w:rsidR="00E957DC">
        <w:t>4</w:t>
      </w:r>
      <w:r w:rsidRPr="00CC57B8">
        <w:t xml:space="preserve"> está representada a constituição da tabela de controlo. O controlo serve para: identificar o tempo de cada período; a duração de cada bloco; o tempo de paragem de referência por período e por turno; e a referência do número de peças produzidas por período.</w:t>
      </w:r>
    </w:p>
    <w:p w14:paraId="0243268D" w14:textId="77777777" w:rsidR="00E957DC" w:rsidRDefault="00E957DC" w:rsidP="005F66B3">
      <w:pPr>
        <w:pStyle w:val="Texto"/>
      </w:pPr>
    </w:p>
    <w:p w14:paraId="140AE47A" w14:textId="07DB472C" w:rsidR="00CC57B8" w:rsidRPr="00CC57B8" w:rsidRDefault="00CC57B8" w:rsidP="00CC57B8">
      <w:pPr>
        <w:pStyle w:val="Legenda"/>
        <w:keepNext/>
        <w:rPr>
          <w:b/>
          <w:bCs/>
          <w:sz w:val="20"/>
          <w:szCs w:val="18"/>
        </w:rPr>
      </w:pPr>
      <w:r w:rsidRPr="00CC57B8">
        <w:rPr>
          <w:b/>
          <w:bCs/>
          <w:sz w:val="20"/>
          <w:szCs w:val="18"/>
        </w:rPr>
        <w:t xml:space="preserve">Tabela </w:t>
      </w:r>
      <w:r w:rsidRPr="00CC57B8">
        <w:rPr>
          <w:b/>
          <w:bCs/>
          <w:sz w:val="20"/>
          <w:szCs w:val="18"/>
        </w:rPr>
        <w:fldChar w:fldCharType="begin"/>
      </w:r>
      <w:r w:rsidRPr="00CC57B8">
        <w:rPr>
          <w:b/>
          <w:bCs/>
          <w:sz w:val="20"/>
          <w:szCs w:val="18"/>
        </w:rPr>
        <w:instrText xml:space="preserve"> SEQ Tabela \* ARABIC </w:instrText>
      </w:r>
      <w:r w:rsidRPr="00CC57B8">
        <w:rPr>
          <w:b/>
          <w:bCs/>
          <w:sz w:val="20"/>
          <w:szCs w:val="18"/>
        </w:rPr>
        <w:fldChar w:fldCharType="separate"/>
      </w:r>
      <w:r w:rsidR="006120CD">
        <w:rPr>
          <w:b/>
          <w:bCs/>
          <w:noProof/>
          <w:sz w:val="20"/>
          <w:szCs w:val="18"/>
        </w:rPr>
        <w:t>4</w:t>
      </w:r>
      <w:r w:rsidRPr="00CC57B8">
        <w:rPr>
          <w:b/>
          <w:bCs/>
          <w:sz w:val="20"/>
          <w:szCs w:val="18"/>
        </w:rPr>
        <w:fldChar w:fldCharType="end"/>
      </w:r>
      <w:r w:rsidR="00E957DC">
        <w:rPr>
          <w:b/>
          <w:bCs/>
          <w:sz w:val="20"/>
          <w:szCs w:val="18"/>
        </w:rPr>
        <w:t xml:space="preserve"> </w:t>
      </w:r>
      <w:r w:rsidRPr="00CC57B8">
        <w:rPr>
          <w:b/>
          <w:bCs/>
          <w:noProof/>
          <w:sz w:val="20"/>
          <w:szCs w:val="18"/>
        </w:rPr>
        <w:t>Estrutura tabela "Controlo"</w:t>
      </w:r>
    </w:p>
    <w:tbl>
      <w:tblPr>
        <w:tblStyle w:val="TabeladeGrelha4-Destaque1"/>
        <w:tblW w:w="0" w:type="auto"/>
        <w:jc w:val="center"/>
        <w:tblLook w:val="04A0" w:firstRow="1" w:lastRow="0" w:firstColumn="1" w:lastColumn="0" w:noHBand="0" w:noVBand="1"/>
      </w:tblPr>
      <w:tblGrid>
        <w:gridCol w:w="2830"/>
        <w:gridCol w:w="1985"/>
      </w:tblGrid>
      <w:tr w:rsidR="00CC57B8" w14:paraId="6F82BEB1" w14:textId="77777777" w:rsidTr="00C95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15" w:type="dxa"/>
            <w:gridSpan w:val="2"/>
            <w:tcBorders>
              <w:top w:val="nil"/>
              <w:left w:val="nil"/>
              <w:bottom w:val="nil"/>
              <w:right w:val="nil"/>
            </w:tcBorders>
            <w:shd w:val="clear" w:color="auto" w:fill="365F91" w:themeFill="accent1" w:themeFillShade="BF"/>
          </w:tcPr>
          <w:p w14:paraId="35D9619E" w14:textId="77777777" w:rsidR="00CC57B8" w:rsidRDefault="00CC57B8" w:rsidP="00C953D8">
            <w:pPr>
              <w:jc w:val="center"/>
            </w:pPr>
            <w:r>
              <w:t>Controlo</w:t>
            </w:r>
          </w:p>
        </w:tc>
      </w:tr>
      <w:tr w:rsidR="00CC57B8" w14:paraId="534289C9" w14:textId="77777777" w:rsidTr="00C953D8">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nil"/>
            </w:tcBorders>
            <w:shd w:val="clear" w:color="auto" w:fill="365F91" w:themeFill="accent1" w:themeFillShade="BF"/>
          </w:tcPr>
          <w:p w14:paraId="05DA7368" w14:textId="77777777" w:rsidR="00CC57B8" w:rsidRPr="00774B83" w:rsidRDefault="00CC57B8" w:rsidP="00C953D8">
            <w:pPr>
              <w:jc w:val="center"/>
              <w:rPr>
                <w:color w:val="FFFFFF" w:themeColor="background1"/>
              </w:rPr>
            </w:pPr>
            <w:r w:rsidRPr="00774B83">
              <w:rPr>
                <w:color w:val="FFFFFF" w:themeColor="background1"/>
              </w:rPr>
              <w:t>coluna</w:t>
            </w:r>
          </w:p>
        </w:tc>
        <w:tc>
          <w:tcPr>
            <w:tcW w:w="1985" w:type="dxa"/>
            <w:tcBorders>
              <w:top w:val="nil"/>
              <w:left w:val="nil"/>
              <w:bottom w:val="nil"/>
              <w:right w:val="nil"/>
            </w:tcBorders>
            <w:shd w:val="clear" w:color="auto" w:fill="365F91" w:themeFill="accent1" w:themeFillShade="BF"/>
          </w:tcPr>
          <w:p w14:paraId="288A0DDC" w14:textId="77777777" w:rsidR="00CC57B8" w:rsidRPr="00774B83" w:rsidRDefault="00CC57B8" w:rsidP="00C953D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CC57B8" w14:paraId="4ABB36C6"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Borders>
              <w:top w:val="nil"/>
            </w:tcBorders>
          </w:tcPr>
          <w:p w14:paraId="3AACCE32" w14:textId="77777777" w:rsidR="00CC57B8" w:rsidRDefault="00CC57B8" w:rsidP="00C953D8">
            <w:pPr>
              <w:jc w:val="center"/>
            </w:pPr>
            <w:r>
              <w:t>Data_info</w:t>
            </w:r>
          </w:p>
        </w:tc>
        <w:tc>
          <w:tcPr>
            <w:tcW w:w="1985" w:type="dxa"/>
            <w:tcBorders>
              <w:top w:val="nil"/>
            </w:tcBorders>
          </w:tcPr>
          <w:p w14:paraId="126F1667" w14:textId="77777777" w:rsidR="00CC57B8" w:rsidRPr="005145ED" w:rsidRDefault="00CC57B8"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Varchar (25)</w:t>
            </w:r>
          </w:p>
        </w:tc>
      </w:tr>
      <w:tr w:rsidR="00CC57B8" w14:paraId="19524349"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0B311D1B" w14:textId="77777777" w:rsidR="00CC57B8" w:rsidRDefault="00CC57B8" w:rsidP="00C953D8">
            <w:pPr>
              <w:jc w:val="center"/>
            </w:pPr>
            <w:r>
              <w:t>duracao_periodo</w:t>
            </w:r>
          </w:p>
        </w:tc>
        <w:tc>
          <w:tcPr>
            <w:tcW w:w="1985" w:type="dxa"/>
          </w:tcPr>
          <w:p w14:paraId="763639BF" w14:textId="77777777" w:rsidR="00CC57B8" w:rsidRPr="005145ED" w:rsidRDefault="00CC57B8" w:rsidP="00C953D8">
            <w:pPr>
              <w:jc w:val="center"/>
              <w:cnfStyle w:val="000000100000" w:firstRow="0" w:lastRow="0" w:firstColumn="0" w:lastColumn="0" w:oddVBand="0" w:evenVBand="0" w:oddHBand="1" w:evenHBand="0" w:firstRowFirstColumn="0" w:firstRowLastColumn="0" w:lastRowFirstColumn="0" w:lastRowLastColumn="0"/>
              <w:rPr>
                <w:b/>
                <w:bCs/>
              </w:rPr>
            </w:pPr>
            <w:r w:rsidRPr="005145ED">
              <w:rPr>
                <w:b/>
                <w:bCs/>
              </w:rPr>
              <w:t>Smallint (5)</w:t>
            </w:r>
          </w:p>
        </w:tc>
      </w:tr>
      <w:tr w:rsidR="00CC57B8" w14:paraId="79777BB5"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03EBF468" w14:textId="77777777" w:rsidR="00CC57B8" w:rsidRDefault="00CC57B8" w:rsidP="00C953D8">
            <w:pPr>
              <w:jc w:val="center"/>
            </w:pPr>
            <w:r>
              <w:t>Duraçao_bloco</w:t>
            </w:r>
          </w:p>
        </w:tc>
        <w:tc>
          <w:tcPr>
            <w:tcW w:w="1985" w:type="dxa"/>
          </w:tcPr>
          <w:p w14:paraId="0E0BE5B1" w14:textId="77777777" w:rsidR="00CC57B8" w:rsidRPr="005145ED" w:rsidRDefault="00CC57B8"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Tinyint (3)</w:t>
            </w:r>
          </w:p>
        </w:tc>
      </w:tr>
      <w:tr w:rsidR="00CC57B8" w14:paraId="40519763"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77D1C8BC" w14:textId="77777777" w:rsidR="00CC57B8" w:rsidRDefault="00CC57B8" w:rsidP="00C953D8">
            <w:pPr>
              <w:jc w:val="center"/>
            </w:pPr>
            <w:r>
              <w:t>Ref_cont_tempo_paragem</w:t>
            </w:r>
          </w:p>
        </w:tc>
        <w:tc>
          <w:tcPr>
            <w:tcW w:w="1985" w:type="dxa"/>
          </w:tcPr>
          <w:p w14:paraId="460EC969" w14:textId="77777777" w:rsidR="00CC57B8" w:rsidRPr="005145ED" w:rsidRDefault="00CC57B8" w:rsidP="00C953D8">
            <w:pPr>
              <w:jc w:val="center"/>
              <w:cnfStyle w:val="000000100000" w:firstRow="0" w:lastRow="0" w:firstColumn="0" w:lastColumn="0" w:oddVBand="0" w:evenVBand="0" w:oddHBand="1" w:evenHBand="0" w:firstRowFirstColumn="0" w:firstRowLastColumn="0" w:lastRowFirstColumn="0" w:lastRowLastColumn="0"/>
              <w:rPr>
                <w:b/>
                <w:bCs/>
              </w:rPr>
            </w:pPr>
            <w:r w:rsidRPr="005145ED">
              <w:rPr>
                <w:b/>
                <w:bCs/>
              </w:rPr>
              <w:t>Tinyint (3)</w:t>
            </w:r>
          </w:p>
        </w:tc>
      </w:tr>
      <w:tr w:rsidR="00CC57B8" w14:paraId="483F18CA"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15298D6E" w14:textId="77777777" w:rsidR="00CC57B8" w:rsidRDefault="00CC57B8" w:rsidP="00C953D8">
            <w:pPr>
              <w:jc w:val="center"/>
            </w:pPr>
            <w:r>
              <w:t>Ref_tempo_paragem</w:t>
            </w:r>
          </w:p>
        </w:tc>
        <w:tc>
          <w:tcPr>
            <w:tcW w:w="1985" w:type="dxa"/>
          </w:tcPr>
          <w:p w14:paraId="76236DFA" w14:textId="77777777" w:rsidR="00CC57B8" w:rsidRPr="005145ED" w:rsidRDefault="00CC57B8"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Tinyint (3</w:t>
            </w:r>
          </w:p>
        </w:tc>
      </w:tr>
      <w:tr w:rsidR="00CC57B8" w14:paraId="02BFE372"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30" w:type="dxa"/>
          </w:tcPr>
          <w:p w14:paraId="37A6D8B9" w14:textId="77777777" w:rsidR="00CC57B8" w:rsidRDefault="00CC57B8" w:rsidP="00C953D8">
            <w:pPr>
              <w:jc w:val="center"/>
            </w:pPr>
            <w:r>
              <w:t>Ref_producao_periodo</w:t>
            </w:r>
          </w:p>
        </w:tc>
        <w:tc>
          <w:tcPr>
            <w:tcW w:w="1985" w:type="dxa"/>
          </w:tcPr>
          <w:p w14:paraId="16D4F4CC" w14:textId="77777777" w:rsidR="00CC57B8" w:rsidRPr="005145ED" w:rsidRDefault="00CC57B8" w:rsidP="00C953D8">
            <w:pPr>
              <w:jc w:val="center"/>
              <w:cnfStyle w:val="000000100000" w:firstRow="0" w:lastRow="0" w:firstColumn="0" w:lastColumn="0" w:oddVBand="0" w:evenVBand="0" w:oddHBand="1" w:evenHBand="0" w:firstRowFirstColumn="0" w:firstRowLastColumn="0" w:lastRowFirstColumn="0" w:lastRowLastColumn="0"/>
              <w:rPr>
                <w:b/>
                <w:bCs/>
              </w:rPr>
            </w:pPr>
            <w:r w:rsidRPr="005145ED">
              <w:rPr>
                <w:b/>
                <w:bCs/>
              </w:rPr>
              <w:t>Smallint (5)</w:t>
            </w:r>
          </w:p>
        </w:tc>
      </w:tr>
    </w:tbl>
    <w:p w14:paraId="69AA3BC5" w14:textId="77777777" w:rsidR="00CC57B8" w:rsidRDefault="00CC57B8" w:rsidP="005F66B3">
      <w:pPr>
        <w:pStyle w:val="Texto"/>
      </w:pPr>
    </w:p>
    <w:p w14:paraId="08D9C663" w14:textId="5A8FA569" w:rsidR="00CC57B8" w:rsidRDefault="00CC57B8" w:rsidP="005F66B3">
      <w:pPr>
        <w:pStyle w:val="Texto"/>
      </w:pPr>
      <w:r w:rsidRPr="00CC57B8">
        <w:lastRenderedPageBreak/>
        <w:t xml:space="preserve">Por fim, os dados de utilizador estão armazenados na tabela “users”, que segue a estrutura da tabela </w:t>
      </w:r>
      <w:r w:rsidR="00E957DC">
        <w:t>5</w:t>
      </w:r>
      <w:r w:rsidRPr="00CC57B8">
        <w:t>. A coluna “id” contém a informação do número de identificação de cada utilizador, a coluna “username” guarda o nome de utilizador, e a coluna password guarda a codificação sha256 da palavra passe.</w:t>
      </w:r>
    </w:p>
    <w:p w14:paraId="6F1F402B" w14:textId="5FD2A5F3" w:rsidR="00CC57B8" w:rsidRPr="00D54294" w:rsidRDefault="00CC57B8" w:rsidP="00CC57B8">
      <w:pPr>
        <w:pStyle w:val="Legenda"/>
        <w:keepNext/>
        <w:rPr>
          <w:b/>
          <w:bCs/>
          <w:sz w:val="20"/>
          <w:szCs w:val="18"/>
        </w:rPr>
      </w:pPr>
      <w:r w:rsidRPr="00D54294">
        <w:rPr>
          <w:b/>
          <w:bCs/>
          <w:sz w:val="20"/>
          <w:szCs w:val="18"/>
        </w:rPr>
        <w:t xml:space="preserve">Tabela </w:t>
      </w:r>
      <w:r w:rsidRPr="00D54294">
        <w:rPr>
          <w:b/>
          <w:bCs/>
          <w:sz w:val="20"/>
          <w:szCs w:val="18"/>
        </w:rPr>
        <w:fldChar w:fldCharType="begin"/>
      </w:r>
      <w:r w:rsidRPr="00D54294">
        <w:rPr>
          <w:b/>
          <w:bCs/>
          <w:sz w:val="20"/>
          <w:szCs w:val="18"/>
        </w:rPr>
        <w:instrText xml:space="preserve"> SEQ Tabela \* ARABIC </w:instrText>
      </w:r>
      <w:r w:rsidRPr="00D54294">
        <w:rPr>
          <w:b/>
          <w:bCs/>
          <w:sz w:val="20"/>
          <w:szCs w:val="18"/>
        </w:rPr>
        <w:fldChar w:fldCharType="separate"/>
      </w:r>
      <w:r w:rsidR="006120CD">
        <w:rPr>
          <w:b/>
          <w:bCs/>
          <w:noProof/>
          <w:sz w:val="20"/>
          <w:szCs w:val="18"/>
        </w:rPr>
        <w:t>5</w:t>
      </w:r>
      <w:r w:rsidRPr="00D54294">
        <w:rPr>
          <w:b/>
          <w:bCs/>
          <w:sz w:val="20"/>
          <w:szCs w:val="18"/>
        </w:rPr>
        <w:fldChar w:fldCharType="end"/>
      </w:r>
      <w:r w:rsidRPr="00D54294">
        <w:rPr>
          <w:b/>
          <w:bCs/>
          <w:noProof/>
          <w:sz w:val="20"/>
          <w:szCs w:val="18"/>
        </w:rPr>
        <w:t xml:space="preserve"> Estrut</w:t>
      </w:r>
      <w:r w:rsidR="00D54294" w:rsidRPr="00D54294">
        <w:rPr>
          <w:b/>
          <w:bCs/>
          <w:noProof/>
          <w:sz w:val="20"/>
          <w:szCs w:val="18"/>
        </w:rPr>
        <w:t>r</w:t>
      </w:r>
      <w:r w:rsidRPr="00D54294">
        <w:rPr>
          <w:b/>
          <w:bCs/>
          <w:noProof/>
          <w:sz w:val="20"/>
          <w:szCs w:val="18"/>
        </w:rPr>
        <w:t>ura tabela "Users"</w:t>
      </w:r>
    </w:p>
    <w:tbl>
      <w:tblPr>
        <w:tblStyle w:val="TabeladeGrelha4-Destaque1"/>
        <w:tblW w:w="0" w:type="auto"/>
        <w:jc w:val="center"/>
        <w:tblLook w:val="04A0" w:firstRow="1" w:lastRow="0" w:firstColumn="1" w:lastColumn="0" w:noHBand="0" w:noVBand="1"/>
      </w:tblPr>
      <w:tblGrid>
        <w:gridCol w:w="2405"/>
        <w:gridCol w:w="2405"/>
      </w:tblGrid>
      <w:tr w:rsidR="00CC57B8" w14:paraId="7EA9505D" w14:textId="77777777" w:rsidTr="00C953D8">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810" w:type="dxa"/>
            <w:gridSpan w:val="2"/>
            <w:tcBorders>
              <w:top w:val="nil"/>
              <w:left w:val="nil"/>
              <w:bottom w:val="nil"/>
              <w:right w:val="nil"/>
            </w:tcBorders>
            <w:shd w:val="clear" w:color="auto" w:fill="365F91" w:themeFill="accent1" w:themeFillShade="BF"/>
          </w:tcPr>
          <w:p w14:paraId="54488F2B" w14:textId="77777777" w:rsidR="00CC57B8" w:rsidRDefault="00CC57B8" w:rsidP="00C953D8">
            <w:pPr>
              <w:jc w:val="center"/>
            </w:pPr>
            <w:r>
              <w:t>Users</w:t>
            </w:r>
          </w:p>
        </w:tc>
      </w:tr>
      <w:tr w:rsidR="00CC57B8" w14:paraId="1FCB643D" w14:textId="77777777" w:rsidTr="00C953D8">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left w:val="nil"/>
              <w:bottom w:val="nil"/>
              <w:right w:val="nil"/>
            </w:tcBorders>
            <w:shd w:val="clear" w:color="auto" w:fill="365F91" w:themeFill="accent1" w:themeFillShade="BF"/>
          </w:tcPr>
          <w:p w14:paraId="407D07A1" w14:textId="77777777" w:rsidR="00CC57B8" w:rsidRPr="00774B83" w:rsidRDefault="00CC57B8" w:rsidP="00C953D8">
            <w:pPr>
              <w:jc w:val="center"/>
              <w:rPr>
                <w:color w:val="FFFFFF" w:themeColor="background1"/>
              </w:rPr>
            </w:pPr>
            <w:r w:rsidRPr="00774B83">
              <w:rPr>
                <w:color w:val="FFFFFF" w:themeColor="background1"/>
              </w:rPr>
              <w:t>Coluna</w:t>
            </w:r>
          </w:p>
        </w:tc>
        <w:tc>
          <w:tcPr>
            <w:tcW w:w="2405" w:type="dxa"/>
            <w:tcBorders>
              <w:top w:val="nil"/>
              <w:left w:val="nil"/>
              <w:bottom w:val="nil"/>
              <w:right w:val="nil"/>
            </w:tcBorders>
            <w:shd w:val="clear" w:color="auto" w:fill="365F91" w:themeFill="accent1" w:themeFillShade="BF"/>
          </w:tcPr>
          <w:p w14:paraId="179A9178" w14:textId="77777777" w:rsidR="00CC57B8" w:rsidRPr="00774B83" w:rsidRDefault="00CC57B8" w:rsidP="00C953D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774B83">
              <w:rPr>
                <w:b/>
                <w:bCs/>
                <w:color w:val="FFFFFF" w:themeColor="background1"/>
              </w:rPr>
              <w:t>Tipo de variável</w:t>
            </w:r>
          </w:p>
        </w:tc>
      </w:tr>
      <w:tr w:rsidR="00CC57B8" w14:paraId="77683E0D"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58D1421D" w14:textId="77777777" w:rsidR="00CC57B8" w:rsidRDefault="00CC57B8" w:rsidP="00C953D8">
            <w:pPr>
              <w:jc w:val="center"/>
            </w:pPr>
            <w:r>
              <w:t>id</w:t>
            </w:r>
          </w:p>
        </w:tc>
        <w:tc>
          <w:tcPr>
            <w:tcW w:w="2405" w:type="dxa"/>
            <w:tcBorders>
              <w:top w:val="nil"/>
            </w:tcBorders>
          </w:tcPr>
          <w:p w14:paraId="6EE23716" w14:textId="77777777" w:rsidR="00CC57B8" w:rsidRPr="005145ED" w:rsidRDefault="00CC57B8" w:rsidP="00C953D8">
            <w:pPr>
              <w:jc w:val="center"/>
              <w:cnfStyle w:val="000000000000" w:firstRow="0" w:lastRow="0" w:firstColumn="0" w:lastColumn="0" w:oddVBand="0" w:evenVBand="0" w:oddHBand="0" w:evenHBand="0" w:firstRowFirstColumn="0" w:firstRowLastColumn="0" w:lastRowFirstColumn="0" w:lastRowLastColumn="0"/>
              <w:rPr>
                <w:b/>
                <w:bCs/>
              </w:rPr>
            </w:pPr>
            <w:r w:rsidRPr="005145ED">
              <w:rPr>
                <w:b/>
                <w:bCs/>
              </w:rPr>
              <w:t>Tinyint (</w:t>
            </w:r>
            <w:r>
              <w:rPr>
                <w:b/>
                <w:bCs/>
              </w:rPr>
              <w:t>3)</w:t>
            </w:r>
          </w:p>
        </w:tc>
      </w:tr>
      <w:tr w:rsidR="00CC57B8" w14:paraId="04F6C0AE" w14:textId="77777777" w:rsidTr="00C953D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75216AB0" w14:textId="77777777" w:rsidR="00CC57B8" w:rsidRDefault="00CC57B8" w:rsidP="00C953D8">
            <w:pPr>
              <w:jc w:val="center"/>
            </w:pPr>
            <w:r>
              <w:t>username</w:t>
            </w:r>
          </w:p>
        </w:tc>
        <w:tc>
          <w:tcPr>
            <w:tcW w:w="2405" w:type="dxa"/>
          </w:tcPr>
          <w:p w14:paraId="1E06C66B" w14:textId="77777777" w:rsidR="00CC57B8" w:rsidRPr="005145ED" w:rsidRDefault="00CC57B8" w:rsidP="00C953D8">
            <w:pPr>
              <w:jc w:val="center"/>
              <w:cnfStyle w:val="000000100000" w:firstRow="0" w:lastRow="0" w:firstColumn="0" w:lastColumn="0" w:oddVBand="0" w:evenVBand="0" w:oddHBand="1" w:evenHBand="0" w:firstRowFirstColumn="0" w:firstRowLastColumn="0" w:lastRowFirstColumn="0" w:lastRowLastColumn="0"/>
              <w:rPr>
                <w:b/>
                <w:bCs/>
              </w:rPr>
            </w:pPr>
            <w:r>
              <w:rPr>
                <w:b/>
                <w:bCs/>
              </w:rPr>
              <w:t>Varchar (30)</w:t>
            </w:r>
          </w:p>
        </w:tc>
      </w:tr>
      <w:tr w:rsidR="00CC57B8" w14:paraId="0E4473C4" w14:textId="77777777" w:rsidTr="00C953D8">
        <w:trPr>
          <w:trHeight w:val="340"/>
          <w:jc w:val="center"/>
        </w:trPr>
        <w:tc>
          <w:tcPr>
            <w:cnfStyle w:val="001000000000" w:firstRow="0" w:lastRow="0" w:firstColumn="1" w:lastColumn="0" w:oddVBand="0" w:evenVBand="0" w:oddHBand="0" w:evenHBand="0" w:firstRowFirstColumn="0" w:firstRowLastColumn="0" w:lastRowFirstColumn="0" w:lastRowLastColumn="0"/>
            <w:tcW w:w="2405" w:type="dxa"/>
          </w:tcPr>
          <w:p w14:paraId="094A8378" w14:textId="77777777" w:rsidR="00CC57B8" w:rsidRDefault="00CC57B8" w:rsidP="00C953D8">
            <w:pPr>
              <w:jc w:val="center"/>
            </w:pPr>
            <w:r>
              <w:t>password</w:t>
            </w:r>
          </w:p>
        </w:tc>
        <w:tc>
          <w:tcPr>
            <w:tcW w:w="2405" w:type="dxa"/>
          </w:tcPr>
          <w:p w14:paraId="0AA2452D" w14:textId="77777777" w:rsidR="00CC57B8" w:rsidRPr="005145ED" w:rsidRDefault="00CC57B8" w:rsidP="00C953D8">
            <w:pPr>
              <w:jc w:val="center"/>
              <w:cnfStyle w:val="000000000000" w:firstRow="0" w:lastRow="0" w:firstColumn="0" w:lastColumn="0" w:oddVBand="0" w:evenVBand="0" w:oddHBand="0" w:evenHBand="0" w:firstRowFirstColumn="0" w:firstRowLastColumn="0" w:lastRowFirstColumn="0" w:lastRowLastColumn="0"/>
              <w:rPr>
                <w:b/>
                <w:bCs/>
              </w:rPr>
            </w:pPr>
            <w:r>
              <w:rPr>
                <w:b/>
                <w:bCs/>
              </w:rPr>
              <w:t>Varchar (100)</w:t>
            </w:r>
          </w:p>
        </w:tc>
      </w:tr>
    </w:tbl>
    <w:p w14:paraId="6E3F4D07" w14:textId="77777777" w:rsidR="00CC57B8" w:rsidRDefault="00CC57B8" w:rsidP="005F66B3">
      <w:pPr>
        <w:pStyle w:val="Texto"/>
      </w:pPr>
    </w:p>
    <w:p w14:paraId="4641C614" w14:textId="77777777" w:rsidR="00CC57B8" w:rsidRDefault="00CC57B8" w:rsidP="005F66B3">
      <w:pPr>
        <w:pStyle w:val="Texto"/>
      </w:pPr>
    </w:p>
    <w:p w14:paraId="3CD302D0" w14:textId="7ACC43DC" w:rsidR="00E41248" w:rsidRDefault="00D54294" w:rsidP="001668D6">
      <w:pPr>
        <w:pStyle w:val="Subseconumerada"/>
      </w:pPr>
      <w:bookmarkStart w:id="36" w:name="_Toc45487606"/>
      <w:r>
        <w:t>Aquisição de dados</w:t>
      </w:r>
      <w:bookmarkEnd w:id="36"/>
    </w:p>
    <w:p w14:paraId="02CB0B51" w14:textId="567D0C90" w:rsidR="00D54294" w:rsidRDefault="00D54294" w:rsidP="00D54294">
      <w:pPr>
        <w:pStyle w:val="Texto"/>
      </w:pPr>
      <w:r>
        <w:t>A aquisição dos dados é feita através de um Arduíno que comunica com o computador através de uma ligação USB. Sempre que um posto produz uma nova peça o Arduíno envia para o PC um número inteiro correspondente ao número do posto, por exemplo, se o posto número 6 produzir uma peça é enviado o número 6 pela conexão USB. Posteriormente o aplicativo escrito em c++ deteta que existe informação nova na porta série e procede à sua interpretação e validação, caso a informação esteja correta os dados são atualizados e inseridos numa base de dados, tal como podemos verificar no diagrama da figura 6.</w:t>
      </w:r>
    </w:p>
    <w:p w14:paraId="427DE496" w14:textId="77777777" w:rsidR="00D54294" w:rsidRDefault="00D54294" w:rsidP="00D54294">
      <w:pPr>
        <w:pStyle w:val="Texto"/>
      </w:pPr>
    </w:p>
    <w:p w14:paraId="72B7373E" w14:textId="77777777" w:rsidR="00D54294" w:rsidRPr="00EB3CA8" w:rsidRDefault="00D54294" w:rsidP="00D54294">
      <w:pPr>
        <w:pStyle w:val="Figura"/>
        <w:rPr>
          <w:sz w:val="24"/>
        </w:rPr>
      </w:pPr>
    </w:p>
    <w:p w14:paraId="40C6658D" w14:textId="77777777" w:rsidR="00D54294" w:rsidRDefault="00D54294" w:rsidP="00D54294">
      <w:pPr>
        <w:pStyle w:val="Figura"/>
      </w:pPr>
      <w:r>
        <w:rPr>
          <w:noProof/>
          <w:lang w:eastAsia="pt-PT"/>
        </w:rPr>
        <w:drawing>
          <wp:inline distT="0" distB="0" distL="0" distR="0" wp14:anchorId="41C4E7A5" wp14:editId="39F76A40">
            <wp:extent cx="3413051" cy="1140791"/>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aquisiçao.jpg"/>
                    <pic:cNvPicPr/>
                  </pic:nvPicPr>
                  <pic:blipFill>
                    <a:blip r:embed="rId23">
                      <a:extLst>
                        <a:ext uri="{28A0092B-C50C-407E-A947-70E740481C1C}">
                          <a14:useLocalDpi xmlns:a14="http://schemas.microsoft.com/office/drawing/2010/main" val="0"/>
                        </a:ext>
                      </a:extLst>
                    </a:blip>
                    <a:stretch>
                      <a:fillRect/>
                    </a:stretch>
                  </pic:blipFill>
                  <pic:spPr>
                    <a:xfrm>
                      <a:off x="0" y="0"/>
                      <a:ext cx="3445118" cy="1151509"/>
                    </a:xfrm>
                    <a:prstGeom prst="rect">
                      <a:avLst/>
                    </a:prstGeom>
                  </pic:spPr>
                </pic:pic>
              </a:graphicData>
            </a:graphic>
          </wp:inline>
        </w:drawing>
      </w:r>
    </w:p>
    <w:p w14:paraId="79CF33D1" w14:textId="246BD737" w:rsidR="00D54294" w:rsidRPr="00D54294" w:rsidRDefault="00D54294" w:rsidP="00D54294">
      <w:pPr>
        <w:pStyle w:val="Legenda"/>
        <w:rPr>
          <w:b/>
          <w:bCs/>
          <w:sz w:val="20"/>
          <w:szCs w:val="18"/>
        </w:rPr>
      </w:pPr>
      <w:bookmarkStart w:id="37" w:name="_Toc45487545"/>
      <w:r w:rsidRPr="00D54294">
        <w:rPr>
          <w:b/>
          <w:bCs/>
          <w:sz w:val="20"/>
          <w:szCs w:val="18"/>
        </w:rPr>
        <w:t xml:space="preserve">Figura </w:t>
      </w:r>
      <w:r w:rsidRPr="00D54294">
        <w:rPr>
          <w:b/>
          <w:bCs/>
          <w:sz w:val="20"/>
          <w:szCs w:val="18"/>
        </w:rPr>
        <w:fldChar w:fldCharType="begin"/>
      </w:r>
      <w:r w:rsidRPr="00D54294">
        <w:rPr>
          <w:b/>
          <w:bCs/>
          <w:sz w:val="20"/>
          <w:szCs w:val="18"/>
        </w:rPr>
        <w:instrText xml:space="preserve"> SEQ Figura \* ARABIC </w:instrText>
      </w:r>
      <w:r w:rsidRPr="00D54294">
        <w:rPr>
          <w:b/>
          <w:bCs/>
          <w:sz w:val="20"/>
          <w:szCs w:val="18"/>
        </w:rPr>
        <w:fldChar w:fldCharType="separate"/>
      </w:r>
      <w:r w:rsidR="006120CD">
        <w:rPr>
          <w:b/>
          <w:bCs/>
          <w:noProof/>
          <w:sz w:val="20"/>
          <w:szCs w:val="18"/>
        </w:rPr>
        <w:t>6</w:t>
      </w:r>
      <w:r w:rsidRPr="00D54294">
        <w:rPr>
          <w:b/>
          <w:bCs/>
          <w:sz w:val="20"/>
          <w:szCs w:val="18"/>
        </w:rPr>
        <w:fldChar w:fldCharType="end"/>
      </w:r>
      <w:r w:rsidRPr="00D54294">
        <w:rPr>
          <w:b/>
          <w:bCs/>
          <w:noProof/>
          <w:sz w:val="20"/>
          <w:szCs w:val="18"/>
        </w:rPr>
        <w:t xml:space="preserve"> Estrutura de um objeto JSON</w:t>
      </w:r>
      <w:bookmarkEnd w:id="37"/>
    </w:p>
    <w:p w14:paraId="0949B7C0" w14:textId="61ECD90C" w:rsidR="00AA226A" w:rsidRDefault="00D54294" w:rsidP="001668D6">
      <w:pPr>
        <w:pStyle w:val="Texto"/>
      </w:pPr>
      <w:r>
        <w:rPr>
          <w:szCs w:val="24"/>
        </w:rPr>
        <w:t xml:space="preserve">Nesta fase do projeto é necessário converter o código do aplicativo c++ para que este rode num sistema Linux. Os principais problemas encontrados nesta fase foram: o código ter sido </w:t>
      </w:r>
      <w:r>
        <w:rPr>
          <w:szCs w:val="24"/>
        </w:rPr>
        <w:lastRenderedPageBreak/>
        <w:t>construído com base na API do Windows (WinAPI), e o facto de a comunicação série se processar de forma completamente diferente no sistema Linux. Por estas razoes foi necessário proceder ao estudo da WinAPI e da comunicação série em sistema operativo Linux.</w:t>
      </w:r>
    </w:p>
    <w:p w14:paraId="09148664" w14:textId="376F92A6" w:rsidR="005D26A6" w:rsidRDefault="00D54294" w:rsidP="00D54294">
      <w:pPr>
        <w:pStyle w:val="Sub-subseconumerada"/>
      </w:pPr>
      <w:r>
        <w:t>Comunicação. série</w:t>
      </w:r>
    </w:p>
    <w:p w14:paraId="4E93EB67" w14:textId="77777777" w:rsidR="00D54294" w:rsidRDefault="00D54294" w:rsidP="00D54294">
      <w:pPr>
        <w:pStyle w:val="Texto"/>
        <w:rPr>
          <w:szCs w:val="24"/>
        </w:rPr>
      </w:pPr>
      <w:r>
        <w:rPr>
          <w:szCs w:val="24"/>
        </w:rPr>
        <w:t>A comunicação série, em Linux, realiza-se através de um sistema semelhante ao de leitura e escrita para um ficheiro, isto é, as portas serie são tratados como se fossem um ficheiro e apresentam nomes como “/dev/ttys0”, “/dev/ttys1”. Neste caso, a comunicação série com o Arduíno acontece sempre na porta “/dev/ttyUSB0”. Para efetuar a comunicação entre o aplicativo e as portas série foi usada a tecnologia termios, o que corresponde a uma API para entradas e saídas de terminal para sistemas Unix. A estrutura do programa para realizar as operações de entradas e saídas serie com a ajuda de termios é a seguinte:[10]</w:t>
      </w:r>
    </w:p>
    <w:p w14:paraId="1BBAC076" w14:textId="77777777" w:rsidR="00D54294" w:rsidRDefault="00D54294" w:rsidP="00D54294">
      <w:pPr>
        <w:pStyle w:val="Texto"/>
        <w:numPr>
          <w:ilvl w:val="2"/>
          <w:numId w:val="28"/>
        </w:numPr>
        <w:rPr>
          <w:szCs w:val="24"/>
        </w:rPr>
      </w:pPr>
      <w:r>
        <w:rPr>
          <w:szCs w:val="24"/>
        </w:rPr>
        <w:t>Abrir o dispositivo série através da chamada standard do sistema Unix “open(2)”.</w:t>
      </w:r>
    </w:p>
    <w:p w14:paraId="667633E0" w14:textId="77777777" w:rsidR="00D54294" w:rsidRDefault="00D54294" w:rsidP="00D54294">
      <w:pPr>
        <w:pStyle w:val="Texto"/>
        <w:numPr>
          <w:ilvl w:val="2"/>
          <w:numId w:val="28"/>
        </w:numPr>
        <w:rPr>
          <w:szCs w:val="24"/>
        </w:rPr>
      </w:pPr>
      <w:r>
        <w:rPr>
          <w:szCs w:val="24"/>
        </w:rPr>
        <w:t>Configuração dos parâmetros e propriedades da comunicação serie com a ajuda de funções e estruturas de dados especificas de termios.</w:t>
      </w:r>
    </w:p>
    <w:p w14:paraId="5FB0FD60" w14:textId="77777777" w:rsidR="00D54294" w:rsidRDefault="00D54294" w:rsidP="00D54294">
      <w:pPr>
        <w:pStyle w:val="Texto"/>
        <w:numPr>
          <w:ilvl w:val="2"/>
          <w:numId w:val="28"/>
        </w:numPr>
        <w:rPr>
          <w:szCs w:val="24"/>
        </w:rPr>
      </w:pPr>
      <w:r>
        <w:rPr>
          <w:szCs w:val="24"/>
        </w:rPr>
        <w:t>Uso das funções standard do sistema Unix “read(2)” ou “write(2)”, para ler e escrever para a porta serie.</w:t>
      </w:r>
    </w:p>
    <w:p w14:paraId="23F54663" w14:textId="77777777" w:rsidR="00D54294" w:rsidRDefault="00D54294" w:rsidP="00D54294">
      <w:pPr>
        <w:pStyle w:val="Texto"/>
        <w:numPr>
          <w:ilvl w:val="2"/>
          <w:numId w:val="28"/>
        </w:numPr>
        <w:rPr>
          <w:szCs w:val="24"/>
        </w:rPr>
      </w:pPr>
      <w:r>
        <w:rPr>
          <w:szCs w:val="24"/>
        </w:rPr>
        <w:t xml:space="preserve">Fechar o dispositivo série através da chamada standard “close(2)” </w:t>
      </w:r>
    </w:p>
    <w:p w14:paraId="1399F6C5" w14:textId="77777777" w:rsidR="00D54294" w:rsidRDefault="00D54294" w:rsidP="00D54294">
      <w:pPr>
        <w:pStyle w:val="Texto"/>
        <w:rPr>
          <w:szCs w:val="24"/>
        </w:rPr>
      </w:pPr>
      <w:r>
        <w:rPr>
          <w:szCs w:val="24"/>
        </w:rPr>
        <w:t>No processo de desenvolvimento do código de leitura da porta serie começou-se por criar uma classe denomina “serial” que recebe por argumento uma string com o nome da porta serie que se pretende utilizar, neste caso “/dev/ttyUSB0”. De seguida, procede-se à   abertura do ficheiro recorrendo à chamada standard “open(2)”, tal como mostrado no extrato de código abaixo:[10]</w:t>
      </w:r>
    </w:p>
    <w:p w14:paraId="4C3A5405" w14:textId="5C43128F" w:rsidR="00D54294" w:rsidRPr="00D63771" w:rsidRDefault="00D54294" w:rsidP="00D54294">
      <w:pPr>
        <w:pStyle w:val="Cdigo"/>
        <w:rPr>
          <w:sz w:val="24"/>
          <w:lang w:val="en-US"/>
        </w:rPr>
      </w:pPr>
      <w:r w:rsidRPr="00D63771">
        <w:rPr>
          <w:lang w:val="en-US"/>
        </w:rPr>
        <w:t>int serial_port = open(“/dev/ttyUSB0”, O_RDWR);</w:t>
      </w:r>
    </w:p>
    <w:p w14:paraId="12690AEB" w14:textId="77777777" w:rsidR="00D54294" w:rsidRDefault="00D54294" w:rsidP="00D54294">
      <w:pPr>
        <w:pStyle w:val="Texto"/>
        <w:rPr>
          <w:szCs w:val="24"/>
        </w:rPr>
      </w:pPr>
    </w:p>
    <w:p w14:paraId="7D119132" w14:textId="78DB5C18" w:rsidR="00D54294" w:rsidRDefault="00D54294" w:rsidP="00D54294">
      <w:pPr>
        <w:pStyle w:val="Texto"/>
        <w:rPr>
          <w:szCs w:val="24"/>
        </w:rPr>
      </w:pPr>
      <w:r>
        <w:rPr>
          <w:szCs w:val="24"/>
        </w:rPr>
        <w:t xml:space="preserve">Na figura 7 está representado o fluxograma da função “ConnectComPort”. Nesta função começa-se por criar a variável “com1” do tipo “serial” e logo de seguida executa-se o método “com1.com_conection()” que é responsável pela abertura do ficheiro da porta serie e que </w:t>
      </w:r>
      <w:r>
        <w:rPr>
          <w:szCs w:val="24"/>
        </w:rPr>
        <w:lastRenderedPageBreak/>
        <w:t xml:space="preserve">retorna o correspondente descritor de arquivo. Posteriormente é chamado o método “com1.conf_conection” que recebe o descritor por argumento. Neste método procede-se à configuração dos parâmetros da comunicação serie utilizando as estruturas da API termios, como apresentado no extrato de código abaixo. </w:t>
      </w:r>
    </w:p>
    <w:p w14:paraId="25FC2C91" w14:textId="77777777" w:rsidR="00D54294" w:rsidRDefault="00D54294" w:rsidP="00D54294">
      <w:pPr>
        <w:pStyle w:val="Cdigo"/>
      </w:pPr>
      <w:r>
        <w:t xml:space="preserve">tty.c_cflag &amp;= ~PARENB; </w:t>
      </w:r>
    </w:p>
    <w:p w14:paraId="564684D3" w14:textId="77777777" w:rsidR="00D54294" w:rsidRDefault="00D54294" w:rsidP="00D54294">
      <w:pPr>
        <w:pStyle w:val="Cdigo"/>
      </w:pPr>
      <w:r>
        <w:t xml:space="preserve">tty.c_cflag &amp;= ~CSTOPB;                 </w:t>
      </w:r>
    </w:p>
    <w:p w14:paraId="6A627DCC" w14:textId="77777777" w:rsidR="00D54294" w:rsidRDefault="00D54294" w:rsidP="00D54294">
      <w:pPr>
        <w:pStyle w:val="Cdigo"/>
      </w:pPr>
      <w:r>
        <w:t xml:space="preserve">tty.c_cflag |= CS8;                 </w:t>
      </w:r>
    </w:p>
    <w:p w14:paraId="5F80F192" w14:textId="77777777" w:rsidR="00D54294" w:rsidRDefault="00D54294" w:rsidP="00D54294">
      <w:pPr>
        <w:pStyle w:val="Cdigo"/>
      </w:pPr>
      <w:r>
        <w:t>tty.c_cflag |= CREAD | CLOCAL;</w:t>
      </w:r>
    </w:p>
    <w:p w14:paraId="70C04E8B" w14:textId="77777777" w:rsidR="00D54294" w:rsidRDefault="00D54294" w:rsidP="00D54294">
      <w:pPr>
        <w:pStyle w:val="Cdigo"/>
      </w:pPr>
      <w:r>
        <w:t xml:space="preserve">                 </w:t>
      </w:r>
    </w:p>
    <w:p w14:paraId="1C9228E7" w14:textId="77777777" w:rsidR="00D54294" w:rsidRDefault="00D54294" w:rsidP="00D54294">
      <w:pPr>
        <w:pStyle w:val="Cdigo"/>
      </w:pPr>
      <w:r>
        <w:t>tty.c_lflag &amp;= ~ICANON;</w:t>
      </w:r>
    </w:p>
    <w:p w14:paraId="2E37E9E1" w14:textId="77777777" w:rsidR="00D54294" w:rsidRDefault="00D54294" w:rsidP="00D54294">
      <w:pPr>
        <w:pStyle w:val="Cdigo"/>
      </w:pPr>
      <w:r>
        <w:t xml:space="preserve">tty.c_lflag &amp;= ~ECHO;                 </w:t>
      </w:r>
    </w:p>
    <w:p w14:paraId="32142CEA" w14:textId="77777777" w:rsidR="00D54294" w:rsidRDefault="00D54294" w:rsidP="00D54294">
      <w:pPr>
        <w:pStyle w:val="Cdigo"/>
      </w:pPr>
      <w:r>
        <w:t xml:space="preserve">tty.c_lflag &amp;= ~ECHOE; </w:t>
      </w:r>
    </w:p>
    <w:p w14:paraId="4B0BCE1F" w14:textId="77777777" w:rsidR="00D54294" w:rsidRDefault="00D54294" w:rsidP="00D54294">
      <w:pPr>
        <w:pStyle w:val="Cdigo"/>
      </w:pPr>
      <w:r>
        <w:t xml:space="preserve">tty.c_lflag &amp;= ~ECHONL; </w:t>
      </w:r>
    </w:p>
    <w:p w14:paraId="1EEF4F2F" w14:textId="77777777" w:rsidR="00D54294" w:rsidRDefault="00D54294" w:rsidP="00D54294">
      <w:pPr>
        <w:pStyle w:val="Cdigo"/>
      </w:pPr>
      <w:r>
        <w:t xml:space="preserve">tty.c_lflag &amp;= ~ISIG; </w:t>
      </w:r>
    </w:p>
    <w:p w14:paraId="5DBD8255" w14:textId="77777777" w:rsidR="00D54294" w:rsidRDefault="00D54294" w:rsidP="00D54294">
      <w:pPr>
        <w:pStyle w:val="Cdigo"/>
      </w:pPr>
    </w:p>
    <w:p w14:paraId="4A3DE2ED" w14:textId="77777777" w:rsidR="00D54294" w:rsidRDefault="00D54294" w:rsidP="00D54294">
      <w:pPr>
        <w:pStyle w:val="Cdigo"/>
      </w:pPr>
      <w:r>
        <w:t xml:space="preserve">tty.c_iflag &amp;= ~(IXON | IXOFF | IXANY); </w:t>
      </w:r>
    </w:p>
    <w:p w14:paraId="43377517" w14:textId="77777777" w:rsidR="00D54294" w:rsidRDefault="00D54294" w:rsidP="00D54294">
      <w:pPr>
        <w:pStyle w:val="Cdigo"/>
      </w:pPr>
      <w:r>
        <w:t>tty.c_iflag &amp;= ~(IGNBRK|BRKINT|PARMRK|ISTRIP|INLCR|IGNCR|ICRNL);</w:t>
      </w:r>
    </w:p>
    <w:p w14:paraId="4193C8C6" w14:textId="77777777" w:rsidR="00D54294" w:rsidRDefault="00D54294" w:rsidP="00D54294">
      <w:pPr>
        <w:pStyle w:val="Cdigo"/>
      </w:pPr>
      <w:r>
        <w:t xml:space="preserve">                 </w:t>
      </w:r>
    </w:p>
    <w:p w14:paraId="5D8A3077" w14:textId="77777777" w:rsidR="00D54294" w:rsidRDefault="00D54294" w:rsidP="00D54294">
      <w:pPr>
        <w:pStyle w:val="Cdigo"/>
      </w:pPr>
      <w:r>
        <w:t xml:space="preserve">tty.c_oflag &amp;= ~OPOST; </w:t>
      </w:r>
    </w:p>
    <w:p w14:paraId="19722B96" w14:textId="77777777" w:rsidR="00D54294" w:rsidRDefault="00D54294" w:rsidP="00D54294">
      <w:pPr>
        <w:pStyle w:val="Cdigo"/>
      </w:pPr>
      <w:r>
        <w:t xml:space="preserve">tty.c_oflag &amp;= ~ONLCR; </w:t>
      </w:r>
    </w:p>
    <w:p w14:paraId="4BFED19D" w14:textId="77777777" w:rsidR="00D54294" w:rsidRDefault="00D54294" w:rsidP="00D54294">
      <w:pPr>
        <w:pStyle w:val="Cdigo"/>
      </w:pPr>
    </w:p>
    <w:p w14:paraId="09BC4FC0" w14:textId="77777777" w:rsidR="00D54294" w:rsidRPr="00D63771" w:rsidRDefault="00D54294" w:rsidP="00D54294">
      <w:pPr>
        <w:pStyle w:val="Cdigo"/>
        <w:rPr>
          <w:lang w:val="en-US"/>
        </w:rPr>
      </w:pPr>
      <w:r w:rsidRPr="00D63771">
        <w:rPr>
          <w:lang w:val="en-US"/>
        </w:rPr>
        <w:t>tty.c_cc[VMIN] = 18;</w:t>
      </w:r>
    </w:p>
    <w:p w14:paraId="184C38D1" w14:textId="77777777" w:rsidR="00D54294" w:rsidRPr="00D63771" w:rsidRDefault="00D54294" w:rsidP="00D54294">
      <w:pPr>
        <w:pStyle w:val="Cdigo"/>
        <w:rPr>
          <w:lang w:val="en-US"/>
        </w:rPr>
      </w:pPr>
      <w:r w:rsidRPr="00D63771">
        <w:rPr>
          <w:lang w:val="en-US"/>
        </w:rPr>
        <w:t xml:space="preserve">tty.c_cc[VTIME] =10;   </w:t>
      </w:r>
    </w:p>
    <w:p w14:paraId="3F2C6904" w14:textId="77777777" w:rsidR="00D54294" w:rsidRPr="00D63771" w:rsidRDefault="00D54294" w:rsidP="00D54294">
      <w:pPr>
        <w:pStyle w:val="Figura"/>
        <w:rPr>
          <w:rFonts w:ascii="Courier New" w:hAnsi="Courier New"/>
          <w:lang w:val="en-US" w:eastAsia="pt-PT"/>
        </w:rPr>
      </w:pPr>
    </w:p>
    <w:p w14:paraId="25C5960C" w14:textId="0C4F0E0D" w:rsidR="00D54294" w:rsidRDefault="00D54294" w:rsidP="00D54294">
      <w:pPr>
        <w:rPr>
          <w:sz w:val="24"/>
          <w:szCs w:val="22"/>
        </w:rPr>
      </w:pPr>
      <w:r>
        <w:rPr>
          <w:sz w:val="24"/>
          <w:szCs w:val="22"/>
        </w:rPr>
        <w:t>Neste fragmento de código é possível observar os cinco grandes campos da estrutura termios, o “tcflag_t c_iflag” que é responsável pelos modos de entrada; o “tcflag_t c_oflag” que atua ao nível dos modos de saída; o</w:t>
      </w:r>
      <w:r w:rsidRPr="00D67217">
        <w:rPr>
          <w:sz w:val="24"/>
          <w:szCs w:val="22"/>
        </w:rPr>
        <w:t xml:space="preserve"> </w:t>
      </w:r>
      <w:r>
        <w:rPr>
          <w:sz w:val="24"/>
          <w:szCs w:val="22"/>
        </w:rPr>
        <w:t>“tcflag_t c_cflag” que atua sobre os modos de controlo; o “tcflag_t c_lflag” responsável pela configuração dos modos locais; e o “cc_t c_cc[NCCS]” encarrega dos carateres especiais.</w:t>
      </w:r>
    </w:p>
    <w:p w14:paraId="4FDAAEB6" w14:textId="136D597B" w:rsidR="00D54294" w:rsidRDefault="00D54294" w:rsidP="00D54294">
      <w:pPr>
        <w:rPr>
          <w:sz w:val="24"/>
          <w:szCs w:val="22"/>
        </w:rPr>
      </w:pPr>
    </w:p>
    <w:p w14:paraId="650E8398" w14:textId="77777777" w:rsidR="00D54294" w:rsidRDefault="00D54294" w:rsidP="00D54294">
      <w:pPr>
        <w:rPr>
          <w:sz w:val="24"/>
          <w:szCs w:val="22"/>
        </w:rPr>
      </w:pPr>
    </w:p>
    <w:p w14:paraId="281A0ACD" w14:textId="77777777" w:rsidR="00D54294" w:rsidRDefault="00D54294" w:rsidP="00D54294">
      <w:pPr>
        <w:rPr>
          <w:sz w:val="24"/>
          <w:szCs w:val="22"/>
        </w:rPr>
      </w:pPr>
      <w:r>
        <w:rPr>
          <w:sz w:val="24"/>
          <w:szCs w:val="22"/>
        </w:rPr>
        <w:t>As configurações com maior importância são as que incluem os seguintes parâmetros:</w:t>
      </w:r>
    </w:p>
    <w:p w14:paraId="0A1D160B" w14:textId="77777777" w:rsidR="00D54294" w:rsidRDefault="00D54294" w:rsidP="00D54294">
      <w:pPr>
        <w:pStyle w:val="PargrafodaLista"/>
        <w:numPr>
          <w:ilvl w:val="2"/>
          <w:numId w:val="29"/>
        </w:numPr>
        <w:rPr>
          <w:sz w:val="24"/>
          <w:szCs w:val="22"/>
        </w:rPr>
      </w:pPr>
      <w:bookmarkStart w:id="38" w:name="_Hlk44949856"/>
      <w:r>
        <w:rPr>
          <w:sz w:val="24"/>
          <w:szCs w:val="22"/>
        </w:rPr>
        <w:t>“~PARENB” – desabilita o bit de paridade</w:t>
      </w:r>
    </w:p>
    <w:p w14:paraId="18E366FC" w14:textId="77777777" w:rsidR="00D54294" w:rsidRDefault="00D54294" w:rsidP="00D54294">
      <w:pPr>
        <w:pStyle w:val="PargrafodaLista"/>
        <w:numPr>
          <w:ilvl w:val="2"/>
          <w:numId w:val="29"/>
        </w:numPr>
        <w:rPr>
          <w:sz w:val="24"/>
          <w:szCs w:val="22"/>
        </w:rPr>
      </w:pPr>
      <w:r>
        <w:rPr>
          <w:sz w:val="24"/>
          <w:szCs w:val="22"/>
        </w:rPr>
        <w:t>“~CSTOPB” – implementa um stop bit na comunicação</w:t>
      </w:r>
    </w:p>
    <w:p w14:paraId="66F293DB" w14:textId="77777777" w:rsidR="00D54294" w:rsidRDefault="00D54294" w:rsidP="00D54294">
      <w:pPr>
        <w:pStyle w:val="PargrafodaLista"/>
        <w:numPr>
          <w:ilvl w:val="2"/>
          <w:numId w:val="29"/>
        </w:numPr>
        <w:rPr>
          <w:sz w:val="24"/>
          <w:szCs w:val="22"/>
        </w:rPr>
      </w:pPr>
      <w:r>
        <w:rPr>
          <w:sz w:val="24"/>
          <w:szCs w:val="22"/>
        </w:rPr>
        <w:t>“CS8” – define o tamanho da máscara para 8 bits</w:t>
      </w:r>
    </w:p>
    <w:p w14:paraId="031F2F40" w14:textId="77777777" w:rsidR="00D54294" w:rsidRDefault="00D54294" w:rsidP="00D54294">
      <w:pPr>
        <w:pStyle w:val="PargrafodaLista"/>
        <w:numPr>
          <w:ilvl w:val="2"/>
          <w:numId w:val="29"/>
        </w:numPr>
        <w:rPr>
          <w:sz w:val="24"/>
          <w:szCs w:val="22"/>
        </w:rPr>
      </w:pPr>
      <w:r>
        <w:rPr>
          <w:sz w:val="24"/>
          <w:szCs w:val="22"/>
        </w:rPr>
        <w:t xml:space="preserve">“~ICANON” – ativa funcionamento no modo não </w:t>
      </w:r>
      <w:r w:rsidRPr="00993A94">
        <w:rPr>
          <w:sz w:val="24"/>
          <w:szCs w:val="22"/>
        </w:rPr>
        <w:t>canônico</w:t>
      </w:r>
    </w:p>
    <w:bookmarkEnd w:id="38"/>
    <w:p w14:paraId="5E6452EF" w14:textId="77777777" w:rsidR="00D54294" w:rsidRDefault="00D54294" w:rsidP="00D54294">
      <w:pPr>
        <w:pStyle w:val="PargrafodaLista"/>
        <w:numPr>
          <w:ilvl w:val="2"/>
          <w:numId w:val="29"/>
        </w:numPr>
        <w:rPr>
          <w:sz w:val="24"/>
          <w:szCs w:val="22"/>
        </w:rPr>
      </w:pPr>
      <w:r>
        <w:rPr>
          <w:sz w:val="24"/>
          <w:szCs w:val="22"/>
        </w:rPr>
        <w:t>“VMIN” – define o número mínimo de caracteres lidos no modo não canónico, neste caso são 18</w:t>
      </w:r>
    </w:p>
    <w:p w14:paraId="49CE8CDE" w14:textId="77777777" w:rsidR="00D54294" w:rsidRDefault="00D54294" w:rsidP="00D54294">
      <w:pPr>
        <w:pStyle w:val="PargrafodaLista"/>
        <w:numPr>
          <w:ilvl w:val="2"/>
          <w:numId w:val="29"/>
        </w:numPr>
        <w:rPr>
          <w:sz w:val="24"/>
          <w:szCs w:val="22"/>
        </w:rPr>
      </w:pPr>
      <w:r>
        <w:rPr>
          <w:sz w:val="24"/>
          <w:szCs w:val="22"/>
        </w:rPr>
        <w:t>“VTIME” -define o tempo máximo em decimas de segundo da leitura no modo não canónico, neste caso 1 segundo (10 decimas de segundo). O que significa que ao fim de um segundo é retornado o conteúdo lido na porta serie independentemente do número de caracteres ter atingido o valor definido em “VMIN” ou não.</w:t>
      </w:r>
    </w:p>
    <w:p w14:paraId="13FEFCAA" w14:textId="77777777" w:rsidR="00D54294" w:rsidRDefault="00D54294" w:rsidP="00D54294">
      <w:pPr>
        <w:rPr>
          <w:sz w:val="24"/>
          <w:szCs w:val="22"/>
        </w:rPr>
      </w:pPr>
    </w:p>
    <w:p w14:paraId="382FBB55" w14:textId="77777777" w:rsidR="00D54294" w:rsidRDefault="00D54294" w:rsidP="00D54294">
      <w:pPr>
        <w:rPr>
          <w:sz w:val="24"/>
          <w:szCs w:val="22"/>
        </w:rPr>
      </w:pPr>
      <w:r>
        <w:rPr>
          <w:sz w:val="24"/>
          <w:szCs w:val="22"/>
        </w:rPr>
        <w:lastRenderedPageBreak/>
        <w:t>A definição da baud rate de leitura é conseguida através da chamada de “cfsetispeed()”, esta deve ser igual à que foi definida nas configurações do arduíno, neste caso 9600 bits por segundo.</w:t>
      </w:r>
    </w:p>
    <w:p w14:paraId="1A3280DA" w14:textId="62D49922" w:rsidR="00D54294" w:rsidRDefault="00D54294" w:rsidP="00D54294">
      <w:pPr>
        <w:rPr>
          <w:sz w:val="24"/>
          <w:szCs w:val="22"/>
        </w:rPr>
      </w:pPr>
      <w:r>
        <w:rPr>
          <w:sz w:val="24"/>
          <w:szCs w:val="22"/>
        </w:rPr>
        <w:t>Como se pode verificar no fluxograma da Figura 7, após serem definidas as configurações da comunicação série o programa entra num ciclo infinito. Neste ciclo o programa está constantemente a ler dados da porta serie por meio do método “com1.read_data”, e sempre que encontra dados novos estes são processados e validados pelo restante sistema. O método “com1.read_data” usa a chamada standard “read(2)” que escreve os dados lidos numa variável global chamada “read_buffer” e retorna o número de bytes lidos. Se o valor retornado for inferior a zero significa que houve um erro de leitura e os dados são rejeitados. [11]</w:t>
      </w:r>
    </w:p>
    <w:p w14:paraId="11039D4C" w14:textId="77777777" w:rsidR="00D54294" w:rsidRDefault="00D54294" w:rsidP="00D54294">
      <w:pPr>
        <w:rPr>
          <w:sz w:val="24"/>
          <w:szCs w:val="22"/>
        </w:rPr>
      </w:pPr>
    </w:p>
    <w:p w14:paraId="654465D3" w14:textId="77777777" w:rsidR="00D54294" w:rsidRDefault="00D54294" w:rsidP="00D54294">
      <w:pPr>
        <w:pStyle w:val="Texto"/>
        <w:keepNext/>
        <w:jc w:val="center"/>
      </w:pPr>
      <w:r>
        <w:rPr>
          <w:noProof/>
        </w:rPr>
        <w:drawing>
          <wp:inline distT="0" distB="0" distL="0" distR="0" wp14:anchorId="406A651B" wp14:editId="68ABE067">
            <wp:extent cx="2627630" cy="5072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5072380"/>
                    </a:xfrm>
                    <a:prstGeom prst="rect">
                      <a:avLst/>
                    </a:prstGeom>
                    <a:noFill/>
                  </pic:spPr>
                </pic:pic>
              </a:graphicData>
            </a:graphic>
          </wp:inline>
        </w:drawing>
      </w:r>
    </w:p>
    <w:p w14:paraId="73744E5E" w14:textId="1BAC0F2D" w:rsidR="00004168" w:rsidRPr="00D54294" w:rsidRDefault="00D54294" w:rsidP="00D54294">
      <w:pPr>
        <w:pStyle w:val="Legenda"/>
        <w:rPr>
          <w:b/>
          <w:bCs/>
          <w:sz w:val="20"/>
          <w:szCs w:val="18"/>
        </w:rPr>
      </w:pPr>
      <w:bookmarkStart w:id="39" w:name="_Toc45487546"/>
      <w:r w:rsidRPr="00D54294">
        <w:rPr>
          <w:b/>
          <w:bCs/>
          <w:sz w:val="20"/>
          <w:szCs w:val="18"/>
        </w:rPr>
        <w:t xml:space="preserve">Figura </w:t>
      </w:r>
      <w:r w:rsidRPr="00D54294">
        <w:rPr>
          <w:b/>
          <w:bCs/>
          <w:sz w:val="20"/>
          <w:szCs w:val="18"/>
        </w:rPr>
        <w:fldChar w:fldCharType="begin"/>
      </w:r>
      <w:r w:rsidRPr="00D54294">
        <w:rPr>
          <w:b/>
          <w:bCs/>
          <w:sz w:val="20"/>
          <w:szCs w:val="18"/>
        </w:rPr>
        <w:instrText xml:space="preserve"> SEQ Figura \* ARABIC </w:instrText>
      </w:r>
      <w:r w:rsidRPr="00D54294">
        <w:rPr>
          <w:b/>
          <w:bCs/>
          <w:sz w:val="20"/>
          <w:szCs w:val="18"/>
        </w:rPr>
        <w:fldChar w:fldCharType="separate"/>
      </w:r>
      <w:r w:rsidR="006120CD">
        <w:rPr>
          <w:b/>
          <w:bCs/>
          <w:noProof/>
          <w:sz w:val="20"/>
          <w:szCs w:val="18"/>
        </w:rPr>
        <w:t>7</w:t>
      </w:r>
      <w:r w:rsidRPr="00D54294">
        <w:rPr>
          <w:b/>
          <w:bCs/>
          <w:sz w:val="20"/>
          <w:szCs w:val="18"/>
        </w:rPr>
        <w:fldChar w:fldCharType="end"/>
      </w:r>
      <w:r w:rsidRPr="00D54294">
        <w:rPr>
          <w:b/>
          <w:bCs/>
          <w:noProof/>
          <w:sz w:val="20"/>
          <w:szCs w:val="18"/>
        </w:rPr>
        <w:t xml:space="preserve"> Fluxograma da função ConnectComPort ()</w:t>
      </w:r>
      <w:bookmarkEnd w:id="39"/>
    </w:p>
    <w:p w14:paraId="54F55F70" w14:textId="645B1E42" w:rsidR="00D54294" w:rsidRDefault="00D54294" w:rsidP="00004168">
      <w:pPr>
        <w:pStyle w:val="Texto"/>
      </w:pPr>
    </w:p>
    <w:p w14:paraId="16A4AA43" w14:textId="77777777" w:rsidR="00D54294" w:rsidRPr="005D26A6" w:rsidRDefault="00D54294" w:rsidP="00004168">
      <w:pPr>
        <w:pStyle w:val="Texto"/>
      </w:pPr>
    </w:p>
    <w:p w14:paraId="4FEF5426" w14:textId="46EC9748" w:rsidR="00995F5D" w:rsidRDefault="00D54294" w:rsidP="00AE4BAE">
      <w:pPr>
        <w:pStyle w:val="Subseconumerada"/>
      </w:pPr>
      <w:bookmarkStart w:id="40" w:name="_Hlk45473911"/>
      <w:bookmarkStart w:id="41" w:name="_Toc45487607"/>
      <w:r>
        <w:lastRenderedPageBreak/>
        <w:t>Interface gráfica para supervisionamento</w:t>
      </w:r>
      <w:bookmarkEnd w:id="41"/>
    </w:p>
    <w:bookmarkEnd w:id="40"/>
    <w:p w14:paraId="61DD5182" w14:textId="77777777" w:rsidR="00D54294" w:rsidRDefault="00D54294" w:rsidP="00D54294">
      <w:pPr>
        <w:pStyle w:val="Texto"/>
      </w:pPr>
      <w:r>
        <w:t xml:space="preserve">Nesta fase, a Indmei propôs a elaboração de uma interface gráfica que permitisse ver os dados de produção em tempo real. Foi sugerido que implementasse uma página Web que mostrasse o número de peças e o tempo total de paragem por hora para o turno atual. </w:t>
      </w:r>
    </w:p>
    <w:p w14:paraId="028CD7CD" w14:textId="77777777" w:rsidR="00D54294" w:rsidRDefault="00D54294" w:rsidP="00D54294">
      <w:pPr>
        <w:pStyle w:val="Texto"/>
      </w:pPr>
      <w:r>
        <w:t>Como referido anteriormente, para o desenvolvimento em back-end foi escolhida a linguagem de programação Python, para o front-end optou-se por utilizar JavaScript.</w:t>
      </w:r>
    </w:p>
    <w:p w14:paraId="703F7257" w14:textId="77777777" w:rsidR="00D54294" w:rsidRDefault="00D54294" w:rsidP="00D54294">
      <w:pPr>
        <w:pStyle w:val="Texto"/>
      </w:pPr>
    </w:p>
    <w:p w14:paraId="2B7C1424" w14:textId="57003FBD" w:rsidR="00AE4BAE" w:rsidRDefault="00D54294" w:rsidP="00D54294">
      <w:pPr>
        <w:pStyle w:val="Texto"/>
      </w:pPr>
      <w:r>
        <w:t>Na figura 8, observa-se das diferentes interações entra as tecnologias usadas. Os ficheiros escritos em Python apresentam três tarefas de extrema importância: a gestão e manutenção do servidor, feita com recurso à tecnologia referida anteriormente Flask; a leitura e processamento dos dados armazenados nas bases de dados; e a passagem do conteúdo para as tecnologias de front-end. O JavaScript é utilizado para atribuir características dinâmicas e atualizar a informação da página html.</w:t>
      </w:r>
    </w:p>
    <w:p w14:paraId="4AEA3649" w14:textId="77777777" w:rsidR="00D54294" w:rsidRDefault="00D54294" w:rsidP="00D54294">
      <w:pPr>
        <w:pStyle w:val="Texto"/>
        <w:keepNext/>
        <w:jc w:val="center"/>
      </w:pPr>
      <w:r>
        <w:rPr>
          <w:noProof/>
        </w:rPr>
        <w:drawing>
          <wp:inline distT="0" distB="0" distL="0" distR="0" wp14:anchorId="283674D0" wp14:editId="59376EA3">
            <wp:extent cx="3963035" cy="17741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035" cy="1774190"/>
                    </a:xfrm>
                    <a:prstGeom prst="rect">
                      <a:avLst/>
                    </a:prstGeom>
                    <a:noFill/>
                  </pic:spPr>
                </pic:pic>
              </a:graphicData>
            </a:graphic>
          </wp:inline>
        </w:drawing>
      </w:r>
    </w:p>
    <w:p w14:paraId="27FD9B2C" w14:textId="71483396" w:rsidR="00D54294" w:rsidRPr="00D54294" w:rsidRDefault="00D54294" w:rsidP="00D54294">
      <w:pPr>
        <w:pStyle w:val="Legenda"/>
        <w:rPr>
          <w:b/>
          <w:bCs/>
          <w:sz w:val="20"/>
          <w:szCs w:val="18"/>
        </w:rPr>
      </w:pPr>
      <w:bookmarkStart w:id="42" w:name="_Toc45487547"/>
      <w:r w:rsidRPr="00D54294">
        <w:rPr>
          <w:b/>
          <w:bCs/>
          <w:sz w:val="20"/>
          <w:szCs w:val="18"/>
        </w:rPr>
        <w:t xml:space="preserve">Figura </w:t>
      </w:r>
      <w:r w:rsidRPr="00D54294">
        <w:rPr>
          <w:b/>
          <w:bCs/>
          <w:sz w:val="20"/>
          <w:szCs w:val="18"/>
        </w:rPr>
        <w:fldChar w:fldCharType="begin"/>
      </w:r>
      <w:r w:rsidRPr="00D54294">
        <w:rPr>
          <w:b/>
          <w:bCs/>
          <w:sz w:val="20"/>
          <w:szCs w:val="18"/>
        </w:rPr>
        <w:instrText xml:space="preserve"> SEQ Figura \* ARABIC </w:instrText>
      </w:r>
      <w:r w:rsidRPr="00D54294">
        <w:rPr>
          <w:b/>
          <w:bCs/>
          <w:sz w:val="20"/>
          <w:szCs w:val="18"/>
        </w:rPr>
        <w:fldChar w:fldCharType="separate"/>
      </w:r>
      <w:r w:rsidR="006120CD">
        <w:rPr>
          <w:b/>
          <w:bCs/>
          <w:noProof/>
          <w:sz w:val="20"/>
          <w:szCs w:val="18"/>
        </w:rPr>
        <w:t>8</w:t>
      </w:r>
      <w:r w:rsidRPr="00D54294">
        <w:rPr>
          <w:b/>
          <w:bCs/>
          <w:sz w:val="20"/>
          <w:szCs w:val="18"/>
        </w:rPr>
        <w:fldChar w:fldCharType="end"/>
      </w:r>
      <w:r w:rsidRPr="00D54294">
        <w:rPr>
          <w:b/>
          <w:bCs/>
          <w:noProof/>
          <w:sz w:val="20"/>
          <w:szCs w:val="18"/>
        </w:rPr>
        <w:t xml:space="preserve"> </w:t>
      </w:r>
      <w:r>
        <w:rPr>
          <w:b/>
          <w:bCs/>
          <w:noProof/>
          <w:sz w:val="20"/>
          <w:szCs w:val="18"/>
        </w:rPr>
        <w:t>Diagrama de interações da interface gráfica</w:t>
      </w:r>
      <w:bookmarkEnd w:id="42"/>
      <w:r>
        <w:rPr>
          <w:b/>
          <w:bCs/>
          <w:noProof/>
          <w:sz w:val="20"/>
          <w:szCs w:val="18"/>
        </w:rPr>
        <w:t xml:space="preserve"> </w:t>
      </w:r>
    </w:p>
    <w:p w14:paraId="7DD46B6F" w14:textId="55636959" w:rsidR="00D54294" w:rsidRDefault="00D54294" w:rsidP="00D54294">
      <w:pPr>
        <w:pStyle w:val="Texto"/>
        <w:jc w:val="left"/>
      </w:pPr>
      <w:r w:rsidRPr="00D54294">
        <w:t>A microestrutura flask necessita que os ficheiros sigam a estrutura apresentada na figura 9, o programa principal “interface.py” tem de estar dentro do diretório principal “/interface”; os ficheiros html modelo devem ser colocados numa pasta com o nome “templates”; e os ficheiros do tipo js (javaScript) e css dentro do diretório “static”.</w:t>
      </w:r>
    </w:p>
    <w:p w14:paraId="789B642A" w14:textId="77777777" w:rsidR="00D54294" w:rsidRDefault="00D54294" w:rsidP="00D54294">
      <w:pPr>
        <w:pStyle w:val="Texto"/>
        <w:keepNext/>
        <w:jc w:val="center"/>
      </w:pPr>
      <w:r>
        <w:rPr>
          <w:noProof/>
        </w:rPr>
        <w:lastRenderedPageBreak/>
        <w:drawing>
          <wp:inline distT="0" distB="0" distL="0" distR="0" wp14:anchorId="5C4C00CA" wp14:editId="54433503">
            <wp:extent cx="2095694" cy="28282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055" cy="2843592"/>
                    </a:xfrm>
                    <a:prstGeom prst="rect">
                      <a:avLst/>
                    </a:prstGeom>
                    <a:noFill/>
                  </pic:spPr>
                </pic:pic>
              </a:graphicData>
            </a:graphic>
          </wp:inline>
        </w:drawing>
      </w:r>
    </w:p>
    <w:p w14:paraId="61CD697A" w14:textId="032654D8" w:rsidR="00D54294" w:rsidRDefault="00D54294" w:rsidP="00D54294">
      <w:pPr>
        <w:pStyle w:val="Legenda"/>
        <w:rPr>
          <w:b/>
          <w:bCs/>
          <w:noProof/>
          <w:sz w:val="20"/>
          <w:szCs w:val="18"/>
        </w:rPr>
      </w:pPr>
      <w:bookmarkStart w:id="43" w:name="_Toc45487548"/>
      <w:r w:rsidRPr="00D54294">
        <w:rPr>
          <w:b/>
          <w:bCs/>
          <w:sz w:val="20"/>
          <w:szCs w:val="18"/>
        </w:rPr>
        <w:t xml:space="preserve">Figura </w:t>
      </w:r>
      <w:r w:rsidRPr="00D54294">
        <w:rPr>
          <w:b/>
          <w:bCs/>
          <w:sz w:val="20"/>
          <w:szCs w:val="18"/>
        </w:rPr>
        <w:fldChar w:fldCharType="begin"/>
      </w:r>
      <w:r w:rsidRPr="00D54294">
        <w:rPr>
          <w:b/>
          <w:bCs/>
          <w:sz w:val="20"/>
          <w:szCs w:val="18"/>
        </w:rPr>
        <w:instrText xml:space="preserve"> SEQ Figura \* ARABIC </w:instrText>
      </w:r>
      <w:r w:rsidRPr="00D54294">
        <w:rPr>
          <w:b/>
          <w:bCs/>
          <w:sz w:val="20"/>
          <w:szCs w:val="18"/>
        </w:rPr>
        <w:fldChar w:fldCharType="separate"/>
      </w:r>
      <w:r w:rsidR="006120CD">
        <w:rPr>
          <w:b/>
          <w:bCs/>
          <w:noProof/>
          <w:sz w:val="20"/>
          <w:szCs w:val="18"/>
        </w:rPr>
        <w:t>9</w:t>
      </w:r>
      <w:r w:rsidRPr="00D54294">
        <w:rPr>
          <w:b/>
          <w:bCs/>
          <w:sz w:val="20"/>
          <w:szCs w:val="18"/>
        </w:rPr>
        <w:fldChar w:fldCharType="end"/>
      </w:r>
      <w:r w:rsidRPr="00D54294">
        <w:rPr>
          <w:b/>
          <w:bCs/>
          <w:noProof/>
          <w:sz w:val="20"/>
          <w:szCs w:val="18"/>
        </w:rPr>
        <w:t xml:space="preserve"> Mapa de diretorios da aplicação</w:t>
      </w:r>
      <w:bookmarkEnd w:id="43"/>
    </w:p>
    <w:p w14:paraId="1DFFDF32" w14:textId="77777777" w:rsidR="00C953D8" w:rsidRPr="00C953D8" w:rsidRDefault="00C953D8" w:rsidP="00C953D8"/>
    <w:p w14:paraId="521D76DA" w14:textId="346E41C2" w:rsidR="00F722E0" w:rsidRDefault="00D54294" w:rsidP="00C953D8">
      <w:pPr>
        <w:pStyle w:val="Sub-subseconumerada"/>
      </w:pPr>
      <w:r>
        <w:t>Desenvolvimento Back-end</w:t>
      </w:r>
    </w:p>
    <w:p w14:paraId="6CC00C40" w14:textId="77777777" w:rsidR="00C953D8" w:rsidRDefault="00C953D8" w:rsidP="00C953D8">
      <w:pPr>
        <w:pStyle w:val="Texto"/>
        <w:tabs>
          <w:tab w:val="center" w:pos="4393"/>
          <w:tab w:val="left" w:pos="6045"/>
        </w:tabs>
        <w:rPr>
          <w:szCs w:val="24"/>
        </w:rPr>
      </w:pPr>
      <w:r>
        <w:rPr>
          <w:szCs w:val="24"/>
        </w:rPr>
        <w:t>No desenvolvimento desta aplicação o servidor apenas precisou de dois “routes”, o primeiro para proceder  à  renderização do modelo interface.html e o último para obter os dados que são visualizados na página html, tal como mostra o código abaixo.</w:t>
      </w:r>
    </w:p>
    <w:p w14:paraId="1EA2F122" w14:textId="77777777" w:rsidR="00C953D8" w:rsidRPr="001C7F4E" w:rsidRDefault="00C953D8" w:rsidP="00C953D8">
      <w:pPr>
        <w:pStyle w:val="Cdigo"/>
        <w:rPr>
          <w:lang w:val="en-US"/>
        </w:rPr>
      </w:pPr>
      <w:r w:rsidRPr="001C7F4E">
        <w:rPr>
          <w:lang w:val="en-US"/>
        </w:rPr>
        <w:t>app = Flask(__name__)</w:t>
      </w:r>
    </w:p>
    <w:p w14:paraId="6C095ED2" w14:textId="77777777" w:rsidR="00C953D8" w:rsidRPr="001C7F4E" w:rsidRDefault="00C953D8" w:rsidP="00C953D8">
      <w:pPr>
        <w:pStyle w:val="Cdigo"/>
        <w:rPr>
          <w:lang w:val="en-US"/>
        </w:rPr>
      </w:pPr>
      <w:r w:rsidRPr="001C7F4E">
        <w:rPr>
          <w:lang w:val="en-US"/>
        </w:rPr>
        <w:t>@app.route("/")</w:t>
      </w:r>
    </w:p>
    <w:p w14:paraId="3E878458" w14:textId="77777777" w:rsidR="00C953D8" w:rsidRPr="001C7F4E" w:rsidRDefault="00C953D8" w:rsidP="00C953D8">
      <w:pPr>
        <w:pStyle w:val="Cdigo"/>
        <w:rPr>
          <w:lang w:val="en-US"/>
        </w:rPr>
      </w:pPr>
      <w:r w:rsidRPr="001C7F4E">
        <w:rPr>
          <w:lang w:val="en-US"/>
        </w:rPr>
        <w:t>@app.route("/home")</w:t>
      </w:r>
    </w:p>
    <w:p w14:paraId="6FECE6BA" w14:textId="77777777" w:rsidR="00C953D8" w:rsidRPr="001C7F4E" w:rsidRDefault="00C953D8" w:rsidP="00C953D8">
      <w:pPr>
        <w:pStyle w:val="Cdigo"/>
        <w:rPr>
          <w:lang w:val="en-US"/>
        </w:rPr>
      </w:pPr>
      <w:r w:rsidRPr="001C7F4E">
        <w:rPr>
          <w:lang w:val="en-US"/>
        </w:rPr>
        <w:t>def home():</w:t>
      </w:r>
    </w:p>
    <w:p w14:paraId="6E5C67B3" w14:textId="77777777" w:rsidR="00C953D8" w:rsidRPr="001C7F4E" w:rsidRDefault="00C953D8" w:rsidP="00C953D8">
      <w:pPr>
        <w:pStyle w:val="Cdigo"/>
        <w:rPr>
          <w:lang w:val="en-US"/>
        </w:rPr>
      </w:pPr>
      <w:r w:rsidRPr="001C7F4E">
        <w:rPr>
          <w:lang w:val="en-US"/>
        </w:rPr>
        <w:tab/>
        <w:t>return render_template('interface.html')</w:t>
      </w:r>
    </w:p>
    <w:p w14:paraId="6A034139" w14:textId="77777777" w:rsidR="00C953D8" w:rsidRPr="001C7F4E" w:rsidRDefault="00C953D8" w:rsidP="00C953D8">
      <w:pPr>
        <w:pStyle w:val="Cdigo"/>
        <w:rPr>
          <w:lang w:val="en-US"/>
        </w:rPr>
      </w:pPr>
    </w:p>
    <w:p w14:paraId="19EA2A03" w14:textId="77777777" w:rsidR="00C953D8" w:rsidRPr="00EB0BD7" w:rsidRDefault="00C953D8" w:rsidP="00C953D8">
      <w:pPr>
        <w:pStyle w:val="Cdigo"/>
      </w:pPr>
      <w:r w:rsidRPr="00EB0BD7">
        <w:t>@app.route("/getData")</w:t>
      </w:r>
    </w:p>
    <w:p w14:paraId="475A63B2" w14:textId="77777777" w:rsidR="00C953D8" w:rsidRPr="00EB0BD7" w:rsidRDefault="00C953D8" w:rsidP="00C953D8">
      <w:pPr>
        <w:pStyle w:val="Cdigo"/>
      </w:pPr>
      <w:r w:rsidRPr="00EB0BD7">
        <w:t>def getData():</w:t>
      </w:r>
    </w:p>
    <w:p w14:paraId="71AF7CC0" w14:textId="77777777" w:rsidR="00C953D8" w:rsidRPr="00EB0BD7" w:rsidRDefault="00C953D8" w:rsidP="00C953D8">
      <w:pPr>
        <w:pStyle w:val="Cdigo"/>
      </w:pPr>
      <w:r w:rsidRPr="00EB0BD7">
        <w:tab/>
        <w:t>posto = request.args.get('posto')</w:t>
      </w:r>
    </w:p>
    <w:p w14:paraId="7451D0D3" w14:textId="77777777" w:rsidR="00C953D8" w:rsidRPr="00EB0BD7" w:rsidRDefault="00C953D8" w:rsidP="00C953D8">
      <w:pPr>
        <w:pStyle w:val="Cdigo"/>
      </w:pPr>
      <w:r w:rsidRPr="00EB0BD7">
        <w:tab/>
        <w:t>mycursor = mysql.connection.cursor()</w:t>
      </w:r>
    </w:p>
    <w:p w14:paraId="01C53142" w14:textId="77777777" w:rsidR="00C953D8" w:rsidRPr="00EB0BD7" w:rsidRDefault="00C953D8" w:rsidP="00C953D8">
      <w:pPr>
        <w:pStyle w:val="Cdigo"/>
      </w:pPr>
      <w:r w:rsidRPr="00EB0BD7">
        <w:tab/>
        <w:t>turnos = infogeral()</w:t>
      </w:r>
    </w:p>
    <w:p w14:paraId="04FF552C" w14:textId="77777777" w:rsidR="00C953D8" w:rsidRPr="00EB0BD7" w:rsidRDefault="00C953D8" w:rsidP="00C953D8">
      <w:pPr>
        <w:pStyle w:val="Cdigo"/>
      </w:pPr>
      <w:r w:rsidRPr="00EB0BD7">
        <w:tab/>
        <w:t>c_turno = get_today_turno(turnos)</w:t>
      </w:r>
    </w:p>
    <w:p w14:paraId="52732232" w14:textId="77777777" w:rsidR="00C953D8" w:rsidRPr="00EB0BD7" w:rsidRDefault="00C953D8" w:rsidP="00C953D8">
      <w:pPr>
        <w:pStyle w:val="Cdigo"/>
      </w:pPr>
      <w:r w:rsidRPr="00EB0BD7">
        <w:tab/>
        <w:t>pecas, tempo, horas = get_today_data(c_turno, posto)</w:t>
      </w:r>
    </w:p>
    <w:p w14:paraId="25F3C541" w14:textId="77777777" w:rsidR="00C953D8" w:rsidRPr="00EB0BD7" w:rsidRDefault="00C953D8" w:rsidP="00C953D8">
      <w:pPr>
        <w:pStyle w:val="Cdigo"/>
      </w:pPr>
      <w:r w:rsidRPr="00EB0BD7">
        <w:tab/>
        <w:t>return jsonify({'turno':c_turno['turno'], 'pecas':pecas, 'tempo':tempo, 'hora':str(c_turno['inicio']), 'h':horas})</w:t>
      </w:r>
    </w:p>
    <w:p w14:paraId="13E304CA" w14:textId="77777777" w:rsidR="00C953D8" w:rsidRPr="00EB0BD7" w:rsidRDefault="00C953D8" w:rsidP="00C953D8">
      <w:pPr>
        <w:pStyle w:val="Cdigo"/>
      </w:pPr>
    </w:p>
    <w:p w14:paraId="073B7960" w14:textId="77777777" w:rsidR="00C953D8" w:rsidRPr="001C7F4E" w:rsidRDefault="00C953D8" w:rsidP="00C953D8">
      <w:pPr>
        <w:pStyle w:val="Cdigo"/>
        <w:rPr>
          <w:lang w:val="en-US"/>
        </w:rPr>
      </w:pPr>
      <w:r w:rsidRPr="001C7F4E">
        <w:rPr>
          <w:lang w:val="en-US"/>
        </w:rPr>
        <w:t>if __name__ == '__main__':</w:t>
      </w:r>
    </w:p>
    <w:p w14:paraId="0FAC1000" w14:textId="77777777" w:rsidR="00C953D8" w:rsidRPr="00D63771" w:rsidRDefault="00C953D8" w:rsidP="00C953D8">
      <w:pPr>
        <w:pStyle w:val="Cdigo"/>
        <w:rPr>
          <w:lang w:val="en-US"/>
        </w:rPr>
      </w:pPr>
      <w:r w:rsidRPr="001C7F4E">
        <w:rPr>
          <w:lang w:val="en-US"/>
        </w:rPr>
        <w:t xml:space="preserve">    </w:t>
      </w:r>
      <w:r w:rsidRPr="00D63771">
        <w:rPr>
          <w:lang w:val="en-US"/>
        </w:rPr>
        <w:t>app.run(host="0.0.0.0", port=5000, debug=True)</w:t>
      </w:r>
    </w:p>
    <w:p w14:paraId="56EE8559" w14:textId="77777777" w:rsidR="00C953D8" w:rsidRPr="00D63771" w:rsidRDefault="00C953D8" w:rsidP="00C953D8">
      <w:pPr>
        <w:pStyle w:val="Texto"/>
        <w:tabs>
          <w:tab w:val="center" w:pos="4393"/>
          <w:tab w:val="left" w:pos="6045"/>
        </w:tabs>
        <w:jc w:val="left"/>
        <w:rPr>
          <w:szCs w:val="24"/>
          <w:lang w:val="en-US"/>
        </w:rPr>
      </w:pPr>
    </w:p>
    <w:p w14:paraId="177E8DC3" w14:textId="77777777" w:rsidR="00C953D8" w:rsidRDefault="00C953D8" w:rsidP="00C953D8">
      <w:pPr>
        <w:pStyle w:val="Figura"/>
      </w:pPr>
      <w:r w:rsidRPr="00D63771">
        <w:rPr>
          <w:lang w:val="en-US"/>
        </w:rPr>
        <w:lastRenderedPageBreak/>
        <w:t xml:space="preserve"> </w:t>
      </w:r>
      <w:bookmarkStart w:id="44" w:name="_Hlk44952667"/>
    </w:p>
    <w:bookmarkEnd w:id="44"/>
    <w:p w14:paraId="6D1130ED" w14:textId="77777777" w:rsidR="00C953D8" w:rsidRDefault="00C953D8" w:rsidP="00C953D8">
      <w:pPr>
        <w:pStyle w:val="Texto"/>
        <w:tabs>
          <w:tab w:val="center" w:pos="4393"/>
          <w:tab w:val="left" w:pos="6045"/>
        </w:tabs>
        <w:ind w:left="-284"/>
        <w:rPr>
          <w:szCs w:val="24"/>
        </w:rPr>
      </w:pPr>
      <w:r>
        <w:rPr>
          <w:szCs w:val="24"/>
        </w:rPr>
        <w:t xml:space="preserve">A função “getData()” tem com principais tarefas recolher os dados de produção do turno atual, para o posto que é passado por argumento; e organizar esses dados por hora. O primeiro passo para que tal aconteça é estabelecer uma conexão à  base de dados, o que requer o módulo </w:t>
      </w:r>
      <w:r w:rsidRPr="00A419F9">
        <w:rPr>
          <w:szCs w:val="24"/>
        </w:rPr>
        <w:t>flask_mysqldb</w:t>
      </w:r>
      <w:r>
        <w:rPr>
          <w:szCs w:val="24"/>
        </w:rPr>
        <w:t xml:space="preserve">. No extrato de código abaixo pode-se verificar como são definidas as configurações dessa conexão. </w:t>
      </w:r>
    </w:p>
    <w:p w14:paraId="478EF20D" w14:textId="77777777" w:rsidR="00C953D8" w:rsidRPr="00A419F9" w:rsidRDefault="00C953D8" w:rsidP="00C953D8">
      <w:pPr>
        <w:pStyle w:val="Cdigo"/>
      </w:pPr>
      <w:r w:rsidRPr="00A419F9">
        <w:t>app.config['MYSQL_HOST'] = 'localhost'</w:t>
      </w:r>
    </w:p>
    <w:p w14:paraId="51E8C399" w14:textId="77777777" w:rsidR="00C953D8" w:rsidRPr="00A419F9" w:rsidRDefault="00C953D8" w:rsidP="00C953D8">
      <w:pPr>
        <w:pStyle w:val="Cdigo"/>
      </w:pPr>
      <w:r w:rsidRPr="00A419F9">
        <w:t>app.config['MYSQL_USER'] = '</w:t>
      </w:r>
      <w:r>
        <w:t>indmei</w:t>
      </w:r>
      <w:r w:rsidRPr="00A419F9">
        <w:t>'</w:t>
      </w:r>
    </w:p>
    <w:p w14:paraId="69A4AD7B" w14:textId="77777777" w:rsidR="00C953D8" w:rsidRPr="001C7F4E" w:rsidRDefault="00C953D8" w:rsidP="00C953D8">
      <w:pPr>
        <w:pStyle w:val="Cdigo"/>
        <w:rPr>
          <w:lang w:val="en-US"/>
        </w:rPr>
      </w:pPr>
      <w:r w:rsidRPr="001C7F4E">
        <w:rPr>
          <w:lang w:val="en-US"/>
        </w:rPr>
        <w:t>app.config['MYSQL_PASSWORD'] = '*********'</w:t>
      </w:r>
    </w:p>
    <w:p w14:paraId="6DA02CE9" w14:textId="77777777" w:rsidR="00C953D8" w:rsidRPr="001C7F4E" w:rsidRDefault="00C953D8" w:rsidP="00C953D8">
      <w:pPr>
        <w:pStyle w:val="Cdigo"/>
        <w:rPr>
          <w:lang w:val="en-US"/>
        </w:rPr>
      </w:pPr>
      <w:r w:rsidRPr="001C7F4E">
        <w:rPr>
          <w:lang w:val="en-US"/>
        </w:rPr>
        <w:t>app.config['MYSQL_DB'] = 'indmei'</w:t>
      </w:r>
    </w:p>
    <w:p w14:paraId="34E7CFB2" w14:textId="77777777" w:rsidR="00C953D8" w:rsidRPr="001C7F4E" w:rsidRDefault="00C953D8" w:rsidP="00C953D8">
      <w:pPr>
        <w:pStyle w:val="Cdigo"/>
        <w:rPr>
          <w:lang w:val="en-US"/>
        </w:rPr>
      </w:pPr>
    </w:p>
    <w:p w14:paraId="3C17AC9E" w14:textId="77777777" w:rsidR="00C953D8" w:rsidRPr="001C7F4E" w:rsidRDefault="00C953D8" w:rsidP="00C953D8">
      <w:pPr>
        <w:pStyle w:val="Cdigo"/>
        <w:rPr>
          <w:lang w:val="en-US"/>
        </w:rPr>
      </w:pPr>
      <w:r w:rsidRPr="001C7F4E">
        <w:rPr>
          <w:lang w:val="en-US"/>
        </w:rPr>
        <w:t>mysql = MySQL(app)</w:t>
      </w:r>
    </w:p>
    <w:p w14:paraId="7345F1C7" w14:textId="77777777" w:rsidR="00C953D8" w:rsidRDefault="00C953D8" w:rsidP="00C953D8">
      <w:pPr>
        <w:pStyle w:val="Texto"/>
        <w:tabs>
          <w:tab w:val="center" w:pos="4393"/>
          <w:tab w:val="left" w:pos="6045"/>
        </w:tabs>
        <w:ind w:left="-284"/>
        <w:rPr>
          <w:szCs w:val="24"/>
        </w:rPr>
      </w:pPr>
      <w:r>
        <w:rPr>
          <w:szCs w:val="24"/>
        </w:rPr>
        <w:t>Como mostra a figura 10, após a ligação ser estabelecida, é executada a função “infogeral()” que recolhe a informação relativa a cada turno da tabela “def_turnos”, recorrendo à  seguinte query:</w:t>
      </w:r>
    </w:p>
    <w:p w14:paraId="5D594AF7" w14:textId="77777777" w:rsidR="00C953D8" w:rsidRDefault="00C953D8" w:rsidP="00C953D8">
      <w:pPr>
        <w:pStyle w:val="Cdigo"/>
      </w:pPr>
      <w:r w:rsidRPr="004D152D">
        <w:t>Select * from def_turno</w:t>
      </w:r>
    </w:p>
    <w:p w14:paraId="329D8EBC" w14:textId="77777777" w:rsidR="00C953D8" w:rsidRDefault="00C953D8" w:rsidP="00C953D8">
      <w:pPr>
        <w:pStyle w:val="Texto"/>
        <w:keepNext/>
        <w:jc w:val="center"/>
      </w:pPr>
      <w:r>
        <w:rPr>
          <w:noProof/>
        </w:rPr>
        <w:drawing>
          <wp:inline distT="0" distB="0" distL="0" distR="0" wp14:anchorId="2CCEABE7" wp14:editId="24126D0A">
            <wp:extent cx="1450975" cy="4407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0975" cy="4407535"/>
                    </a:xfrm>
                    <a:prstGeom prst="rect">
                      <a:avLst/>
                    </a:prstGeom>
                    <a:noFill/>
                  </pic:spPr>
                </pic:pic>
              </a:graphicData>
            </a:graphic>
          </wp:inline>
        </w:drawing>
      </w:r>
    </w:p>
    <w:p w14:paraId="55427729" w14:textId="39D4BE47" w:rsidR="007819C5" w:rsidRDefault="00C953D8" w:rsidP="00C953D8">
      <w:pPr>
        <w:pStyle w:val="Legenda"/>
        <w:rPr>
          <w:b/>
          <w:bCs/>
          <w:noProof/>
          <w:sz w:val="20"/>
          <w:szCs w:val="18"/>
        </w:rPr>
      </w:pPr>
      <w:bookmarkStart w:id="45" w:name="_Toc45487549"/>
      <w:r w:rsidRPr="00C953D8">
        <w:rPr>
          <w:b/>
          <w:bCs/>
          <w:sz w:val="20"/>
          <w:szCs w:val="18"/>
        </w:rPr>
        <w:t xml:space="preserve">Figura </w:t>
      </w:r>
      <w:r w:rsidRPr="00C953D8">
        <w:rPr>
          <w:b/>
          <w:bCs/>
          <w:sz w:val="20"/>
          <w:szCs w:val="18"/>
        </w:rPr>
        <w:fldChar w:fldCharType="begin"/>
      </w:r>
      <w:r w:rsidRPr="00C953D8">
        <w:rPr>
          <w:b/>
          <w:bCs/>
          <w:sz w:val="20"/>
          <w:szCs w:val="18"/>
        </w:rPr>
        <w:instrText xml:space="preserve"> SEQ Figura \* ARABIC </w:instrText>
      </w:r>
      <w:r w:rsidRPr="00C953D8">
        <w:rPr>
          <w:b/>
          <w:bCs/>
          <w:sz w:val="20"/>
          <w:szCs w:val="18"/>
        </w:rPr>
        <w:fldChar w:fldCharType="separate"/>
      </w:r>
      <w:r w:rsidR="006120CD">
        <w:rPr>
          <w:b/>
          <w:bCs/>
          <w:noProof/>
          <w:sz w:val="20"/>
          <w:szCs w:val="18"/>
        </w:rPr>
        <w:t>10</w:t>
      </w:r>
      <w:r w:rsidRPr="00C953D8">
        <w:rPr>
          <w:b/>
          <w:bCs/>
          <w:sz w:val="20"/>
          <w:szCs w:val="18"/>
        </w:rPr>
        <w:fldChar w:fldCharType="end"/>
      </w:r>
      <w:r w:rsidRPr="00C953D8">
        <w:rPr>
          <w:b/>
          <w:bCs/>
          <w:noProof/>
          <w:sz w:val="20"/>
          <w:szCs w:val="18"/>
        </w:rPr>
        <w:t xml:space="preserve"> Fluxograma da função "getData()"</w:t>
      </w:r>
      <w:bookmarkEnd w:id="45"/>
    </w:p>
    <w:p w14:paraId="5433E0B3" w14:textId="26D35006" w:rsidR="00C953D8" w:rsidRDefault="00C953D8" w:rsidP="00C953D8">
      <w:pPr>
        <w:pStyle w:val="Texto"/>
        <w:tabs>
          <w:tab w:val="center" w:pos="4393"/>
          <w:tab w:val="left" w:pos="6045"/>
        </w:tabs>
        <w:rPr>
          <w:szCs w:val="24"/>
        </w:rPr>
      </w:pPr>
      <w:r>
        <w:rPr>
          <w:szCs w:val="24"/>
        </w:rPr>
        <w:lastRenderedPageBreak/>
        <w:t>Consequentemente essa informação é passada para a função “get_now_turno()” que com base na hora do sistema determina o turno instantâneo. De seguida, procede-se à chamada de “get_today_data()” que seleciona a informação para o turno pretendido e para o dia atual. Por fim os dados são retornados num objeto JSON, seguindo a seguinte estrutura:</w:t>
      </w:r>
    </w:p>
    <w:p w14:paraId="65400E37" w14:textId="77777777" w:rsidR="00C953D8" w:rsidRDefault="00C953D8" w:rsidP="00C953D8">
      <w:pPr>
        <w:pStyle w:val="Cdigo"/>
      </w:pPr>
      <w:r>
        <w:t xml:space="preserve"> </w:t>
      </w:r>
      <w:r w:rsidRPr="005A5D52">
        <w:t>{</w:t>
      </w:r>
    </w:p>
    <w:p w14:paraId="656E2FFE" w14:textId="77777777" w:rsidR="00C953D8" w:rsidRDefault="00C953D8" w:rsidP="00C953D8">
      <w:pPr>
        <w:pStyle w:val="Cdigo"/>
      </w:pPr>
      <w:r w:rsidRPr="005A5D52">
        <w:t xml:space="preserve">'turno':c_turno['turno'], </w:t>
      </w:r>
    </w:p>
    <w:p w14:paraId="4F33FF36" w14:textId="77777777" w:rsidR="00C953D8" w:rsidRDefault="00C953D8" w:rsidP="00C953D8">
      <w:pPr>
        <w:pStyle w:val="Cdigo"/>
      </w:pPr>
      <w:r w:rsidRPr="005A5D52">
        <w:t>'pecas':</w:t>
      </w:r>
      <w:r>
        <w:t xml:space="preserve"> </w:t>
      </w:r>
      <w:r w:rsidRPr="005A5D52">
        <w:t>pecas,</w:t>
      </w:r>
    </w:p>
    <w:p w14:paraId="18D28F97" w14:textId="77777777" w:rsidR="00C953D8" w:rsidRDefault="00C953D8" w:rsidP="00C953D8">
      <w:pPr>
        <w:pStyle w:val="Cdigo"/>
      </w:pPr>
      <w:r w:rsidRPr="005A5D52">
        <w:t>'tempo':</w:t>
      </w:r>
      <w:r>
        <w:t xml:space="preserve"> </w:t>
      </w:r>
      <w:r w:rsidRPr="005A5D52">
        <w:t>tempo,</w:t>
      </w:r>
    </w:p>
    <w:p w14:paraId="60DB4695" w14:textId="77777777" w:rsidR="00C953D8" w:rsidRDefault="00C953D8" w:rsidP="00C953D8">
      <w:pPr>
        <w:pStyle w:val="Cdigo"/>
      </w:pPr>
      <w:r w:rsidRPr="005A5D52">
        <w:t>}</w:t>
      </w:r>
    </w:p>
    <w:p w14:paraId="572F9AD8" w14:textId="77777777" w:rsidR="00C953D8" w:rsidRPr="005A5D52" w:rsidRDefault="00C953D8" w:rsidP="00C953D8">
      <w:pPr>
        <w:rPr>
          <w:sz w:val="24"/>
          <w:szCs w:val="22"/>
        </w:rPr>
      </w:pPr>
    </w:p>
    <w:p w14:paraId="58542CB4" w14:textId="77777777" w:rsidR="00C953D8" w:rsidRDefault="00C953D8" w:rsidP="00C953D8">
      <w:pPr>
        <w:pStyle w:val="PargrafodaLista"/>
        <w:numPr>
          <w:ilvl w:val="2"/>
          <w:numId w:val="29"/>
        </w:numPr>
        <w:rPr>
          <w:sz w:val="24"/>
          <w:szCs w:val="22"/>
        </w:rPr>
      </w:pPr>
      <w:r w:rsidRPr="002F104D">
        <w:rPr>
          <w:b/>
          <w:bCs/>
          <w:sz w:val="24"/>
          <w:szCs w:val="22"/>
        </w:rPr>
        <w:t>“turno”</w:t>
      </w:r>
      <w:r>
        <w:rPr>
          <w:sz w:val="24"/>
          <w:szCs w:val="22"/>
        </w:rPr>
        <w:t xml:space="preserve"> – contém os detalhes do turno selecionado (hora de início, hora do fim, e nome do turno)</w:t>
      </w:r>
    </w:p>
    <w:p w14:paraId="3043E63C" w14:textId="77777777" w:rsidR="00C953D8" w:rsidRDefault="00C953D8" w:rsidP="00C953D8">
      <w:pPr>
        <w:pStyle w:val="PargrafodaLista"/>
        <w:numPr>
          <w:ilvl w:val="2"/>
          <w:numId w:val="29"/>
        </w:numPr>
        <w:rPr>
          <w:sz w:val="24"/>
          <w:szCs w:val="22"/>
        </w:rPr>
      </w:pPr>
      <w:r w:rsidRPr="002F104D">
        <w:rPr>
          <w:b/>
          <w:bCs/>
          <w:sz w:val="24"/>
          <w:szCs w:val="22"/>
        </w:rPr>
        <w:t>“pecas”</w:t>
      </w:r>
      <w:r>
        <w:rPr>
          <w:sz w:val="24"/>
          <w:szCs w:val="22"/>
        </w:rPr>
        <w:t xml:space="preserve"> – contém um vetor com o número de peças para cada hora do turno</w:t>
      </w:r>
    </w:p>
    <w:p w14:paraId="37E45467" w14:textId="77777777" w:rsidR="00C953D8" w:rsidRDefault="00C953D8" w:rsidP="00C953D8">
      <w:pPr>
        <w:pStyle w:val="PargrafodaLista"/>
        <w:numPr>
          <w:ilvl w:val="2"/>
          <w:numId w:val="29"/>
        </w:numPr>
        <w:rPr>
          <w:sz w:val="24"/>
          <w:szCs w:val="22"/>
        </w:rPr>
      </w:pPr>
      <w:r w:rsidRPr="002F104D">
        <w:rPr>
          <w:b/>
          <w:bCs/>
          <w:sz w:val="24"/>
          <w:szCs w:val="22"/>
        </w:rPr>
        <w:t>“tempo”</w:t>
      </w:r>
      <w:r>
        <w:rPr>
          <w:sz w:val="24"/>
          <w:szCs w:val="22"/>
        </w:rPr>
        <w:t xml:space="preserve"> – contém um vetor com o tempo total de paragem da linha por cada hora do turno</w:t>
      </w:r>
    </w:p>
    <w:p w14:paraId="3AA8E496" w14:textId="77777777" w:rsidR="00C953D8" w:rsidRPr="00C953D8" w:rsidRDefault="00C953D8" w:rsidP="00C953D8"/>
    <w:p w14:paraId="08AAA371" w14:textId="3438A2CC" w:rsidR="005F5FE4" w:rsidRPr="005F5FE4" w:rsidRDefault="00C953D8" w:rsidP="00C953D8">
      <w:pPr>
        <w:pStyle w:val="Sub-subseconumerada"/>
      </w:pPr>
      <w:bookmarkStart w:id="46" w:name="_Hlk45470730"/>
      <w:r>
        <w:t>Desenvolvimento Front-End</w:t>
      </w:r>
    </w:p>
    <w:bookmarkEnd w:id="46"/>
    <w:p w14:paraId="71D1D2EA" w14:textId="4869CA52" w:rsidR="00C953D8" w:rsidRDefault="00C953D8" w:rsidP="00AE4BAE">
      <w:pPr>
        <w:pStyle w:val="Texto"/>
      </w:pPr>
    </w:p>
    <w:p w14:paraId="51FE8F86" w14:textId="77777777" w:rsidR="00C953D8" w:rsidRDefault="00C953D8" w:rsidP="00C953D8">
      <w:pPr>
        <w:rPr>
          <w:sz w:val="24"/>
          <w:szCs w:val="24"/>
        </w:rPr>
      </w:pPr>
      <w:r>
        <w:rPr>
          <w:sz w:val="24"/>
          <w:szCs w:val="24"/>
        </w:rPr>
        <w:t>Para efetuar a visualização dos dados em tempo real, a Indmei propôs que a página html fosse composta por seis tabelas, e cada tabela devia apresentar pelo menos oito linhas (uma linha para cada hora do turno) e duas colunas (a primeira para o numero de peças produzidas nessa hora, e a segunda para o tempo total de paragem nessa hora).</w:t>
      </w:r>
    </w:p>
    <w:p w14:paraId="2DD4E09F" w14:textId="77777777" w:rsidR="00C953D8" w:rsidRDefault="00C953D8" w:rsidP="00C953D8">
      <w:pPr>
        <w:rPr>
          <w:sz w:val="24"/>
          <w:szCs w:val="24"/>
        </w:rPr>
      </w:pPr>
    </w:p>
    <w:p w14:paraId="0E54682D" w14:textId="49A94642" w:rsidR="005F5FE4" w:rsidRDefault="00C953D8" w:rsidP="00C953D8">
      <w:pPr>
        <w:pStyle w:val="Texto"/>
        <w:tabs>
          <w:tab w:val="center" w:pos="4393"/>
          <w:tab w:val="left" w:pos="6045"/>
        </w:tabs>
        <w:jc w:val="left"/>
        <w:rPr>
          <w:szCs w:val="24"/>
        </w:rPr>
      </w:pPr>
      <w:r>
        <w:rPr>
          <w:szCs w:val="24"/>
        </w:rPr>
        <w:t>Na figura 11 está representado o fluxograma do ficheiro “interface.js”, como podemos observar assim que a página html carrega é executado um ciclo “for” com a duração igual ao número de postos existentes, neste caso seis. Durante cada ciclo são executadas duas funções, “drawtables()” e “updateData()”. Na primeira procede-se ao desenho da tabela para o posto correspondente, e na segunda é efetuado um pedido AJAX que obtém os dados a partir do processo definido em back-end “/getData” e atualiza as tabelas correspondentes.</w:t>
      </w:r>
    </w:p>
    <w:p w14:paraId="2A7B1BBA" w14:textId="77777777" w:rsidR="00C953D8" w:rsidRDefault="00C953D8" w:rsidP="00C953D8">
      <w:pPr>
        <w:pStyle w:val="Texto"/>
        <w:keepNext/>
        <w:tabs>
          <w:tab w:val="center" w:pos="4393"/>
          <w:tab w:val="left" w:pos="6045"/>
        </w:tabs>
        <w:jc w:val="center"/>
      </w:pPr>
      <w:r>
        <w:rPr>
          <w:noProof/>
          <w:szCs w:val="24"/>
        </w:rPr>
        <w:lastRenderedPageBreak/>
        <w:drawing>
          <wp:inline distT="0" distB="0" distL="0" distR="0" wp14:anchorId="49162974" wp14:editId="1D62076A">
            <wp:extent cx="1200785" cy="31089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785" cy="3108960"/>
                    </a:xfrm>
                    <a:prstGeom prst="rect">
                      <a:avLst/>
                    </a:prstGeom>
                    <a:noFill/>
                  </pic:spPr>
                </pic:pic>
              </a:graphicData>
            </a:graphic>
          </wp:inline>
        </w:drawing>
      </w:r>
    </w:p>
    <w:p w14:paraId="7DF927D7" w14:textId="241F4596" w:rsidR="00C953D8" w:rsidRPr="00C953D8" w:rsidRDefault="00C953D8" w:rsidP="00C953D8">
      <w:pPr>
        <w:pStyle w:val="Legenda"/>
        <w:rPr>
          <w:b/>
          <w:bCs/>
          <w:noProof/>
          <w:sz w:val="20"/>
          <w:szCs w:val="18"/>
        </w:rPr>
      </w:pPr>
      <w:bookmarkStart w:id="47" w:name="_Toc45487550"/>
      <w:r w:rsidRPr="00C953D8">
        <w:rPr>
          <w:b/>
          <w:bCs/>
          <w:sz w:val="20"/>
          <w:szCs w:val="18"/>
        </w:rPr>
        <w:t xml:space="preserve">Figura </w:t>
      </w:r>
      <w:r w:rsidRPr="00C953D8">
        <w:rPr>
          <w:b/>
          <w:bCs/>
          <w:sz w:val="20"/>
          <w:szCs w:val="18"/>
        </w:rPr>
        <w:fldChar w:fldCharType="begin"/>
      </w:r>
      <w:r w:rsidRPr="00C953D8">
        <w:rPr>
          <w:b/>
          <w:bCs/>
          <w:sz w:val="20"/>
          <w:szCs w:val="18"/>
        </w:rPr>
        <w:instrText xml:space="preserve"> SEQ Figura \* ARABIC </w:instrText>
      </w:r>
      <w:r w:rsidRPr="00C953D8">
        <w:rPr>
          <w:b/>
          <w:bCs/>
          <w:sz w:val="20"/>
          <w:szCs w:val="18"/>
        </w:rPr>
        <w:fldChar w:fldCharType="separate"/>
      </w:r>
      <w:r w:rsidR="006120CD">
        <w:rPr>
          <w:b/>
          <w:bCs/>
          <w:noProof/>
          <w:sz w:val="20"/>
          <w:szCs w:val="18"/>
        </w:rPr>
        <w:t>11</w:t>
      </w:r>
      <w:r w:rsidRPr="00C953D8">
        <w:rPr>
          <w:b/>
          <w:bCs/>
          <w:sz w:val="20"/>
          <w:szCs w:val="18"/>
        </w:rPr>
        <w:fldChar w:fldCharType="end"/>
      </w:r>
      <w:r w:rsidRPr="00C953D8">
        <w:rPr>
          <w:b/>
          <w:bCs/>
          <w:noProof/>
          <w:sz w:val="20"/>
          <w:szCs w:val="18"/>
        </w:rPr>
        <w:t xml:space="preserve"> Fluxograma do ficheiro "interface.js"</w:t>
      </w:r>
      <w:bookmarkEnd w:id="47"/>
    </w:p>
    <w:p w14:paraId="7BE92339" w14:textId="39F931E0" w:rsidR="00C953D8" w:rsidRDefault="00C953D8" w:rsidP="00C953D8"/>
    <w:p w14:paraId="27FB3512" w14:textId="6B2FAD15" w:rsidR="00C953D8" w:rsidRDefault="00C953D8" w:rsidP="00C953D8"/>
    <w:p w14:paraId="1F0FEBA7" w14:textId="40D0243C" w:rsidR="00C953D8" w:rsidRDefault="00C953D8" w:rsidP="00C953D8"/>
    <w:p w14:paraId="0C0ADEFA" w14:textId="1818D3BF" w:rsidR="00C953D8" w:rsidRDefault="00C953D8" w:rsidP="00C953D8"/>
    <w:p w14:paraId="0B7FFF56" w14:textId="48733B84" w:rsidR="00C953D8" w:rsidRDefault="00C953D8" w:rsidP="00C953D8"/>
    <w:p w14:paraId="07BF166A" w14:textId="77777777" w:rsidR="00C953D8" w:rsidRPr="00C953D8" w:rsidRDefault="00C953D8" w:rsidP="00C953D8"/>
    <w:p w14:paraId="73137EFE"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eastAsia="pt-PT"/>
        </w:rPr>
      </w:pPr>
      <w:r w:rsidRPr="00C953D8">
        <w:rPr>
          <w:rFonts w:ascii="Courier New" w:hAnsi="Courier New"/>
          <w:lang w:eastAsia="pt-PT"/>
        </w:rPr>
        <w:t>$.ajax({</w:t>
      </w:r>
    </w:p>
    <w:p w14:paraId="4DFBC3D1"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eastAsia="pt-PT"/>
        </w:rPr>
      </w:pPr>
      <w:r w:rsidRPr="00C953D8">
        <w:rPr>
          <w:rFonts w:ascii="Courier New" w:hAnsi="Courier New"/>
          <w:lang w:eastAsia="pt-PT"/>
        </w:rPr>
        <w:tab/>
      </w:r>
      <w:r w:rsidRPr="00C953D8">
        <w:rPr>
          <w:rFonts w:ascii="Courier New" w:hAnsi="Courier New"/>
          <w:lang w:eastAsia="pt-PT"/>
        </w:rPr>
        <w:tab/>
        <w:t>url: "/getData",</w:t>
      </w:r>
    </w:p>
    <w:p w14:paraId="4E941858"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eastAsia="pt-PT"/>
        </w:rPr>
      </w:pPr>
      <w:r w:rsidRPr="00C953D8">
        <w:rPr>
          <w:rFonts w:ascii="Courier New" w:hAnsi="Courier New"/>
          <w:lang w:eastAsia="pt-PT"/>
        </w:rPr>
        <w:tab/>
      </w:r>
      <w:r w:rsidRPr="00C953D8">
        <w:rPr>
          <w:rFonts w:ascii="Courier New" w:hAnsi="Courier New"/>
          <w:lang w:eastAsia="pt-PT"/>
        </w:rPr>
        <w:tab/>
        <w:t>data: {</w:t>
      </w:r>
    </w:p>
    <w:p w14:paraId="2276C5A2"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eastAsia="pt-PT"/>
        </w:rPr>
      </w:pPr>
      <w:r w:rsidRPr="00C953D8">
        <w:rPr>
          <w:rFonts w:ascii="Courier New" w:hAnsi="Courier New"/>
          <w:lang w:eastAsia="pt-PT"/>
        </w:rPr>
        <w:tab/>
      </w:r>
      <w:r w:rsidRPr="00C953D8">
        <w:rPr>
          <w:rFonts w:ascii="Courier New" w:hAnsi="Courier New"/>
          <w:lang w:eastAsia="pt-PT"/>
        </w:rPr>
        <w:tab/>
      </w:r>
      <w:r w:rsidRPr="00C953D8">
        <w:rPr>
          <w:rFonts w:ascii="Courier New" w:hAnsi="Courier New"/>
          <w:lang w:eastAsia="pt-PT"/>
        </w:rPr>
        <w:tab/>
        <w:t>'posto': posto,</w:t>
      </w:r>
    </w:p>
    <w:p w14:paraId="41888D47"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val="en-US" w:eastAsia="pt-PT"/>
        </w:rPr>
      </w:pPr>
      <w:r w:rsidRPr="00C953D8">
        <w:rPr>
          <w:rFonts w:ascii="Courier New" w:hAnsi="Courier New"/>
          <w:lang w:eastAsia="pt-PT"/>
        </w:rPr>
        <w:tab/>
      </w:r>
      <w:r w:rsidRPr="00C953D8">
        <w:rPr>
          <w:rFonts w:ascii="Courier New" w:hAnsi="Courier New"/>
          <w:lang w:eastAsia="pt-PT"/>
        </w:rPr>
        <w:tab/>
      </w:r>
      <w:r w:rsidRPr="00C953D8">
        <w:rPr>
          <w:rFonts w:ascii="Courier New" w:hAnsi="Courier New"/>
          <w:lang w:val="en-US" w:eastAsia="pt-PT"/>
        </w:rPr>
        <w:t>},</w:t>
      </w:r>
    </w:p>
    <w:p w14:paraId="2EA0A3D4"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val="en-US" w:eastAsia="pt-PT"/>
        </w:rPr>
      </w:pPr>
      <w:r w:rsidRPr="00C953D8">
        <w:rPr>
          <w:rFonts w:ascii="Courier New" w:hAnsi="Courier New"/>
          <w:lang w:val="en-US" w:eastAsia="pt-PT"/>
        </w:rPr>
        <w:tab/>
      </w:r>
      <w:r w:rsidRPr="00C953D8">
        <w:rPr>
          <w:rFonts w:ascii="Courier New" w:hAnsi="Courier New"/>
          <w:lang w:val="en-US" w:eastAsia="pt-PT"/>
        </w:rPr>
        <w:tab/>
        <w:t>success: function (result) {</w:t>
      </w:r>
    </w:p>
    <w:p w14:paraId="63B9B6FB"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val="en-US" w:eastAsia="pt-PT"/>
        </w:rPr>
      </w:pPr>
      <w:r w:rsidRPr="00C953D8">
        <w:rPr>
          <w:rFonts w:ascii="Courier New" w:hAnsi="Courier New"/>
          <w:lang w:val="en-US" w:eastAsia="pt-PT"/>
        </w:rPr>
        <w:tab/>
      </w:r>
      <w:r w:rsidRPr="00C953D8">
        <w:rPr>
          <w:rFonts w:ascii="Courier New" w:hAnsi="Courier New"/>
          <w:lang w:val="en-US" w:eastAsia="pt-PT"/>
        </w:rPr>
        <w:tab/>
      </w:r>
      <w:r w:rsidRPr="00C953D8">
        <w:rPr>
          <w:rFonts w:ascii="Courier New" w:hAnsi="Courier New"/>
          <w:lang w:val="en-US" w:eastAsia="pt-PT"/>
        </w:rPr>
        <w:tab/>
      </w:r>
      <w:r w:rsidRPr="00C953D8">
        <w:rPr>
          <w:rFonts w:ascii="Courier New" w:hAnsi="Courier New"/>
          <w:lang w:val="en-US" w:eastAsia="pt-PT"/>
        </w:rPr>
        <w:tab/>
        <w:t xml:space="preserve">… </w:t>
      </w:r>
    </w:p>
    <w:p w14:paraId="66ADB983"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val="en-US" w:eastAsia="pt-PT"/>
        </w:rPr>
      </w:pPr>
      <w:r w:rsidRPr="00C953D8">
        <w:rPr>
          <w:rFonts w:ascii="Courier New" w:hAnsi="Courier New"/>
          <w:lang w:val="en-US" w:eastAsia="pt-PT"/>
        </w:rPr>
        <w:tab/>
      </w:r>
      <w:r w:rsidRPr="00C953D8">
        <w:rPr>
          <w:rFonts w:ascii="Courier New" w:hAnsi="Courier New"/>
          <w:lang w:val="en-US" w:eastAsia="pt-PT"/>
        </w:rPr>
        <w:tab/>
      </w:r>
      <w:r w:rsidRPr="00C953D8">
        <w:rPr>
          <w:rFonts w:ascii="Courier New" w:hAnsi="Courier New"/>
          <w:lang w:val="en-US" w:eastAsia="pt-PT"/>
        </w:rPr>
        <w:tab/>
        <w:t>$('#Tbody'+posto).empty();</w:t>
      </w:r>
    </w:p>
    <w:p w14:paraId="31B2B9DF"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val="en-US" w:eastAsia="pt-PT"/>
        </w:rPr>
      </w:pPr>
      <w:r w:rsidRPr="00C953D8">
        <w:rPr>
          <w:rFonts w:ascii="Courier New" w:hAnsi="Courier New"/>
          <w:lang w:val="en-US" w:eastAsia="pt-PT"/>
        </w:rPr>
        <w:tab/>
      </w:r>
      <w:r w:rsidRPr="00C953D8">
        <w:rPr>
          <w:rFonts w:ascii="Courier New" w:hAnsi="Courier New"/>
          <w:lang w:val="en-US" w:eastAsia="pt-PT"/>
        </w:rPr>
        <w:tab/>
      </w:r>
      <w:r w:rsidRPr="00C953D8">
        <w:rPr>
          <w:rFonts w:ascii="Courier New" w:hAnsi="Courier New"/>
          <w:lang w:val="en-US" w:eastAsia="pt-PT"/>
        </w:rPr>
        <w:tab/>
        <w:t>$('#Tbody'+posto).append(rowDados)</w:t>
      </w:r>
    </w:p>
    <w:p w14:paraId="30916D57"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lang w:eastAsia="pt-PT"/>
        </w:rPr>
      </w:pPr>
      <w:r w:rsidRPr="00C953D8">
        <w:rPr>
          <w:rFonts w:ascii="Courier New" w:hAnsi="Courier New"/>
          <w:lang w:val="en-US" w:eastAsia="pt-PT"/>
        </w:rPr>
        <w:tab/>
      </w:r>
      <w:r w:rsidRPr="00C953D8">
        <w:rPr>
          <w:rFonts w:ascii="Courier New" w:hAnsi="Courier New"/>
          <w:lang w:val="en-US" w:eastAsia="pt-PT"/>
        </w:rPr>
        <w:tab/>
      </w:r>
      <w:r w:rsidRPr="00C953D8">
        <w:rPr>
          <w:rFonts w:ascii="Courier New" w:hAnsi="Courier New"/>
          <w:lang w:eastAsia="pt-PT"/>
        </w:rPr>
        <w:t>}</w:t>
      </w:r>
    </w:p>
    <w:p w14:paraId="561C6777" w14:textId="77777777" w:rsidR="00C953D8" w:rsidRPr="00C953D8" w:rsidRDefault="00C953D8" w:rsidP="00C953D8">
      <w:pPr>
        <w:shd w:val="clear" w:color="auto" w:fill="F3F3F3"/>
        <w:autoSpaceDE w:val="0"/>
        <w:autoSpaceDN w:val="0"/>
        <w:spacing w:before="0" w:after="0" w:line="240" w:lineRule="auto"/>
        <w:ind w:left="1134" w:right="1134"/>
        <w:jc w:val="left"/>
        <w:rPr>
          <w:rFonts w:ascii="Courier New" w:hAnsi="Courier New"/>
          <w:sz w:val="24"/>
          <w:lang w:eastAsia="pt-PT"/>
        </w:rPr>
      </w:pPr>
      <w:r w:rsidRPr="00C953D8">
        <w:rPr>
          <w:rFonts w:ascii="Courier New" w:hAnsi="Courier New"/>
          <w:lang w:eastAsia="pt-PT"/>
        </w:rPr>
        <w:tab/>
        <w:t>})</w:t>
      </w:r>
    </w:p>
    <w:p w14:paraId="1D4C39A8" w14:textId="1CA58A83" w:rsidR="00900626" w:rsidRDefault="00C953D8" w:rsidP="00573D5B">
      <w:pPr>
        <w:tabs>
          <w:tab w:val="center" w:pos="4393"/>
          <w:tab w:val="left" w:pos="6045"/>
        </w:tabs>
        <w:spacing w:before="240" w:after="0" w:line="360" w:lineRule="auto"/>
        <w:ind w:left="-284"/>
        <w:rPr>
          <w:sz w:val="24"/>
          <w:szCs w:val="24"/>
        </w:rPr>
      </w:pPr>
      <w:r w:rsidRPr="00C953D8">
        <w:rPr>
          <w:sz w:val="24"/>
          <w:szCs w:val="24"/>
        </w:rPr>
        <w:t xml:space="preserve">Pela interpretação do extrato de código apresentado acima, percebe-se que para efetuar o pedido AJAX foi utilizada a tecnologia JQuery (mencionada no capítulo 2) para facilitar a troca de dados. </w:t>
      </w:r>
    </w:p>
    <w:p w14:paraId="15BF97AA" w14:textId="4875D741" w:rsidR="00573D5B" w:rsidRPr="00573D5B" w:rsidRDefault="00573D5B" w:rsidP="00573D5B">
      <w:pPr>
        <w:pStyle w:val="Subseconumerada"/>
        <w:tabs>
          <w:tab w:val="clear" w:pos="851"/>
        </w:tabs>
        <w:ind w:left="426" w:hanging="709"/>
      </w:pPr>
      <w:bookmarkStart w:id="48" w:name="_Toc45487608"/>
      <w:r>
        <w:t>Aplicação Web para análise de dados</w:t>
      </w:r>
      <w:bookmarkEnd w:id="48"/>
    </w:p>
    <w:p w14:paraId="24078A69" w14:textId="703D715B" w:rsidR="00C953D8" w:rsidRPr="00C953D8" w:rsidRDefault="00C953D8" w:rsidP="00C953D8">
      <w:pPr>
        <w:pStyle w:val="Texto"/>
        <w:tabs>
          <w:tab w:val="center" w:pos="4393"/>
          <w:tab w:val="left" w:pos="6045"/>
        </w:tabs>
        <w:ind w:left="-284"/>
        <w:rPr>
          <w:szCs w:val="24"/>
        </w:rPr>
      </w:pPr>
      <w:r w:rsidRPr="001F00BE">
        <w:rPr>
          <w:szCs w:val="24"/>
        </w:rPr>
        <w:t xml:space="preserve">Nesta última fase do projeto foi desenvolvida uma interface que permite a visualização de grandes quantidades de dados de forma mais organizada e percetível. </w:t>
      </w:r>
    </w:p>
    <w:p w14:paraId="36BF5EF4" w14:textId="4BC4D875" w:rsidR="00C953D8" w:rsidRPr="005F5FE4" w:rsidRDefault="00C953D8" w:rsidP="00573D5B">
      <w:pPr>
        <w:pStyle w:val="Sub-subseconumerada"/>
        <w:ind w:left="851" w:hanging="1135"/>
      </w:pPr>
      <w:r>
        <w:lastRenderedPageBreak/>
        <w:t xml:space="preserve">Sistema de autenticação </w:t>
      </w:r>
    </w:p>
    <w:p w14:paraId="0B8934BE" w14:textId="77777777" w:rsidR="00573D5B" w:rsidRDefault="00573D5B" w:rsidP="00573D5B">
      <w:pPr>
        <w:ind w:left="-284"/>
        <w:rPr>
          <w:sz w:val="24"/>
          <w:szCs w:val="24"/>
        </w:rPr>
      </w:pPr>
      <w:r>
        <w:rPr>
          <w:sz w:val="24"/>
          <w:szCs w:val="24"/>
        </w:rPr>
        <w:t>O método de autenticação por JSON Web Token (JWT) foi o escolhido para fazer a gestão do sistema de login. O JWT é um pedaço de texto com algumas informações codificadas que permitem identificar o usuário para o qual este foi gerado. Para o correto funcionamento é necessário efetuar os seguintes passos:</w:t>
      </w:r>
    </w:p>
    <w:p w14:paraId="29B91B84" w14:textId="77777777" w:rsidR="00573D5B" w:rsidRDefault="00573D5B" w:rsidP="00573D5B">
      <w:pPr>
        <w:pStyle w:val="PargrafodaLista"/>
        <w:numPr>
          <w:ilvl w:val="2"/>
          <w:numId w:val="30"/>
        </w:numPr>
        <w:rPr>
          <w:sz w:val="24"/>
          <w:szCs w:val="24"/>
        </w:rPr>
      </w:pPr>
      <w:r>
        <w:rPr>
          <w:sz w:val="24"/>
          <w:szCs w:val="24"/>
        </w:rPr>
        <w:t>O utilizador deve introduzir o seu nome de utilizador e palavra passe</w:t>
      </w:r>
    </w:p>
    <w:p w14:paraId="3D615D29" w14:textId="77777777" w:rsidR="00573D5B" w:rsidRDefault="00573D5B" w:rsidP="00573D5B">
      <w:pPr>
        <w:pStyle w:val="PargrafodaLista"/>
        <w:numPr>
          <w:ilvl w:val="2"/>
          <w:numId w:val="30"/>
        </w:numPr>
        <w:rPr>
          <w:sz w:val="24"/>
          <w:szCs w:val="24"/>
        </w:rPr>
      </w:pPr>
      <w:r>
        <w:rPr>
          <w:sz w:val="24"/>
          <w:szCs w:val="24"/>
        </w:rPr>
        <w:t>Verificar que estes estão corretos no interior da aplicação Flask</w:t>
      </w:r>
    </w:p>
    <w:p w14:paraId="5B3FCF4D" w14:textId="77777777" w:rsidR="00573D5B" w:rsidRDefault="00573D5B" w:rsidP="00573D5B">
      <w:pPr>
        <w:pStyle w:val="PargrafodaLista"/>
        <w:numPr>
          <w:ilvl w:val="2"/>
          <w:numId w:val="30"/>
        </w:numPr>
        <w:rPr>
          <w:sz w:val="24"/>
          <w:szCs w:val="24"/>
        </w:rPr>
      </w:pPr>
      <w:r>
        <w:rPr>
          <w:sz w:val="24"/>
          <w:szCs w:val="24"/>
        </w:rPr>
        <w:t>Gerar o JWT com a identificação do utilizador codificada</w:t>
      </w:r>
    </w:p>
    <w:p w14:paraId="3A009BE8" w14:textId="77777777" w:rsidR="00573D5B" w:rsidRDefault="00573D5B" w:rsidP="00573D5B">
      <w:pPr>
        <w:pStyle w:val="PargrafodaLista"/>
        <w:numPr>
          <w:ilvl w:val="2"/>
          <w:numId w:val="30"/>
        </w:numPr>
        <w:rPr>
          <w:sz w:val="24"/>
          <w:szCs w:val="24"/>
        </w:rPr>
      </w:pPr>
      <w:r>
        <w:rPr>
          <w:sz w:val="24"/>
          <w:szCs w:val="24"/>
        </w:rPr>
        <w:t>Enviar o JWT para o utilizador</w:t>
      </w:r>
    </w:p>
    <w:p w14:paraId="4469F271" w14:textId="77777777" w:rsidR="00573D5B" w:rsidRDefault="00573D5B" w:rsidP="00573D5B">
      <w:pPr>
        <w:pStyle w:val="PargrafodaLista"/>
        <w:numPr>
          <w:ilvl w:val="2"/>
          <w:numId w:val="30"/>
        </w:numPr>
        <w:rPr>
          <w:sz w:val="24"/>
          <w:szCs w:val="24"/>
        </w:rPr>
      </w:pPr>
      <w:r>
        <w:rPr>
          <w:sz w:val="24"/>
          <w:szCs w:val="24"/>
        </w:rPr>
        <w:t xml:space="preserve">Sempre que o utilizador efetuar um </w:t>
      </w:r>
      <w:r w:rsidRPr="001C7F4E">
        <w:rPr>
          <w:i/>
          <w:sz w:val="24"/>
          <w:szCs w:val="24"/>
        </w:rPr>
        <w:t>request</w:t>
      </w:r>
      <w:r>
        <w:rPr>
          <w:sz w:val="24"/>
          <w:szCs w:val="24"/>
        </w:rPr>
        <w:t xml:space="preserve"> para a aplicação deve enviar o JWT gerado anteriormente. Assim é possível verificar que o utilizador que enviou o JWT é o mesmo para o qual este foi gerado. </w:t>
      </w:r>
    </w:p>
    <w:p w14:paraId="2F86A6C1" w14:textId="77777777" w:rsidR="00573D5B" w:rsidRDefault="00573D5B" w:rsidP="00573D5B">
      <w:pPr>
        <w:ind w:left="360"/>
        <w:rPr>
          <w:sz w:val="24"/>
          <w:szCs w:val="24"/>
        </w:rPr>
      </w:pPr>
    </w:p>
    <w:p w14:paraId="5BB7FB73" w14:textId="77777777" w:rsidR="00573D5B" w:rsidRDefault="00573D5B" w:rsidP="00573D5B">
      <w:pPr>
        <w:rPr>
          <w:sz w:val="24"/>
          <w:szCs w:val="24"/>
        </w:rPr>
      </w:pPr>
      <w:r>
        <w:rPr>
          <w:sz w:val="24"/>
          <w:szCs w:val="24"/>
        </w:rPr>
        <w:t>O último passo é muito importante, pois quando o servidor recebe um JWT valido pode verificar a informação codificada no seu interior e validar o utilizador.</w:t>
      </w:r>
    </w:p>
    <w:p w14:paraId="3C36539A" w14:textId="77777777" w:rsidR="00573D5B" w:rsidRDefault="00573D5B" w:rsidP="00573D5B">
      <w:pPr>
        <w:ind w:left="360"/>
        <w:rPr>
          <w:sz w:val="24"/>
          <w:szCs w:val="24"/>
        </w:rPr>
      </w:pPr>
    </w:p>
    <w:p w14:paraId="0B321935" w14:textId="77777777" w:rsidR="00573D5B" w:rsidRDefault="00573D5B" w:rsidP="00573D5B">
      <w:pPr>
        <w:rPr>
          <w:sz w:val="24"/>
          <w:szCs w:val="24"/>
        </w:rPr>
      </w:pPr>
      <w:r>
        <w:rPr>
          <w:sz w:val="24"/>
          <w:szCs w:val="24"/>
        </w:rPr>
        <w:t>Para implementar este sistema é preciso importar o módulo JWT para o interior do ficheiro onde a aplicação está definida. Posteriormente é necessário definir uma “secret_key” que é usada para assinar o token e garantir que este foi gerado pela aplicação. Por norma a “secret_key” deve ter 256 bits de tamanho, neste projeto, de cada vez que a aplicação é iniciada, gera-se uma nova “secret_key” aleatória, usando a seguinte instrução:</w:t>
      </w:r>
    </w:p>
    <w:p w14:paraId="1BFDCD10" w14:textId="77777777" w:rsidR="00573D5B" w:rsidRPr="00D63771" w:rsidRDefault="00573D5B" w:rsidP="00573D5B">
      <w:pPr>
        <w:pStyle w:val="Cdigo"/>
        <w:rPr>
          <w:lang w:val="en-US"/>
        </w:rPr>
      </w:pPr>
      <w:r w:rsidRPr="00D63771">
        <w:rPr>
          <w:lang w:val="en-US"/>
        </w:rPr>
        <w:t>app.config['SECRET_KEY'] = ''.join(choice(string.ascii_uppercase + string.ascii_lowercase  + string.digits) for _ in range(256))</w:t>
      </w:r>
    </w:p>
    <w:p w14:paraId="72B0AB3D" w14:textId="77777777" w:rsidR="00573D5B" w:rsidRDefault="00573D5B" w:rsidP="00573D5B">
      <w:pPr>
        <w:pStyle w:val="Texto"/>
        <w:tabs>
          <w:tab w:val="center" w:pos="4393"/>
          <w:tab w:val="left" w:pos="6045"/>
        </w:tabs>
        <w:rPr>
          <w:szCs w:val="24"/>
        </w:rPr>
      </w:pPr>
      <w:r>
        <w:rPr>
          <w:szCs w:val="24"/>
        </w:rPr>
        <w:t xml:space="preserve">Após a verificação dos dados inseridos pelo utilizador (username e password) cria-se o objeto JWT usando a função “jwt.encode()”, onde são passados por argumento a identificação do usuário, o tempo de duração do token (neste projeto é de 30 minutos), e a “secret_key”, tal como no extrato de código seguinte: </w:t>
      </w:r>
    </w:p>
    <w:p w14:paraId="7EA6277C" w14:textId="77777777" w:rsidR="00573D5B" w:rsidRPr="001F00BE" w:rsidRDefault="00573D5B" w:rsidP="00573D5B">
      <w:pPr>
        <w:pStyle w:val="Cdigo"/>
      </w:pPr>
      <w:r w:rsidRPr="004D2C5D">
        <w:t>token = jwt.encode({'user': user, 'exp': datetime.utcnow()+timedelta(minutes=20)},app.config['SECRET_KEY'])</w:t>
      </w:r>
      <w:r>
        <w:t xml:space="preserve">    </w:t>
      </w:r>
    </w:p>
    <w:p w14:paraId="4745C8A4" w14:textId="77777777" w:rsidR="00573D5B" w:rsidRPr="00CA0CCE" w:rsidRDefault="00573D5B" w:rsidP="00573D5B">
      <w:pPr>
        <w:pStyle w:val="Texto"/>
        <w:tabs>
          <w:tab w:val="center" w:pos="4393"/>
          <w:tab w:val="left" w:pos="6045"/>
        </w:tabs>
        <w:rPr>
          <w:szCs w:val="24"/>
        </w:rPr>
      </w:pPr>
      <w:r>
        <w:rPr>
          <w:szCs w:val="24"/>
        </w:rPr>
        <w:t>A verificação do token é feita numa função à  parte que deve ser chamada em todos os “routes” que se quer proteger. Nessa função o token é descodificado usando a chamada “jwt.decode()” que recebe por argumentos o próprio token e a “secret_key” e retorna o “payload”, tal como mostra o extrato de código abaixo. O “payload” é o nome técnico para a informação que está contida no token (id do usuário).</w:t>
      </w:r>
    </w:p>
    <w:p w14:paraId="5B2F1A83" w14:textId="77777777" w:rsidR="00573D5B" w:rsidRPr="00CA0CCE" w:rsidRDefault="00573D5B" w:rsidP="00573D5B">
      <w:pPr>
        <w:pStyle w:val="Cdigo"/>
      </w:pPr>
      <w:r w:rsidRPr="00CA0CCE">
        <w:t>@app.route('/dashboard')</w:t>
      </w:r>
    </w:p>
    <w:p w14:paraId="3918F2C0" w14:textId="77777777" w:rsidR="00573D5B" w:rsidRPr="00CA0CCE" w:rsidRDefault="00573D5B" w:rsidP="00573D5B">
      <w:pPr>
        <w:pStyle w:val="Cdigo"/>
      </w:pPr>
      <w:r w:rsidRPr="00CA0CCE">
        <w:t>@token_required</w:t>
      </w:r>
    </w:p>
    <w:p w14:paraId="0D257D74" w14:textId="77777777" w:rsidR="00573D5B" w:rsidRPr="001C7F4E" w:rsidRDefault="00573D5B" w:rsidP="00573D5B">
      <w:pPr>
        <w:pStyle w:val="Cdigo"/>
        <w:rPr>
          <w:lang w:val="en-US"/>
        </w:rPr>
      </w:pPr>
      <w:r w:rsidRPr="001C7F4E">
        <w:rPr>
          <w:lang w:val="en-US"/>
        </w:rPr>
        <w:t>def dashboard():</w:t>
      </w:r>
    </w:p>
    <w:p w14:paraId="724A8C7A" w14:textId="77777777" w:rsidR="00573D5B" w:rsidRPr="001C7F4E" w:rsidRDefault="00573D5B" w:rsidP="00573D5B">
      <w:pPr>
        <w:pStyle w:val="Cdigo"/>
        <w:rPr>
          <w:lang w:val="en-US"/>
        </w:rPr>
      </w:pPr>
      <w:r w:rsidRPr="001C7F4E">
        <w:rPr>
          <w:lang w:val="en-US"/>
        </w:rPr>
        <w:tab/>
        <w:t>return render_template('dashboard.html')</w:t>
      </w:r>
    </w:p>
    <w:p w14:paraId="30FC0D25" w14:textId="77777777" w:rsidR="00573D5B" w:rsidRDefault="00573D5B" w:rsidP="00573D5B">
      <w:pPr>
        <w:pStyle w:val="Texto"/>
        <w:tabs>
          <w:tab w:val="center" w:pos="4393"/>
          <w:tab w:val="left" w:pos="6045"/>
        </w:tabs>
        <w:rPr>
          <w:szCs w:val="24"/>
        </w:rPr>
      </w:pPr>
      <w:r>
        <w:rPr>
          <w:szCs w:val="24"/>
        </w:rPr>
        <w:lastRenderedPageBreak/>
        <w:t xml:space="preserve">Os dados de utilizador estão guardados numa base de dados chamada “Users” que contém apenas a tabela “usersLog” com duas colunas (nome de utilizador e password). As passwords são guardadas com recurso à  encriptação sha256. No código da aplicação a comparação da palavra passe introduzida com a que esta guardada na base de dados é feita da seguinte forma: </w:t>
      </w:r>
    </w:p>
    <w:p w14:paraId="509122C7" w14:textId="77777777" w:rsidR="00573D5B" w:rsidRPr="00D63771" w:rsidRDefault="00573D5B" w:rsidP="00573D5B">
      <w:pPr>
        <w:pStyle w:val="Cdigo"/>
        <w:rPr>
          <w:lang w:val="en-US"/>
        </w:rPr>
      </w:pPr>
      <w:r w:rsidRPr="00D63771">
        <w:rPr>
          <w:lang w:val="en-US"/>
        </w:rPr>
        <w:t>sha256_crypt.verify(inserted_password, password)</w:t>
      </w:r>
    </w:p>
    <w:p w14:paraId="5E2982AE" w14:textId="77777777" w:rsidR="00573D5B" w:rsidRDefault="00573D5B" w:rsidP="00AE4BAE">
      <w:pPr>
        <w:pStyle w:val="Texto"/>
      </w:pPr>
    </w:p>
    <w:p w14:paraId="2E11F61E" w14:textId="029E6B52" w:rsidR="00C953D8" w:rsidRPr="005F5FE4" w:rsidRDefault="00573D5B" w:rsidP="00293404">
      <w:pPr>
        <w:pStyle w:val="Sub-subseconumerada"/>
      </w:pPr>
      <w:r>
        <w:t>Algoritmos de recolha de dados</w:t>
      </w:r>
    </w:p>
    <w:p w14:paraId="2B620997" w14:textId="262743F2" w:rsidR="00573D5B" w:rsidRDefault="00573D5B" w:rsidP="00573D5B">
      <w:pPr>
        <w:pStyle w:val="Texto"/>
      </w:pPr>
      <w:r>
        <w:t>No desenvolvimento do programa existem dois algoritmos de recolha de dados que são crucias para o funcionamento da aplicação. O primeiro faz o retorno dos dados de produção para o dia e postos passados por argumento; e o segundo retorna a informação relativa à produção por hora e para o dia atual.</w:t>
      </w:r>
    </w:p>
    <w:p w14:paraId="6B16AC70" w14:textId="5143291C" w:rsidR="00573D5B" w:rsidRDefault="00573D5B" w:rsidP="00573D5B">
      <w:pPr>
        <w:pStyle w:val="Texto"/>
      </w:pPr>
      <w:r>
        <w:t xml:space="preserve">Na figura 12 está representado o fluxograma da função “get_data_day()”. Esta carrega grande importância pois é a base que suporta quase todas as funcionalidades da aplicação. Este algoritmo recebe por argumento o dia e o posto para os quais deve recolher a informação presente na base de dados. O primeiro passo a efetuar é iniciar a conexão </w:t>
      </w:r>
      <w:r w:rsidR="0095167C">
        <w:t xml:space="preserve">à </w:t>
      </w:r>
      <w:r w:rsidRPr="0095167C">
        <w:rPr>
          <w:i/>
          <w:iCs/>
        </w:rPr>
        <w:t>database</w:t>
      </w:r>
      <w:r>
        <w:t xml:space="preserve"> através do modulo “mysql.connection.cursor()”, tal como já foi visto no capítulo 3.2.1. De seguida o programa entra num ciclo que permite recolher os dados para todos os turnos, o comando SQL utilizado foi o seguinte: </w:t>
      </w:r>
    </w:p>
    <w:p w14:paraId="5FE22292" w14:textId="77777777" w:rsidR="00573D5B" w:rsidRDefault="00573D5B" w:rsidP="0095167C">
      <w:pPr>
        <w:pStyle w:val="Cdigo"/>
      </w:pPr>
      <w:r>
        <w:t>Select total_pecas_bloco, tempo_paragem_total from data%s where id_turno=%s and data='%s'" % (posto, turno, dia)</w:t>
      </w:r>
    </w:p>
    <w:p w14:paraId="01552BCF" w14:textId="77777777" w:rsidR="00573D5B" w:rsidRDefault="00573D5B" w:rsidP="00573D5B">
      <w:pPr>
        <w:pStyle w:val="Texto"/>
      </w:pPr>
      <w:r>
        <w:t xml:space="preserve">Após a execução deste comando verifica-se se foi retornado algum conteúdo, no caso de a resposta não conter informação as variáveis “pecas” e “tempo” são igualadas a zero; caso a resposta apresente conteúdo é efetuado um novo ciclo que faz a soma das peças produzidas e do tempo de paragem e guarda os valore nas variáveis “pecas” e “tempo”. Por último, estas variáveis são adicionadas às listas “total_pecas” e “total_tempo” utilizando a seguinte operação: </w:t>
      </w:r>
    </w:p>
    <w:p w14:paraId="3B7E65D6" w14:textId="77777777" w:rsidR="00573D5B" w:rsidRPr="0095167C" w:rsidRDefault="00573D5B" w:rsidP="0095167C">
      <w:pPr>
        <w:pStyle w:val="Cdigo"/>
      </w:pPr>
      <w:r w:rsidRPr="0095167C">
        <w:t>total_pecas.append(int(pecas))</w:t>
      </w:r>
    </w:p>
    <w:p w14:paraId="7B15A113" w14:textId="77777777" w:rsidR="00573D5B" w:rsidRPr="0095167C" w:rsidRDefault="00573D5B" w:rsidP="0095167C">
      <w:pPr>
        <w:pStyle w:val="Cdigo"/>
      </w:pPr>
      <w:r w:rsidRPr="0095167C">
        <w:t>total_tempo.append(int(tempo))</w:t>
      </w:r>
    </w:p>
    <w:p w14:paraId="62CFC759" w14:textId="7A2D401D" w:rsidR="00C953D8" w:rsidRDefault="00573D5B" w:rsidP="00573D5B">
      <w:pPr>
        <w:pStyle w:val="Texto"/>
      </w:pPr>
      <w:r>
        <w:t>No final do algoritmo estas listas devem apresentar a informação para cada um dos turnos.</w:t>
      </w:r>
    </w:p>
    <w:p w14:paraId="6027CEA7" w14:textId="77777777" w:rsidR="00573D5B" w:rsidRDefault="00573D5B" w:rsidP="00573D5B">
      <w:pPr>
        <w:pStyle w:val="Texto"/>
        <w:keepNext/>
        <w:jc w:val="center"/>
      </w:pPr>
      <w:r>
        <w:rPr>
          <w:noProof/>
        </w:rPr>
        <w:lastRenderedPageBreak/>
        <w:drawing>
          <wp:inline distT="0" distB="0" distL="0" distR="0" wp14:anchorId="7EED788B" wp14:editId="32A3C79B">
            <wp:extent cx="3511550" cy="47250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1550" cy="4725035"/>
                    </a:xfrm>
                    <a:prstGeom prst="rect">
                      <a:avLst/>
                    </a:prstGeom>
                    <a:noFill/>
                  </pic:spPr>
                </pic:pic>
              </a:graphicData>
            </a:graphic>
          </wp:inline>
        </w:drawing>
      </w:r>
    </w:p>
    <w:p w14:paraId="3501A28E" w14:textId="17902DEA" w:rsidR="00573D5B" w:rsidRDefault="00573D5B" w:rsidP="00573D5B">
      <w:pPr>
        <w:pStyle w:val="Legenda"/>
        <w:rPr>
          <w:b/>
          <w:bCs/>
          <w:noProof/>
          <w:sz w:val="20"/>
          <w:szCs w:val="18"/>
        </w:rPr>
      </w:pPr>
      <w:bookmarkStart w:id="49" w:name="_Toc45487551"/>
      <w:r w:rsidRPr="00573D5B">
        <w:rPr>
          <w:b/>
          <w:bCs/>
          <w:sz w:val="20"/>
          <w:szCs w:val="18"/>
        </w:rPr>
        <w:t xml:space="preserve">Figura </w:t>
      </w:r>
      <w:r w:rsidRPr="00573D5B">
        <w:rPr>
          <w:b/>
          <w:bCs/>
          <w:sz w:val="20"/>
          <w:szCs w:val="18"/>
        </w:rPr>
        <w:fldChar w:fldCharType="begin"/>
      </w:r>
      <w:r w:rsidRPr="00573D5B">
        <w:rPr>
          <w:b/>
          <w:bCs/>
          <w:sz w:val="20"/>
          <w:szCs w:val="18"/>
        </w:rPr>
        <w:instrText xml:space="preserve"> SEQ Figura \* ARABIC </w:instrText>
      </w:r>
      <w:r w:rsidRPr="00573D5B">
        <w:rPr>
          <w:b/>
          <w:bCs/>
          <w:sz w:val="20"/>
          <w:szCs w:val="18"/>
        </w:rPr>
        <w:fldChar w:fldCharType="separate"/>
      </w:r>
      <w:r w:rsidR="006120CD">
        <w:rPr>
          <w:b/>
          <w:bCs/>
          <w:noProof/>
          <w:sz w:val="20"/>
          <w:szCs w:val="18"/>
        </w:rPr>
        <w:t>12</w:t>
      </w:r>
      <w:r w:rsidRPr="00573D5B">
        <w:rPr>
          <w:b/>
          <w:bCs/>
          <w:sz w:val="20"/>
          <w:szCs w:val="18"/>
        </w:rPr>
        <w:fldChar w:fldCharType="end"/>
      </w:r>
      <w:r w:rsidRPr="00573D5B">
        <w:rPr>
          <w:b/>
          <w:bCs/>
          <w:noProof/>
          <w:sz w:val="20"/>
          <w:szCs w:val="18"/>
        </w:rPr>
        <w:t xml:space="preserve"> Fluxograma do algoritmo "get_data_day()"</w:t>
      </w:r>
      <w:bookmarkEnd w:id="49"/>
    </w:p>
    <w:p w14:paraId="67EBCAA5" w14:textId="77777777" w:rsidR="00573D5B" w:rsidRPr="00573D5B" w:rsidRDefault="00573D5B" w:rsidP="00573D5B">
      <w:pPr>
        <w:tabs>
          <w:tab w:val="center" w:pos="4393"/>
          <w:tab w:val="left" w:pos="6045"/>
        </w:tabs>
        <w:spacing w:before="240" w:after="0" w:line="360" w:lineRule="auto"/>
        <w:rPr>
          <w:sz w:val="24"/>
          <w:szCs w:val="24"/>
        </w:rPr>
      </w:pPr>
      <w:r w:rsidRPr="00573D5B">
        <w:rPr>
          <w:sz w:val="24"/>
          <w:szCs w:val="24"/>
        </w:rPr>
        <w:t xml:space="preserve">O segundo algoritmo, representado pela figura 13, recebe apenas o número do posto por argumento. Neste algoritmo é executado um ciclo “for” que percorre todas as 24 horas do dia e preenche uma lista com os dados de produção para cada hora. O comando SQL utilizado para recolher a informação da base de dados foi: </w:t>
      </w:r>
    </w:p>
    <w:p w14:paraId="5BC9FAF3" w14:textId="77777777" w:rsidR="00573D5B" w:rsidRPr="00573D5B" w:rsidRDefault="00573D5B" w:rsidP="00573D5B">
      <w:pPr>
        <w:tabs>
          <w:tab w:val="center" w:pos="4393"/>
          <w:tab w:val="left" w:pos="6045"/>
        </w:tabs>
        <w:spacing w:before="240" w:after="0" w:line="360" w:lineRule="auto"/>
        <w:rPr>
          <w:sz w:val="24"/>
          <w:szCs w:val="24"/>
        </w:rPr>
      </w:pPr>
    </w:p>
    <w:p w14:paraId="6EAD2267" w14:textId="77777777" w:rsidR="00573D5B" w:rsidRPr="00573D5B" w:rsidRDefault="00573D5B" w:rsidP="00573D5B">
      <w:pPr>
        <w:shd w:val="clear" w:color="auto" w:fill="F3F3F3"/>
        <w:autoSpaceDE w:val="0"/>
        <w:autoSpaceDN w:val="0"/>
        <w:spacing w:before="0" w:after="0" w:line="240" w:lineRule="auto"/>
        <w:ind w:left="1134" w:right="1134"/>
        <w:jc w:val="left"/>
        <w:rPr>
          <w:rFonts w:ascii="Courier New" w:hAnsi="Courier New"/>
          <w:lang w:eastAsia="pt-PT"/>
        </w:rPr>
      </w:pPr>
      <w:r w:rsidRPr="00573D5B">
        <w:rPr>
          <w:rFonts w:ascii="Courier New" w:hAnsi="Courier New"/>
          <w:lang w:eastAsia="pt-PT"/>
        </w:rPr>
        <w:t>Select nr_pecas_periodo, tempo_paragem_total from data%s where hora_inicio_periodo = '%s' and data='%s'" % (posto, i, today)</w:t>
      </w:r>
    </w:p>
    <w:p w14:paraId="4B06112C" w14:textId="77777777" w:rsidR="00573D5B" w:rsidRPr="00573D5B" w:rsidRDefault="00573D5B" w:rsidP="00573D5B"/>
    <w:p w14:paraId="6F653432" w14:textId="69010E05" w:rsidR="00573D5B" w:rsidRDefault="00573D5B" w:rsidP="00573D5B"/>
    <w:p w14:paraId="2E79DBD2" w14:textId="2AF33C22" w:rsidR="00573D5B" w:rsidRDefault="00573D5B" w:rsidP="00573D5B"/>
    <w:p w14:paraId="51608D94" w14:textId="5C14786A" w:rsidR="00573D5B" w:rsidRDefault="00573D5B" w:rsidP="00573D5B"/>
    <w:p w14:paraId="185C5669" w14:textId="296BB87D" w:rsidR="00573D5B" w:rsidRDefault="00573D5B" w:rsidP="00573D5B"/>
    <w:p w14:paraId="24914BAF" w14:textId="75113BDB" w:rsidR="00573D5B" w:rsidRDefault="00573D5B" w:rsidP="00573D5B"/>
    <w:p w14:paraId="02312AFE" w14:textId="77777777" w:rsidR="00573D5B" w:rsidRDefault="00573D5B" w:rsidP="00573D5B">
      <w:pPr>
        <w:pStyle w:val="Texto"/>
        <w:keepNext/>
        <w:jc w:val="center"/>
      </w:pPr>
      <w:r>
        <w:rPr>
          <w:noProof/>
        </w:rPr>
        <w:lastRenderedPageBreak/>
        <w:drawing>
          <wp:inline distT="0" distB="0" distL="0" distR="0" wp14:anchorId="12FD464B" wp14:editId="197E5AE7">
            <wp:extent cx="3990975" cy="4529191"/>
            <wp:effectExtent l="0" t="0" r="0" b="0"/>
            <wp:docPr id="20" name="Imagem 20"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_data_hour (1).jpg"/>
                    <pic:cNvPicPr/>
                  </pic:nvPicPr>
                  <pic:blipFill>
                    <a:blip r:embed="rId30">
                      <a:extLst>
                        <a:ext uri="{28A0092B-C50C-407E-A947-70E740481C1C}">
                          <a14:useLocalDpi xmlns:a14="http://schemas.microsoft.com/office/drawing/2010/main" val="0"/>
                        </a:ext>
                      </a:extLst>
                    </a:blip>
                    <a:stretch>
                      <a:fillRect/>
                    </a:stretch>
                  </pic:blipFill>
                  <pic:spPr>
                    <a:xfrm>
                      <a:off x="0" y="0"/>
                      <a:ext cx="4018203" cy="4560091"/>
                    </a:xfrm>
                    <a:prstGeom prst="rect">
                      <a:avLst/>
                    </a:prstGeom>
                  </pic:spPr>
                </pic:pic>
              </a:graphicData>
            </a:graphic>
          </wp:inline>
        </w:drawing>
      </w:r>
    </w:p>
    <w:p w14:paraId="55F78114" w14:textId="5593FCC0" w:rsidR="00C953D8" w:rsidRPr="00293404" w:rsidRDefault="00573D5B" w:rsidP="00573D5B">
      <w:pPr>
        <w:pStyle w:val="Legenda"/>
        <w:rPr>
          <w:b/>
          <w:bCs/>
          <w:sz w:val="20"/>
          <w:szCs w:val="18"/>
        </w:rPr>
      </w:pPr>
      <w:bookmarkStart w:id="50" w:name="_Toc45487552"/>
      <w:r w:rsidRPr="00293404">
        <w:rPr>
          <w:b/>
          <w:bCs/>
          <w:sz w:val="20"/>
          <w:szCs w:val="18"/>
        </w:rPr>
        <w:t xml:space="preserve">Figura </w:t>
      </w:r>
      <w:r w:rsidRPr="00293404">
        <w:rPr>
          <w:b/>
          <w:bCs/>
          <w:sz w:val="20"/>
          <w:szCs w:val="18"/>
        </w:rPr>
        <w:fldChar w:fldCharType="begin"/>
      </w:r>
      <w:r w:rsidRPr="00293404">
        <w:rPr>
          <w:b/>
          <w:bCs/>
          <w:sz w:val="20"/>
          <w:szCs w:val="18"/>
        </w:rPr>
        <w:instrText xml:space="preserve"> SEQ Figura \* ARABIC </w:instrText>
      </w:r>
      <w:r w:rsidRPr="00293404">
        <w:rPr>
          <w:b/>
          <w:bCs/>
          <w:sz w:val="20"/>
          <w:szCs w:val="18"/>
        </w:rPr>
        <w:fldChar w:fldCharType="separate"/>
      </w:r>
      <w:r w:rsidR="006120CD">
        <w:rPr>
          <w:b/>
          <w:bCs/>
          <w:noProof/>
          <w:sz w:val="20"/>
          <w:szCs w:val="18"/>
        </w:rPr>
        <w:t>13</w:t>
      </w:r>
      <w:r w:rsidRPr="00293404">
        <w:rPr>
          <w:b/>
          <w:bCs/>
          <w:sz w:val="20"/>
          <w:szCs w:val="18"/>
        </w:rPr>
        <w:fldChar w:fldCharType="end"/>
      </w:r>
      <w:r w:rsidRPr="00293404">
        <w:rPr>
          <w:b/>
          <w:bCs/>
          <w:noProof/>
          <w:sz w:val="20"/>
          <w:szCs w:val="18"/>
        </w:rPr>
        <w:t xml:space="preserve"> Fluxograma do algoritmo "get_data_hour()"</w:t>
      </w:r>
      <w:bookmarkEnd w:id="50"/>
    </w:p>
    <w:p w14:paraId="4617F343" w14:textId="77777777" w:rsidR="00C953D8" w:rsidRDefault="00C953D8" w:rsidP="00AE4BAE">
      <w:pPr>
        <w:pStyle w:val="Texto"/>
      </w:pPr>
    </w:p>
    <w:p w14:paraId="1FDC1B12" w14:textId="2933BEBE" w:rsidR="00C953D8" w:rsidRPr="005F5FE4" w:rsidRDefault="00293404" w:rsidP="00293404">
      <w:pPr>
        <w:pStyle w:val="Subseconumerada"/>
        <w:tabs>
          <w:tab w:val="clear" w:pos="851"/>
        </w:tabs>
        <w:ind w:left="567"/>
      </w:pPr>
      <w:bookmarkStart w:id="51" w:name="_Toc45487609"/>
      <w:r>
        <w:t>Visualização dos dados</w:t>
      </w:r>
      <w:bookmarkEnd w:id="51"/>
    </w:p>
    <w:p w14:paraId="1B83EBCB" w14:textId="77777777" w:rsidR="00293404" w:rsidRDefault="00293404" w:rsidP="00293404">
      <w:pPr>
        <w:pStyle w:val="Texto"/>
        <w:tabs>
          <w:tab w:val="center" w:pos="4393"/>
          <w:tab w:val="left" w:pos="6045"/>
        </w:tabs>
        <w:ind w:left="-284"/>
        <w:rPr>
          <w:szCs w:val="24"/>
        </w:rPr>
      </w:pPr>
      <w:r w:rsidRPr="00E07EBD">
        <w:rPr>
          <w:szCs w:val="24"/>
        </w:rPr>
        <w:t>Para facilitar a observação</w:t>
      </w:r>
      <w:r>
        <w:rPr>
          <w:szCs w:val="24"/>
        </w:rPr>
        <w:t xml:space="preserve"> da informação pela parte do cliente foi usado o JavaScript com o intuito de tornar as páginas mais dinâmicas e interativas. A informação é apresentada maioritariamente em tabelas ou gráficos. A atualização do conteúdo é feita através de pedidos AJAX, tal como foi explicado e exemplificado no capítulo 3.2.2.. Para a apresentação em gráficos foi usada a libraria “Chart.js”.</w:t>
      </w:r>
    </w:p>
    <w:p w14:paraId="2EF98963" w14:textId="77777777" w:rsidR="00293404" w:rsidRDefault="00293404" w:rsidP="00293404">
      <w:pPr>
        <w:pStyle w:val="Texto"/>
        <w:tabs>
          <w:tab w:val="center" w:pos="4393"/>
          <w:tab w:val="left" w:pos="6045"/>
        </w:tabs>
        <w:ind w:left="-284"/>
        <w:rPr>
          <w:szCs w:val="24"/>
        </w:rPr>
      </w:pPr>
      <w:r>
        <w:rPr>
          <w:szCs w:val="24"/>
        </w:rPr>
        <w:t xml:space="preserve"> A API “Chart.js” permite desenhar os diferentes tipos de gráficos dentro de um elemento do tipo canvas em HTML5. Neste projeto foram utilizados dois tipos de gráficos: de barras, e de linha. Uma das características mais interessantes desta libraria é que os gráficos são do tipo responsivo, ou seja, adaptam-se ao espaço disponível na página.</w:t>
      </w:r>
    </w:p>
    <w:p w14:paraId="36186F1C" w14:textId="77777777" w:rsidR="00293404" w:rsidRDefault="00293404" w:rsidP="00293404">
      <w:pPr>
        <w:pStyle w:val="Texto"/>
        <w:tabs>
          <w:tab w:val="center" w:pos="4393"/>
          <w:tab w:val="left" w:pos="6045"/>
        </w:tabs>
        <w:ind w:left="-284"/>
        <w:rPr>
          <w:szCs w:val="24"/>
        </w:rPr>
      </w:pPr>
      <w:r>
        <w:rPr>
          <w:szCs w:val="24"/>
        </w:rPr>
        <w:lastRenderedPageBreak/>
        <w:t xml:space="preserve"> O primeiro passo para desenhar um gráfico passa por criar um elemento canvas na página html, para tal usa-se o código seguinte: </w:t>
      </w:r>
    </w:p>
    <w:p w14:paraId="626B5E56" w14:textId="77777777" w:rsidR="00293404" w:rsidRPr="001C7F4E" w:rsidRDefault="00293404" w:rsidP="00293404">
      <w:pPr>
        <w:pStyle w:val="Cdigo"/>
        <w:rPr>
          <w:lang w:val="en-US"/>
        </w:rPr>
      </w:pPr>
      <w:r w:rsidRPr="001C7F4E">
        <w:rPr>
          <w:lang w:val="en-US"/>
        </w:rPr>
        <w:t>&lt;canvas id="mychart" style="display: inline;"&gt;&lt;/canvas&gt;</w:t>
      </w:r>
    </w:p>
    <w:p w14:paraId="4C0EE8ED" w14:textId="77777777" w:rsidR="00293404" w:rsidRDefault="00293404" w:rsidP="00293404">
      <w:pPr>
        <w:pStyle w:val="Texto"/>
        <w:tabs>
          <w:tab w:val="center" w:pos="4393"/>
          <w:tab w:val="left" w:pos="6045"/>
        </w:tabs>
        <w:ind w:left="-284"/>
        <w:rPr>
          <w:szCs w:val="24"/>
        </w:rPr>
      </w:pPr>
      <w:r w:rsidRPr="00DD432E">
        <w:rPr>
          <w:szCs w:val="24"/>
        </w:rPr>
        <w:t xml:space="preserve">De </w:t>
      </w:r>
      <w:r>
        <w:rPr>
          <w:szCs w:val="24"/>
        </w:rPr>
        <w:t xml:space="preserve">seguida, no ficheiro de JavaScript, usasse o método “getElementById()” para obter o elemento canvas onde se pretende desenhar o gráfico. Consequentemente tem de ser criada uma variável do tipo “new chart” que recebe por parâmetros o elemento canvas e um objeto que contém os dados e as configurações do gráfico, tal com mostra o código abaixo: </w:t>
      </w:r>
    </w:p>
    <w:p w14:paraId="730AA436" w14:textId="77777777" w:rsidR="00293404" w:rsidRPr="001C7F4E" w:rsidRDefault="00293404" w:rsidP="00293404">
      <w:pPr>
        <w:pStyle w:val="Cdigo"/>
        <w:rPr>
          <w:lang w:val="en-US"/>
        </w:rPr>
      </w:pPr>
      <w:r w:rsidRPr="001C7F4E">
        <w:rPr>
          <w:lang w:val="en-US"/>
        </w:rPr>
        <w:t>bigctx = document.getElementById(“mychart”);</w:t>
      </w:r>
    </w:p>
    <w:p w14:paraId="7A4A9CD5" w14:textId="77777777" w:rsidR="00293404" w:rsidRPr="001C7F4E" w:rsidRDefault="00293404" w:rsidP="00293404">
      <w:pPr>
        <w:pStyle w:val="Cdigo"/>
        <w:rPr>
          <w:lang w:val="en-US"/>
        </w:rPr>
      </w:pPr>
      <w:r w:rsidRPr="001C7F4E">
        <w:rPr>
          <w:lang w:val="en-US"/>
        </w:rPr>
        <w:t>bigchart= new Chart (bigctx, bigchartinfo);</w:t>
      </w:r>
    </w:p>
    <w:p w14:paraId="1B6F82E7" w14:textId="77777777" w:rsidR="00293404" w:rsidRDefault="00293404" w:rsidP="00293404">
      <w:pPr>
        <w:pStyle w:val="Texto"/>
        <w:tabs>
          <w:tab w:val="center" w:pos="4393"/>
          <w:tab w:val="left" w:pos="6045"/>
        </w:tabs>
        <w:ind w:left="-284"/>
        <w:rPr>
          <w:szCs w:val="24"/>
        </w:rPr>
      </w:pPr>
      <w:r w:rsidRPr="004621B7">
        <w:rPr>
          <w:szCs w:val="24"/>
        </w:rPr>
        <w:t>Para o desenho do gráfico</w:t>
      </w:r>
      <w:r>
        <w:rPr>
          <w:szCs w:val="24"/>
        </w:rPr>
        <w:t xml:space="preserve"> é preciso passar o objeto “bigchartinfo” que deve conter as seguintes propriedades:</w:t>
      </w:r>
    </w:p>
    <w:p w14:paraId="1FFDA492" w14:textId="77777777" w:rsidR="00293404" w:rsidRDefault="00293404" w:rsidP="00293404">
      <w:pPr>
        <w:pStyle w:val="Texto"/>
        <w:numPr>
          <w:ilvl w:val="0"/>
          <w:numId w:val="32"/>
        </w:numPr>
        <w:tabs>
          <w:tab w:val="center" w:pos="4393"/>
          <w:tab w:val="left" w:pos="6045"/>
        </w:tabs>
        <w:rPr>
          <w:szCs w:val="24"/>
        </w:rPr>
      </w:pPr>
      <w:r>
        <w:rPr>
          <w:szCs w:val="24"/>
        </w:rPr>
        <w:t>“type” – especifica o tipo de gráfico que deve ser desenhado (exemplos: barras, linha)</w:t>
      </w:r>
    </w:p>
    <w:p w14:paraId="609F47E8" w14:textId="77777777" w:rsidR="00293404" w:rsidRDefault="00293404" w:rsidP="00293404">
      <w:pPr>
        <w:pStyle w:val="Texto"/>
        <w:numPr>
          <w:ilvl w:val="0"/>
          <w:numId w:val="32"/>
        </w:numPr>
        <w:tabs>
          <w:tab w:val="center" w:pos="4393"/>
          <w:tab w:val="left" w:pos="6045"/>
        </w:tabs>
        <w:rPr>
          <w:szCs w:val="24"/>
        </w:rPr>
      </w:pPr>
      <w:r>
        <w:rPr>
          <w:szCs w:val="24"/>
        </w:rPr>
        <w:t xml:space="preserve">“labels” - contém um vetor de </w:t>
      </w:r>
      <w:r w:rsidRPr="001C7F4E">
        <w:rPr>
          <w:i/>
          <w:szCs w:val="24"/>
        </w:rPr>
        <w:t>strings</w:t>
      </w:r>
      <w:r>
        <w:rPr>
          <w:szCs w:val="24"/>
        </w:rPr>
        <w:t xml:space="preserve"> que especifica o nome das instâncias a ser comparadas no gráfico</w:t>
      </w:r>
    </w:p>
    <w:p w14:paraId="59968B70" w14:textId="77777777" w:rsidR="00293404" w:rsidRDefault="00293404" w:rsidP="00293404">
      <w:pPr>
        <w:pStyle w:val="Texto"/>
        <w:numPr>
          <w:ilvl w:val="0"/>
          <w:numId w:val="32"/>
        </w:numPr>
        <w:tabs>
          <w:tab w:val="center" w:pos="4393"/>
          <w:tab w:val="left" w:pos="6045"/>
        </w:tabs>
        <w:rPr>
          <w:szCs w:val="24"/>
        </w:rPr>
      </w:pPr>
      <w:r>
        <w:rPr>
          <w:szCs w:val="24"/>
        </w:rPr>
        <w:t xml:space="preserve">  “datasets” – é um objeto que deve conter no mínimo os dados que se pretende introduzir no gráfico e uma “label” que especifica o tipo de dados</w:t>
      </w:r>
    </w:p>
    <w:p w14:paraId="7F7020B3" w14:textId="77777777" w:rsidR="00293404" w:rsidRPr="001C7F4E" w:rsidRDefault="00293404" w:rsidP="00293404">
      <w:pPr>
        <w:pStyle w:val="Cdigo"/>
        <w:rPr>
          <w:lang w:val="en-US"/>
        </w:rPr>
      </w:pPr>
      <w:r w:rsidRPr="001C7F4E">
        <w:rPr>
          <w:lang w:val="en-US"/>
        </w:rPr>
        <w:t>var bigchartinfo = {</w:t>
      </w:r>
    </w:p>
    <w:p w14:paraId="0BA36B24" w14:textId="77777777" w:rsidR="00293404" w:rsidRPr="001C7F4E" w:rsidRDefault="00293404" w:rsidP="00293404">
      <w:pPr>
        <w:pStyle w:val="Cdigo"/>
        <w:rPr>
          <w:lang w:val="en-US"/>
        </w:rPr>
      </w:pPr>
      <w:r w:rsidRPr="001C7F4E">
        <w:rPr>
          <w:lang w:val="en-US"/>
        </w:rPr>
        <w:t xml:space="preserve">            type: 'bar',</w:t>
      </w:r>
    </w:p>
    <w:p w14:paraId="1751FE26" w14:textId="77777777" w:rsidR="00293404" w:rsidRPr="001C7F4E" w:rsidRDefault="00293404" w:rsidP="00293404">
      <w:pPr>
        <w:pStyle w:val="Cdigo"/>
        <w:rPr>
          <w:lang w:val="en-US"/>
        </w:rPr>
      </w:pPr>
      <w:r w:rsidRPr="001C7F4E">
        <w:rPr>
          <w:lang w:val="en-US"/>
        </w:rPr>
        <w:t xml:space="preserve">            data: {</w:t>
      </w:r>
    </w:p>
    <w:p w14:paraId="3F8FC8E1" w14:textId="77777777" w:rsidR="00293404" w:rsidRPr="009069F6" w:rsidRDefault="00293404" w:rsidP="00293404">
      <w:pPr>
        <w:pStyle w:val="Cdigo"/>
      </w:pPr>
      <w:r w:rsidRPr="001C7F4E">
        <w:rPr>
          <w:lang w:val="en-US"/>
        </w:rPr>
        <w:t xml:space="preserve">                </w:t>
      </w:r>
      <w:r w:rsidRPr="009069F6">
        <w:t>labels: ['semana 1','semana 2'],</w:t>
      </w:r>
    </w:p>
    <w:p w14:paraId="0A1A27BF" w14:textId="77777777" w:rsidR="00293404" w:rsidRPr="009069F6" w:rsidRDefault="00293404" w:rsidP="00293404">
      <w:pPr>
        <w:pStyle w:val="Cdigo"/>
      </w:pPr>
      <w:r w:rsidRPr="009069F6">
        <w:t xml:space="preserve">                datasets: [{</w:t>
      </w:r>
    </w:p>
    <w:p w14:paraId="28739338" w14:textId="77777777" w:rsidR="00293404" w:rsidRDefault="00293404" w:rsidP="00293404">
      <w:pPr>
        <w:pStyle w:val="Cdigo"/>
      </w:pPr>
      <w:r w:rsidRPr="009069F6">
        <w:tab/>
      </w:r>
      <w:r w:rsidRPr="009069F6">
        <w:tab/>
      </w:r>
      <w:r w:rsidRPr="009069F6">
        <w:tab/>
      </w:r>
      <w:r w:rsidRPr="009069F6">
        <w:tab/>
      </w:r>
      <w:r w:rsidRPr="009069F6">
        <w:tab/>
      </w:r>
      <w:r>
        <w:t xml:space="preserve">    </w:t>
      </w:r>
      <w:r w:rsidRPr="009069F6">
        <w:t>data: [</w:t>
      </w:r>
      <w:r>
        <w:t>250,300</w:t>
      </w:r>
      <w:r w:rsidRPr="009069F6">
        <w:t>],</w:t>
      </w:r>
    </w:p>
    <w:p w14:paraId="74E39419" w14:textId="77777777" w:rsidR="00293404" w:rsidRPr="009069F6" w:rsidRDefault="00293404" w:rsidP="00293404">
      <w:pPr>
        <w:pStyle w:val="Cdigo"/>
      </w:pPr>
      <w:r>
        <w:tab/>
      </w:r>
      <w:r>
        <w:tab/>
      </w:r>
      <w:r>
        <w:tab/>
      </w:r>
      <w:r>
        <w:tab/>
      </w:r>
      <w:r>
        <w:tab/>
        <w:t xml:space="preserve">    label: “Posto 1”</w:t>
      </w:r>
    </w:p>
    <w:p w14:paraId="59B56B3B" w14:textId="77777777" w:rsidR="00293404" w:rsidRPr="009069F6" w:rsidRDefault="00293404" w:rsidP="00293404">
      <w:pPr>
        <w:pStyle w:val="Cdigo"/>
      </w:pPr>
      <w:r w:rsidRPr="009069F6">
        <w:tab/>
      </w:r>
      <w:r w:rsidRPr="009069F6">
        <w:tab/>
      </w:r>
      <w:r w:rsidRPr="009069F6">
        <w:tab/>
      </w:r>
      <w:r w:rsidRPr="009069F6">
        <w:tab/>
      </w:r>
      <w:r w:rsidRPr="009069F6">
        <w:tab/>
      </w:r>
      <w:r>
        <w:t xml:space="preserve">   </w:t>
      </w:r>
      <w:r w:rsidRPr="009069F6">
        <w:t>},</w:t>
      </w:r>
    </w:p>
    <w:p w14:paraId="1FDFA2DB" w14:textId="77777777" w:rsidR="00293404" w:rsidRPr="009069F6" w:rsidRDefault="00293404" w:rsidP="00293404">
      <w:pPr>
        <w:pStyle w:val="Cdigo"/>
      </w:pPr>
      <w:r w:rsidRPr="009069F6">
        <w:tab/>
      </w:r>
      <w:r w:rsidRPr="009069F6">
        <w:tab/>
      </w:r>
      <w:r w:rsidRPr="009069F6">
        <w:tab/>
      </w:r>
      <w:r w:rsidRPr="009069F6">
        <w:tab/>
      </w:r>
      <w:r w:rsidRPr="009069F6">
        <w:tab/>
        <w:t xml:space="preserve">   {</w:t>
      </w:r>
    </w:p>
    <w:p w14:paraId="61777F07" w14:textId="77777777" w:rsidR="00293404" w:rsidRDefault="00293404" w:rsidP="00293404">
      <w:pPr>
        <w:pStyle w:val="Cdigo"/>
      </w:pPr>
      <w:r w:rsidRPr="009069F6">
        <w:tab/>
      </w:r>
      <w:r w:rsidRPr="009069F6">
        <w:tab/>
      </w:r>
      <w:r w:rsidRPr="009069F6">
        <w:tab/>
      </w:r>
      <w:r w:rsidRPr="009069F6">
        <w:tab/>
      </w:r>
      <w:r w:rsidRPr="009069F6">
        <w:tab/>
      </w:r>
      <w:r>
        <w:t xml:space="preserve">   </w:t>
      </w:r>
      <w:r w:rsidRPr="009069F6">
        <w:t>data: [</w:t>
      </w:r>
      <w:r>
        <w:t>300,260</w:t>
      </w:r>
      <w:r w:rsidRPr="009069F6">
        <w:t>],</w:t>
      </w:r>
    </w:p>
    <w:p w14:paraId="405116B8" w14:textId="77777777" w:rsidR="00293404" w:rsidRPr="009069F6" w:rsidRDefault="00293404" w:rsidP="00293404">
      <w:pPr>
        <w:pStyle w:val="Cdigo"/>
      </w:pPr>
      <w:r>
        <w:tab/>
      </w:r>
      <w:r>
        <w:tab/>
      </w:r>
      <w:r>
        <w:tab/>
      </w:r>
      <w:r>
        <w:tab/>
      </w:r>
      <w:r>
        <w:tab/>
        <w:t xml:space="preserve">   label: “Posto 2”</w:t>
      </w:r>
    </w:p>
    <w:p w14:paraId="01E16F42" w14:textId="77777777" w:rsidR="00293404" w:rsidRPr="009069F6" w:rsidRDefault="00293404" w:rsidP="00293404">
      <w:pPr>
        <w:pStyle w:val="Cdigo"/>
      </w:pPr>
      <w:r w:rsidRPr="009069F6">
        <w:tab/>
      </w:r>
      <w:r w:rsidRPr="009069F6">
        <w:tab/>
      </w:r>
      <w:r w:rsidRPr="009069F6">
        <w:tab/>
      </w:r>
      <w:r w:rsidRPr="009069F6">
        <w:tab/>
      </w:r>
      <w:r w:rsidRPr="009069F6">
        <w:tab/>
      </w:r>
      <w:r>
        <w:t xml:space="preserve">   </w:t>
      </w:r>
      <w:r w:rsidRPr="009069F6">
        <w:t>}]</w:t>
      </w:r>
    </w:p>
    <w:p w14:paraId="4075E55C" w14:textId="77777777" w:rsidR="00293404" w:rsidRPr="009069F6" w:rsidRDefault="00293404" w:rsidP="00293404">
      <w:pPr>
        <w:pStyle w:val="Cdigo"/>
      </w:pPr>
      <w:r w:rsidRPr="009069F6">
        <w:t xml:space="preserve">                }</w:t>
      </w:r>
      <w:r>
        <w:t xml:space="preserve"> </w:t>
      </w:r>
    </w:p>
    <w:p w14:paraId="20018A5A" w14:textId="77777777" w:rsidR="00C953D8" w:rsidRDefault="00C953D8" w:rsidP="00AE4BAE">
      <w:pPr>
        <w:pStyle w:val="Texto"/>
      </w:pPr>
    </w:p>
    <w:p w14:paraId="108656E5" w14:textId="320A7A4F" w:rsidR="00C953D8" w:rsidRDefault="00C953D8" w:rsidP="00AE4BAE">
      <w:pPr>
        <w:pStyle w:val="Texto"/>
      </w:pPr>
    </w:p>
    <w:p w14:paraId="5702FD98" w14:textId="28C78258" w:rsidR="00293404" w:rsidRDefault="00293404" w:rsidP="00AE4BAE">
      <w:pPr>
        <w:pStyle w:val="Texto"/>
      </w:pPr>
    </w:p>
    <w:p w14:paraId="08E02072" w14:textId="19496AEA" w:rsidR="00293404" w:rsidRDefault="00293404" w:rsidP="00AE4BAE">
      <w:pPr>
        <w:pStyle w:val="Texto"/>
      </w:pPr>
    </w:p>
    <w:p w14:paraId="7689023C" w14:textId="7B49F3C6" w:rsidR="00293404" w:rsidRDefault="00293404" w:rsidP="00293404">
      <w:pPr>
        <w:pStyle w:val="Seconumerada"/>
      </w:pPr>
      <w:bookmarkStart w:id="52" w:name="_Toc45487610"/>
      <w:r>
        <w:lastRenderedPageBreak/>
        <w:t>Análise dos resultados</w:t>
      </w:r>
      <w:bookmarkEnd w:id="52"/>
    </w:p>
    <w:p w14:paraId="79023977" w14:textId="65638A81" w:rsidR="00293404" w:rsidRDefault="00293404" w:rsidP="00AE4BAE">
      <w:pPr>
        <w:pStyle w:val="Texto"/>
      </w:pPr>
    </w:p>
    <w:p w14:paraId="6A87F449" w14:textId="65A10D14" w:rsidR="00C953D8" w:rsidRPr="005F5FE4" w:rsidRDefault="00293404" w:rsidP="00C953D8">
      <w:pPr>
        <w:pStyle w:val="Subseconumerada"/>
      </w:pPr>
      <w:bookmarkStart w:id="53" w:name="_Toc45487611"/>
      <w:r>
        <w:t>Interface de supervisionamento de linha</w:t>
      </w:r>
      <w:bookmarkEnd w:id="53"/>
    </w:p>
    <w:p w14:paraId="6A535903" w14:textId="77777777" w:rsidR="00293404" w:rsidRDefault="00293404" w:rsidP="00293404">
      <w:pPr>
        <w:pStyle w:val="Texto"/>
        <w:tabs>
          <w:tab w:val="center" w:pos="4393"/>
          <w:tab w:val="left" w:pos="6045"/>
        </w:tabs>
        <w:rPr>
          <w:szCs w:val="24"/>
        </w:rPr>
      </w:pPr>
      <w:r w:rsidRPr="00815FE2">
        <w:rPr>
          <w:szCs w:val="24"/>
        </w:rPr>
        <w:t>Na figura 14, está apresentado o resultado da interface gráfica com destino a controlo e supervisionamento das seis linhas de produção. Nesta interface é possível observar os dados de produção em tempo real. O turno é detetado automaticamente, de acordo com a hora do sistema, e os dados são atualizados de três em três segundos, por meio de um pedido AJAX. Todas as colunas apresentam uma linha verde que indica o período do momento. Nesta fase foram cumpridos todos os objetivos e requisitos que foram propostos pela empresa.</w:t>
      </w:r>
      <w:r>
        <w:rPr>
          <w:szCs w:val="24"/>
        </w:rPr>
        <w:t xml:space="preserve"> Para implementar o estilo da página html foi usado um ficheiro de código CSS escrito manualmente e sem recurso a nenhuma biblioteca ou API.</w:t>
      </w:r>
    </w:p>
    <w:p w14:paraId="30A23761" w14:textId="77777777" w:rsidR="00293404" w:rsidRDefault="00293404" w:rsidP="00293404">
      <w:pPr>
        <w:pStyle w:val="Texto"/>
        <w:keepNext/>
        <w:jc w:val="center"/>
      </w:pPr>
      <w:r>
        <w:rPr>
          <w:noProof/>
        </w:rPr>
        <w:drawing>
          <wp:inline distT="0" distB="0" distL="0" distR="0" wp14:anchorId="120806D2" wp14:editId="2082B5E5">
            <wp:extent cx="5450205" cy="26581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0205" cy="2658110"/>
                    </a:xfrm>
                    <a:prstGeom prst="rect">
                      <a:avLst/>
                    </a:prstGeom>
                    <a:noFill/>
                  </pic:spPr>
                </pic:pic>
              </a:graphicData>
            </a:graphic>
          </wp:inline>
        </w:drawing>
      </w:r>
    </w:p>
    <w:p w14:paraId="3FC2D4EB" w14:textId="6E6C74A5" w:rsidR="00C953D8" w:rsidRPr="00293404" w:rsidRDefault="00293404" w:rsidP="00293404">
      <w:pPr>
        <w:pStyle w:val="Legenda"/>
        <w:rPr>
          <w:b/>
          <w:bCs/>
          <w:sz w:val="20"/>
          <w:szCs w:val="18"/>
        </w:rPr>
      </w:pPr>
      <w:bookmarkStart w:id="54" w:name="_Toc45487553"/>
      <w:r w:rsidRPr="00293404">
        <w:rPr>
          <w:b/>
          <w:bCs/>
          <w:sz w:val="20"/>
          <w:szCs w:val="18"/>
        </w:rPr>
        <w:t xml:space="preserve">Figura </w:t>
      </w:r>
      <w:r w:rsidRPr="00293404">
        <w:rPr>
          <w:b/>
          <w:bCs/>
          <w:sz w:val="20"/>
          <w:szCs w:val="18"/>
        </w:rPr>
        <w:fldChar w:fldCharType="begin"/>
      </w:r>
      <w:r w:rsidRPr="00293404">
        <w:rPr>
          <w:b/>
          <w:bCs/>
          <w:sz w:val="20"/>
          <w:szCs w:val="18"/>
        </w:rPr>
        <w:instrText xml:space="preserve"> SEQ Figura \* ARABIC </w:instrText>
      </w:r>
      <w:r w:rsidRPr="00293404">
        <w:rPr>
          <w:b/>
          <w:bCs/>
          <w:sz w:val="20"/>
          <w:szCs w:val="18"/>
        </w:rPr>
        <w:fldChar w:fldCharType="separate"/>
      </w:r>
      <w:r w:rsidR="006120CD">
        <w:rPr>
          <w:b/>
          <w:bCs/>
          <w:noProof/>
          <w:sz w:val="20"/>
          <w:szCs w:val="18"/>
        </w:rPr>
        <w:t>14</w:t>
      </w:r>
      <w:r w:rsidRPr="00293404">
        <w:rPr>
          <w:b/>
          <w:bCs/>
          <w:sz w:val="20"/>
          <w:szCs w:val="18"/>
        </w:rPr>
        <w:fldChar w:fldCharType="end"/>
      </w:r>
      <w:r w:rsidRPr="00293404">
        <w:rPr>
          <w:b/>
          <w:bCs/>
          <w:sz w:val="20"/>
          <w:szCs w:val="18"/>
        </w:rPr>
        <w:t xml:space="preserve"> Interface gráfica de supervisionamento</w:t>
      </w:r>
      <w:bookmarkEnd w:id="54"/>
    </w:p>
    <w:p w14:paraId="32BE1112" w14:textId="77777777" w:rsidR="00C953D8" w:rsidRDefault="00C953D8" w:rsidP="00AE4BAE">
      <w:pPr>
        <w:pStyle w:val="Texto"/>
      </w:pPr>
    </w:p>
    <w:p w14:paraId="1E4D05C4" w14:textId="223C881F" w:rsidR="00C953D8" w:rsidRPr="005F5FE4" w:rsidRDefault="00293404" w:rsidP="00C953D8">
      <w:pPr>
        <w:pStyle w:val="Subseconumerada"/>
      </w:pPr>
      <w:bookmarkStart w:id="55" w:name="_Toc45487612"/>
      <w:r>
        <w:lastRenderedPageBreak/>
        <w:t>Aplicação Web para análise estatística</w:t>
      </w:r>
      <w:bookmarkEnd w:id="55"/>
    </w:p>
    <w:p w14:paraId="31C96CB9" w14:textId="77777777" w:rsidR="00293404" w:rsidRDefault="00293404" w:rsidP="00293404">
      <w:pPr>
        <w:pStyle w:val="Texto"/>
        <w:tabs>
          <w:tab w:val="center" w:pos="4393"/>
          <w:tab w:val="left" w:pos="6045"/>
        </w:tabs>
        <w:rPr>
          <w:szCs w:val="24"/>
        </w:rPr>
      </w:pPr>
      <w:r>
        <w:rPr>
          <w:szCs w:val="24"/>
        </w:rPr>
        <w:t>Nesta fase do projeto foi implementada uma aplicação Web com várias páginas html que apresentam diferentes tipos de informação. Quando a aplicação é iniciada é necessário efetuar o login, figura 15. Como foi referido no capítulo anterior o sistema de autenticação e autorização é baseado em JWT e expira a cada 30 minutos.</w:t>
      </w:r>
    </w:p>
    <w:p w14:paraId="1A19F5B0" w14:textId="77777777" w:rsidR="00293404" w:rsidRDefault="00293404" w:rsidP="00293404">
      <w:pPr>
        <w:pStyle w:val="Texto"/>
        <w:keepNext/>
        <w:jc w:val="center"/>
      </w:pPr>
      <w:r>
        <w:rPr>
          <w:noProof/>
        </w:rPr>
        <w:drawing>
          <wp:inline distT="0" distB="0" distL="0" distR="0" wp14:anchorId="0B1B71E5" wp14:editId="33D76D19">
            <wp:extent cx="5401310" cy="313944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3139440"/>
                    </a:xfrm>
                    <a:prstGeom prst="rect">
                      <a:avLst/>
                    </a:prstGeom>
                    <a:noFill/>
                  </pic:spPr>
                </pic:pic>
              </a:graphicData>
            </a:graphic>
          </wp:inline>
        </w:drawing>
      </w:r>
    </w:p>
    <w:p w14:paraId="45BE31CD" w14:textId="07B14EC6" w:rsidR="00C953D8" w:rsidRPr="00293404" w:rsidRDefault="00293404" w:rsidP="00293404">
      <w:pPr>
        <w:pStyle w:val="Legenda"/>
        <w:rPr>
          <w:b/>
          <w:bCs/>
          <w:sz w:val="20"/>
          <w:szCs w:val="18"/>
        </w:rPr>
      </w:pPr>
      <w:bookmarkStart w:id="56" w:name="_Toc45487554"/>
      <w:r w:rsidRPr="00293404">
        <w:rPr>
          <w:b/>
          <w:bCs/>
          <w:sz w:val="20"/>
          <w:szCs w:val="18"/>
        </w:rPr>
        <w:t xml:space="preserve">Figura </w:t>
      </w:r>
      <w:r w:rsidRPr="00293404">
        <w:rPr>
          <w:b/>
          <w:bCs/>
          <w:sz w:val="20"/>
          <w:szCs w:val="18"/>
        </w:rPr>
        <w:fldChar w:fldCharType="begin"/>
      </w:r>
      <w:r w:rsidRPr="00293404">
        <w:rPr>
          <w:b/>
          <w:bCs/>
          <w:sz w:val="20"/>
          <w:szCs w:val="18"/>
        </w:rPr>
        <w:instrText xml:space="preserve"> SEQ Figura \* ARABIC </w:instrText>
      </w:r>
      <w:r w:rsidRPr="00293404">
        <w:rPr>
          <w:b/>
          <w:bCs/>
          <w:sz w:val="20"/>
          <w:szCs w:val="18"/>
        </w:rPr>
        <w:fldChar w:fldCharType="separate"/>
      </w:r>
      <w:r w:rsidR="006120CD">
        <w:rPr>
          <w:b/>
          <w:bCs/>
          <w:noProof/>
          <w:sz w:val="20"/>
          <w:szCs w:val="18"/>
        </w:rPr>
        <w:t>15</w:t>
      </w:r>
      <w:r w:rsidRPr="00293404">
        <w:rPr>
          <w:b/>
          <w:bCs/>
          <w:sz w:val="20"/>
          <w:szCs w:val="18"/>
        </w:rPr>
        <w:fldChar w:fldCharType="end"/>
      </w:r>
      <w:r w:rsidRPr="00293404">
        <w:rPr>
          <w:b/>
          <w:bCs/>
          <w:noProof/>
          <w:sz w:val="20"/>
          <w:szCs w:val="18"/>
        </w:rPr>
        <w:t xml:space="preserve"> Página de login</w:t>
      </w:r>
      <w:bookmarkEnd w:id="56"/>
    </w:p>
    <w:p w14:paraId="2C179D60" w14:textId="1562F3CE" w:rsidR="00C953D8" w:rsidRDefault="00293404" w:rsidP="00AE4BAE">
      <w:pPr>
        <w:pStyle w:val="Texto"/>
      </w:pPr>
      <w:r w:rsidRPr="00293404">
        <w:t>O utilizador após efetuar o login é redirecionado para a página principal, designada por “home”, apresentada na figura 16. Todas as páginas da aplicação têm um menu fixo na parte superior que facilita a navegação pelas diferentes funcionalidades do sistema.</w:t>
      </w:r>
      <w:r w:rsidR="004263F9">
        <w:t xml:space="preserve"> </w:t>
      </w:r>
    </w:p>
    <w:p w14:paraId="6DEAF956" w14:textId="77777777" w:rsidR="00293404" w:rsidRDefault="00293404" w:rsidP="00293404">
      <w:pPr>
        <w:pStyle w:val="Texto"/>
        <w:keepNext/>
        <w:jc w:val="center"/>
      </w:pPr>
      <w:r>
        <w:rPr>
          <w:noProof/>
        </w:rPr>
        <w:lastRenderedPageBreak/>
        <w:drawing>
          <wp:inline distT="0" distB="0" distL="0" distR="0" wp14:anchorId="3D146B38" wp14:editId="2C2635B8">
            <wp:extent cx="5370830" cy="31394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0830" cy="3139440"/>
                    </a:xfrm>
                    <a:prstGeom prst="rect">
                      <a:avLst/>
                    </a:prstGeom>
                    <a:noFill/>
                  </pic:spPr>
                </pic:pic>
              </a:graphicData>
            </a:graphic>
          </wp:inline>
        </w:drawing>
      </w:r>
    </w:p>
    <w:p w14:paraId="31F936D6" w14:textId="1B17CB07" w:rsidR="00293404" w:rsidRDefault="00293404" w:rsidP="00293404">
      <w:pPr>
        <w:pStyle w:val="Legenda"/>
        <w:rPr>
          <w:b/>
          <w:bCs/>
          <w:noProof/>
          <w:sz w:val="20"/>
          <w:szCs w:val="18"/>
        </w:rPr>
      </w:pPr>
      <w:bookmarkStart w:id="57" w:name="_Toc45487555"/>
      <w:r w:rsidRPr="00293404">
        <w:rPr>
          <w:b/>
          <w:bCs/>
          <w:sz w:val="20"/>
          <w:szCs w:val="18"/>
        </w:rPr>
        <w:t xml:space="preserve">Figura </w:t>
      </w:r>
      <w:r w:rsidRPr="00293404">
        <w:rPr>
          <w:b/>
          <w:bCs/>
          <w:sz w:val="20"/>
          <w:szCs w:val="18"/>
        </w:rPr>
        <w:fldChar w:fldCharType="begin"/>
      </w:r>
      <w:r w:rsidRPr="00293404">
        <w:rPr>
          <w:b/>
          <w:bCs/>
          <w:sz w:val="20"/>
          <w:szCs w:val="18"/>
        </w:rPr>
        <w:instrText xml:space="preserve"> SEQ Figura \* ARABIC </w:instrText>
      </w:r>
      <w:r w:rsidRPr="00293404">
        <w:rPr>
          <w:b/>
          <w:bCs/>
          <w:sz w:val="20"/>
          <w:szCs w:val="18"/>
        </w:rPr>
        <w:fldChar w:fldCharType="separate"/>
      </w:r>
      <w:r w:rsidR="006120CD">
        <w:rPr>
          <w:b/>
          <w:bCs/>
          <w:noProof/>
          <w:sz w:val="20"/>
          <w:szCs w:val="18"/>
        </w:rPr>
        <w:t>16</w:t>
      </w:r>
      <w:r w:rsidRPr="00293404">
        <w:rPr>
          <w:b/>
          <w:bCs/>
          <w:sz w:val="20"/>
          <w:szCs w:val="18"/>
        </w:rPr>
        <w:fldChar w:fldCharType="end"/>
      </w:r>
      <w:r w:rsidRPr="00293404">
        <w:rPr>
          <w:b/>
          <w:bCs/>
          <w:noProof/>
          <w:sz w:val="20"/>
          <w:szCs w:val="18"/>
        </w:rPr>
        <w:t xml:space="preserve"> Página "home"</w:t>
      </w:r>
      <w:bookmarkEnd w:id="57"/>
    </w:p>
    <w:p w14:paraId="624E3526" w14:textId="77777777" w:rsidR="00293404" w:rsidRDefault="00293404" w:rsidP="00293404">
      <w:pPr>
        <w:pStyle w:val="Texto"/>
        <w:tabs>
          <w:tab w:val="center" w:pos="4393"/>
          <w:tab w:val="left" w:pos="6045"/>
        </w:tabs>
        <w:rPr>
          <w:szCs w:val="24"/>
        </w:rPr>
      </w:pPr>
      <w:r>
        <w:rPr>
          <w:szCs w:val="24"/>
        </w:rPr>
        <w:t>Nesta página o utilizador consegue visualizar dois tipos de informação: o número diário total de peças produzidas e o total diário de tempo de paragem (em minutos). Esta informação está dividia por turno, ou seja cada linha da tabela corresponde a um turno diferente. As duas setas laterais permitem mudar a informação apresentada para o dia desejado.</w:t>
      </w:r>
    </w:p>
    <w:p w14:paraId="6D59E2E5" w14:textId="77777777" w:rsidR="00293404" w:rsidRDefault="00293404" w:rsidP="00293404">
      <w:pPr>
        <w:pStyle w:val="Texto"/>
        <w:tabs>
          <w:tab w:val="center" w:pos="4393"/>
          <w:tab w:val="left" w:pos="6045"/>
        </w:tabs>
        <w:rPr>
          <w:szCs w:val="24"/>
        </w:rPr>
      </w:pPr>
      <w:r>
        <w:rPr>
          <w:szCs w:val="24"/>
        </w:rPr>
        <w:t>A figura 17, mostra a página “produção” que está encarregue de mostrar a informação de produção semanal de todos os postos. Para tal, são geradas 6 tabelas com os sete dias da semana. Nestas tabelas é possível observar os seguintes dados:</w:t>
      </w:r>
    </w:p>
    <w:p w14:paraId="2C626134" w14:textId="77777777" w:rsidR="00293404" w:rsidRDefault="00293404" w:rsidP="00293404">
      <w:pPr>
        <w:pStyle w:val="Texto"/>
        <w:numPr>
          <w:ilvl w:val="0"/>
          <w:numId w:val="33"/>
        </w:numPr>
        <w:tabs>
          <w:tab w:val="center" w:pos="4393"/>
          <w:tab w:val="left" w:pos="6045"/>
        </w:tabs>
        <w:rPr>
          <w:szCs w:val="24"/>
        </w:rPr>
      </w:pPr>
      <w:r>
        <w:rPr>
          <w:szCs w:val="24"/>
        </w:rPr>
        <w:t>Número de peças e tempo total de paragem por turno, por dia</w:t>
      </w:r>
    </w:p>
    <w:p w14:paraId="5537E507" w14:textId="77777777" w:rsidR="00293404" w:rsidRDefault="00293404" w:rsidP="00293404">
      <w:pPr>
        <w:pStyle w:val="Texto"/>
        <w:numPr>
          <w:ilvl w:val="0"/>
          <w:numId w:val="33"/>
        </w:numPr>
        <w:tabs>
          <w:tab w:val="center" w:pos="4393"/>
          <w:tab w:val="left" w:pos="6045"/>
        </w:tabs>
        <w:rPr>
          <w:szCs w:val="24"/>
        </w:rPr>
      </w:pPr>
      <w:r>
        <w:rPr>
          <w:szCs w:val="24"/>
        </w:rPr>
        <w:t>Total de peças e tempo de paragem dos três turnos, por dia</w:t>
      </w:r>
    </w:p>
    <w:p w14:paraId="5C5A0EEA" w14:textId="77777777" w:rsidR="00293404" w:rsidRDefault="00293404" w:rsidP="00293404">
      <w:pPr>
        <w:pStyle w:val="Texto"/>
        <w:numPr>
          <w:ilvl w:val="0"/>
          <w:numId w:val="33"/>
        </w:numPr>
        <w:tabs>
          <w:tab w:val="center" w:pos="4393"/>
          <w:tab w:val="left" w:pos="6045"/>
        </w:tabs>
        <w:rPr>
          <w:szCs w:val="24"/>
        </w:rPr>
      </w:pPr>
      <w:r>
        <w:rPr>
          <w:szCs w:val="24"/>
        </w:rPr>
        <w:t>Total de peças produzidas e tempo de paragem de cada turno, por semana</w:t>
      </w:r>
    </w:p>
    <w:p w14:paraId="05FB0AE4" w14:textId="77777777" w:rsidR="00293404" w:rsidRPr="005521AD" w:rsidRDefault="00293404" w:rsidP="00293404">
      <w:pPr>
        <w:pStyle w:val="Texto"/>
        <w:numPr>
          <w:ilvl w:val="0"/>
          <w:numId w:val="33"/>
        </w:numPr>
        <w:tabs>
          <w:tab w:val="center" w:pos="4393"/>
          <w:tab w:val="left" w:pos="6045"/>
        </w:tabs>
        <w:rPr>
          <w:szCs w:val="24"/>
        </w:rPr>
      </w:pPr>
      <w:r>
        <w:rPr>
          <w:szCs w:val="24"/>
        </w:rPr>
        <w:t>Total de peças e tempo de paragem de todos os turnos, por semana</w:t>
      </w:r>
    </w:p>
    <w:p w14:paraId="6285BD20" w14:textId="4D65DF1A" w:rsidR="00293404" w:rsidRDefault="00293404" w:rsidP="00293404"/>
    <w:p w14:paraId="582CD5EA" w14:textId="5DDF8BB5" w:rsidR="00293404" w:rsidRDefault="00EF573C" w:rsidP="006613B4">
      <w:r>
        <w:rPr>
          <w:noProof/>
        </w:rPr>
        <w:lastRenderedPageBreak/>
        <mc:AlternateContent>
          <mc:Choice Requires="wps">
            <w:drawing>
              <wp:anchor distT="0" distB="0" distL="114300" distR="114300" simplePos="0" relativeHeight="251660288" behindDoc="0" locked="0" layoutInCell="1" allowOverlap="1" wp14:anchorId="3EED72A4" wp14:editId="3E40FABA">
                <wp:simplePos x="0" y="0"/>
                <wp:positionH relativeFrom="column">
                  <wp:posOffset>85725</wp:posOffset>
                </wp:positionH>
                <wp:positionV relativeFrom="paragraph">
                  <wp:posOffset>3202305</wp:posOffset>
                </wp:positionV>
                <wp:extent cx="5401310" cy="381000"/>
                <wp:effectExtent l="0" t="0" r="3810" b="2540"/>
                <wp:wrapSquare wrapText="bothSides"/>
                <wp:docPr id="3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1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3CF8D" w14:textId="669AF3B7" w:rsidR="00F967C7" w:rsidRPr="006613B4" w:rsidRDefault="00F967C7" w:rsidP="006613B4">
                            <w:pPr>
                              <w:pStyle w:val="Legenda"/>
                              <w:rPr>
                                <w:b/>
                                <w:bCs/>
                                <w:sz w:val="20"/>
                                <w:szCs w:val="18"/>
                              </w:rPr>
                            </w:pPr>
                            <w:bookmarkStart w:id="58" w:name="_Toc45487556"/>
                            <w:r w:rsidRPr="006613B4">
                              <w:rPr>
                                <w:b/>
                                <w:bCs/>
                                <w:sz w:val="20"/>
                                <w:szCs w:val="18"/>
                              </w:rPr>
                              <w:t xml:space="preserve">Figura </w:t>
                            </w:r>
                            <w:r w:rsidRPr="006613B4">
                              <w:rPr>
                                <w:b/>
                                <w:bCs/>
                                <w:sz w:val="20"/>
                                <w:szCs w:val="18"/>
                              </w:rPr>
                              <w:fldChar w:fldCharType="begin"/>
                            </w:r>
                            <w:r w:rsidRPr="006613B4">
                              <w:rPr>
                                <w:b/>
                                <w:bCs/>
                                <w:sz w:val="20"/>
                                <w:szCs w:val="18"/>
                              </w:rPr>
                              <w:instrText xml:space="preserve"> SEQ Figura \* ARABIC </w:instrText>
                            </w:r>
                            <w:r w:rsidRPr="006613B4">
                              <w:rPr>
                                <w:b/>
                                <w:bCs/>
                                <w:sz w:val="20"/>
                                <w:szCs w:val="18"/>
                              </w:rPr>
                              <w:fldChar w:fldCharType="separate"/>
                            </w:r>
                            <w:r w:rsidR="006120CD">
                              <w:rPr>
                                <w:b/>
                                <w:bCs/>
                                <w:noProof/>
                                <w:sz w:val="20"/>
                                <w:szCs w:val="18"/>
                              </w:rPr>
                              <w:t>17</w:t>
                            </w:r>
                            <w:r w:rsidRPr="006613B4">
                              <w:rPr>
                                <w:b/>
                                <w:bCs/>
                                <w:sz w:val="20"/>
                                <w:szCs w:val="18"/>
                              </w:rPr>
                              <w:fldChar w:fldCharType="end"/>
                            </w:r>
                            <w:r w:rsidRPr="006613B4">
                              <w:rPr>
                                <w:b/>
                                <w:bCs/>
                                <w:noProof/>
                                <w:sz w:val="20"/>
                                <w:szCs w:val="18"/>
                              </w:rPr>
                              <w:t xml:space="preserve"> Pagina Produção</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EED72A4" id="_x0000_t202" coordsize="21600,21600" o:spt="202" path="m,l,21600r21600,l21600,xe">
                <v:stroke joinstyle="miter"/>
                <v:path gradientshapeok="t" o:connecttype="rect"/>
              </v:shapetype>
              <v:shape id="Text Box 22" o:spid="_x0000_s1026" type="#_x0000_t202" style="position:absolute;left:0;text-align:left;margin-left:6.75pt;margin-top:252.15pt;width:425.3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" stroked="f">
                <v:textbox style="mso-fit-shape-to-text:t" inset="0,0,0,0">
                  <w:txbxContent>
                    <w:p w14:paraId="3653CF8D" w14:textId="669AF3B7" w:rsidR="00F967C7" w:rsidRPr="006613B4" w:rsidRDefault="00F967C7" w:rsidP="006613B4">
                      <w:pPr>
                        <w:pStyle w:val="Legenda"/>
                        <w:rPr>
                          <w:b/>
                          <w:bCs/>
                          <w:sz w:val="20"/>
                          <w:szCs w:val="18"/>
                        </w:rPr>
                      </w:pPr>
                      <w:bookmarkStart w:id="59" w:name="_Toc45487556"/>
                      <w:r w:rsidRPr="006613B4">
                        <w:rPr>
                          <w:b/>
                          <w:bCs/>
                          <w:sz w:val="20"/>
                          <w:szCs w:val="18"/>
                        </w:rPr>
                        <w:t xml:space="preserve">Figura </w:t>
                      </w:r>
                      <w:r w:rsidRPr="006613B4">
                        <w:rPr>
                          <w:b/>
                          <w:bCs/>
                          <w:sz w:val="20"/>
                          <w:szCs w:val="18"/>
                        </w:rPr>
                        <w:fldChar w:fldCharType="begin"/>
                      </w:r>
                      <w:r w:rsidRPr="006613B4">
                        <w:rPr>
                          <w:b/>
                          <w:bCs/>
                          <w:sz w:val="20"/>
                          <w:szCs w:val="18"/>
                        </w:rPr>
                        <w:instrText xml:space="preserve"> SEQ Figura \* ARABIC </w:instrText>
                      </w:r>
                      <w:r w:rsidRPr="006613B4">
                        <w:rPr>
                          <w:b/>
                          <w:bCs/>
                          <w:sz w:val="20"/>
                          <w:szCs w:val="18"/>
                        </w:rPr>
                        <w:fldChar w:fldCharType="separate"/>
                      </w:r>
                      <w:r w:rsidR="006120CD">
                        <w:rPr>
                          <w:b/>
                          <w:bCs/>
                          <w:noProof/>
                          <w:sz w:val="20"/>
                          <w:szCs w:val="18"/>
                        </w:rPr>
                        <w:t>17</w:t>
                      </w:r>
                      <w:r w:rsidRPr="006613B4">
                        <w:rPr>
                          <w:b/>
                          <w:bCs/>
                          <w:sz w:val="20"/>
                          <w:szCs w:val="18"/>
                        </w:rPr>
                        <w:fldChar w:fldCharType="end"/>
                      </w:r>
                      <w:r w:rsidRPr="006613B4">
                        <w:rPr>
                          <w:b/>
                          <w:bCs/>
                          <w:noProof/>
                          <w:sz w:val="20"/>
                          <w:szCs w:val="18"/>
                        </w:rPr>
                        <w:t xml:space="preserve"> Pagina Produção</w:t>
                      </w:r>
                      <w:bookmarkEnd w:id="59"/>
                    </w:p>
                  </w:txbxContent>
                </v:textbox>
                <w10:wrap type="square"/>
              </v:shape>
            </w:pict>
          </mc:Fallback>
        </mc:AlternateContent>
      </w:r>
      <w:r w:rsidR="006613B4" w:rsidRPr="006613B4">
        <w:rPr>
          <w:noProof/>
        </w:rPr>
        <w:drawing>
          <wp:anchor distT="0" distB="0" distL="114300" distR="114300" simplePos="0" relativeHeight="251655168" behindDoc="0" locked="0" layoutInCell="1" allowOverlap="1" wp14:anchorId="5F72D1B8" wp14:editId="18323ACC">
            <wp:simplePos x="0" y="0"/>
            <wp:positionH relativeFrom="margin">
              <wp:posOffset>85725</wp:posOffset>
            </wp:positionH>
            <wp:positionV relativeFrom="margin">
              <wp:posOffset>-6985</wp:posOffset>
            </wp:positionV>
            <wp:extent cx="5401310" cy="315214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3152140"/>
                    </a:xfrm>
                    <a:prstGeom prst="rect">
                      <a:avLst/>
                    </a:prstGeom>
                    <a:noFill/>
                  </pic:spPr>
                </pic:pic>
              </a:graphicData>
            </a:graphic>
          </wp:anchor>
        </w:drawing>
      </w:r>
    </w:p>
    <w:p w14:paraId="626EB9F5" w14:textId="77777777" w:rsidR="006613B4" w:rsidRDefault="006613B4" w:rsidP="006613B4">
      <w:pPr>
        <w:pStyle w:val="Texto"/>
        <w:tabs>
          <w:tab w:val="center" w:pos="4393"/>
          <w:tab w:val="left" w:pos="6045"/>
        </w:tabs>
        <w:rPr>
          <w:szCs w:val="24"/>
        </w:rPr>
      </w:pPr>
      <w:r>
        <w:rPr>
          <w:szCs w:val="24"/>
        </w:rPr>
        <w:t>Na figura 18, está apresentada a página designada por “dashboard”. Nesta os dados são apresentados de forma mais amigável e interativa, por meio de gráficos de barras.</w:t>
      </w:r>
    </w:p>
    <w:p w14:paraId="4CE0D9A0" w14:textId="77777777" w:rsidR="006613B4" w:rsidRDefault="006613B4" w:rsidP="006613B4">
      <w:pPr>
        <w:pStyle w:val="Texto"/>
        <w:tabs>
          <w:tab w:val="center" w:pos="4393"/>
          <w:tab w:val="left" w:pos="6045"/>
        </w:tabs>
        <w:rPr>
          <w:szCs w:val="24"/>
        </w:rPr>
      </w:pPr>
      <w:r>
        <w:rPr>
          <w:szCs w:val="24"/>
        </w:rPr>
        <w:t xml:space="preserve">No primeiro gráfico, e também o maior, é apresentado o número total de peças produzidas por cada posto. Dependendo do input escolhido pelo utilizador os dados podem ser apresentados por semana ou por mês, o número de semanas apresentadas no gráfico pode ser incrementado usando o </w:t>
      </w:r>
      <w:r w:rsidRPr="001C7F4E">
        <w:rPr>
          <w:i/>
          <w:szCs w:val="24"/>
        </w:rPr>
        <w:t>slider</w:t>
      </w:r>
      <w:r>
        <w:rPr>
          <w:szCs w:val="24"/>
        </w:rPr>
        <w:t xml:space="preserve"> implementado em cima. </w:t>
      </w:r>
    </w:p>
    <w:p w14:paraId="69099EFF" w14:textId="77777777" w:rsidR="006613B4" w:rsidRDefault="006613B4" w:rsidP="006613B4">
      <w:pPr>
        <w:pStyle w:val="Texto"/>
        <w:tabs>
          <w:tab w:val="center" w:pos="4393"/>
          <w:tab w:val="left" w:pos="6045"/>
        </w:tabs>
        <w:rPr>
          <w:szCs w:val="24"/>
        </w:rPr>
      </w:pPr>
      <w:r>
        <w:rPr>
          <w:szCs w:val="24"/>
        </w:rPr>
        <w:t>Nos outros gráficos, mais pequenos, podem ser visualizados os dados de produção de cada turno para cada posto de trabalho. Dependendo do input escolhido os dados podem corresponder aos últimos 7 dias; 15 dias; ou último mês. No contentor mais à direita é apresentado o total de todos os turnos de cada linha de produção.</w:t>
      </w:r>
    </w:p>
    <w:p w14:paraId="7BFC3DB5" w14:textId="3B481405" w:rsidR="00293404" w:rsidRDefault="00293404" w:rsidP="00293404"/>
    <w:p w14:paraId="7BC7DD1D" w14:textId="012F023A" w:rsidR="00293404" w:rsidRDefault="00293404" w:rsidP="00293404"/>
    <w:p w14:paraId="245C6441" w14:textId="600885D9" w:rsidR="00293404" w:rsidRDefault="00293404" w:rsidP="00293404"/>
    <w:p w14:paraId="286C91B9" w14:textId="5B351733" w:rsidR="00293404" w:rsidRDefault="00293404" w:rsidP="00293404"/>
    <w:p w14:paraId="0FF79468" w14:textId="79D26391" w:rsidR="00293404" w:rsidRDefault="00293404" w:rsidP="00293404"/>
    <w:p w14:paraId="103E2423" w14:textId="4B08EF95" w:rsidR="00293404" w:rsidRDefault="00293404" w:rsidP="00293404"/>
    <w:p w14:paraId="16500B0F" w14:textId="3CD9B498" w:rsidR="00293404" w:rsidRDefault="00293404" w:rsidP="00293404"/>
    <w:p w14:paraId="5DD6D045" w14:textId="6F847729" w:rsidR="00293404" w:rsidRDefault="00293404" w:rsidP="00293404"/>
    <w:p w14:paraId="750F913A" w14:textId="550C8166" w:rsidR="006613B4" w:rsidRDefault="006613B4" w:rsidP="006613B4">
      <w:pPr>
        <w:pStyle w:val="Figura"/>
      </w:pPr>
      <w:r w:rsidRPr="001C7F4E">
        <w:rPr>
          <w:noProof/>
        </w:rPr>
        <w:lastRenderedPageBreak/>
        <w:drawing>
          <wp:inline distT="0" distB="0" distL="0" distR="0" wp14:anchorId="451881ED" wp14:editId="664A7A47">
            <wp:extent cx="5396865" cy="31388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rotWithShape="1">
                    <a:blip r:embed="rId35" cstate="print">
                      <a:extLst>
                        <a:ext uri="{28A0092B-C50C-407E-A947-70E740481C1C}">
                          <a14:useLocalDpi xmlns:a14="http://schemas.microsoft.com/office/drawing/2010/main" val="0"/>
                        </a:ext>
                      </a:extLst>
                    </a:blip>
                    <a:srcRect l="3277"/>
                    <a:stretch/>
                  </pic:blipFill>
                  <pic:spPr bwMode="auto">
                    <a:xfrm>
                      <a:off x="0" y="0"/>
                      <a:ext cx="5396865" cy="3138805"/>
                    </a:xfrm>
                    <a:prstGeom prst="rect">
                      <a:avLst/>
                    </a:prstGeom>
                    <a:ln>
                      <a:noFill/>
                    </a:ln>
                    <a:extLst>
                      <a:ext uri="{53640926-AAD7-44D8-BBD7-CCE9431645EC}">
                        <a14:shadowObscured xmlns:a14="http://schemas.microsoft.com/office/drawing/2010/main"/>
                      </a:ext>
                    </a:extLst>
                  </pic:spPr>
                </pic:pic>
              </a:graphicData>
            </a:graphic>
          </wp:inline>
        </w:drawing>
      </w:r>
    </w:p>
    <w:p w14:paraId="785BA7E5" w14:textId="2C7A4535" w:rsidR="006613B4" w:rsidRPr="006613B4" w:rsidRDefault="006613B4" w:rsidP="006613B4">
      <w:pPr>
        <w:pStyle w:val="Legenda"/>
        <w:rPr>
          <w:b/>
          <w:bCs/>
          <w:sz w:val="20"/>
          <w:szCs w:val="18"/>
        </w:rPr>
      </w:pPr>
      <w:bookmarkStart w:id="60" w:name="_Toc45487557"/>
      <w:r w:rsidRPr="006613B4">
        <w:rPr>
          <w:b/>
          <w:bCs/>
          <w:sz w:val="20"/>
          <w:szCs w:val="18"/>
        </w:rPr>
        <w:t xml:space="preserve">Figura </w:t>
      </w:r>
      <w:r w:rsidRPr="006613B4">
        <w:rPr>
          <w:b/>
          <w:bCs/>
          <w:sz w:val="20"/>
          <w:szCs w:val="18"/>
        </w:rPr>
        <w:fldChar w:fldCharType="begin"/>
      </w:r>
      <w:r w:rsidRPr="006613B4">
        <w:rPr>
          <w:b/>
          <w:bCs/>
          <w:sz w:val="20"/>
          <w:szCs w:val="18"/>
        </w:rPr>
        <w:instrText xml:space="preserve"> SEQ Figura \* ARABIC </w:instrText>
      </w:r>
      <w:r w:rsidRPr="006613B4">
        <w:rPr>
          <w:b/>
          <w:bCs/>
          <w:sz w:val="20"/>
          <w:szCs w:val="18"/>
        </w:rPr>
        <w:fldChar w:fldCharType="separate"/>
      </w:r>
      <w:r w:rsidR="006120CD">
        <w:rPr>
          <w:b/>
          <w:bCs/>
          <w:noProof/>
          <w:sz w:val="20"/>
          <w:szCs w:val="18"/>
        </w:rPr>
        <w:t>18</w:t>
      </w:r>
      <w:r w:rsidRPr="006613B4">
        <w:rPr>
          <w:b/>
          <w:bCs/>
          <w:sz w:val="20"/>
          <w:szCs w:val="18"/>
        </w:rPr>
        <w:fldChar w:fldCharType="end"/>
      </w:r>
      <w:r w:rsidRPr="006613B4">
        <w:rPr>
          <w:b/>
          <w:bCs/>
          <w:noProof/>
          <w:sz w:val="20"/>
          <w:szCs w:val="18"/>
        </w:rPr>
        <w:t xml:space="preserve"> Página "Dashboard"</w:t>
      </w:r>
      <w:bookmarkEnd w:id="60"/>
    </w:p>
    <w:p w14:paraId="6F44E96F" w14:textId="41382399" w:rsidR="006613B4" w:rsidRPr="001C7F4E" w:rsidRDefault="006613B4" w:rsidP="006613B4">
      <w:pPr>
        <w:tabs>
          <w:tab w:val="center" w:pos="4393"/>
          <w:tab w:val="left" w:pos="6045"/>
        </w:tabs>
        <w:spacing w:before="240" w:after="0" w:line="360" w:lineRule="auto"/>
        <w:rPr>
          <w:b/>
          <w:bCs/>
          <w:sz w:val="20"/>
        </w:rPr>
      </w:pPr>
      <w:r>
        <w:rPr>
          <w:szCs w:val="24"/>
        </w:rPr>
        <w:t>Na página representada na figura 19 é possível fazer uma análise mais detalhada ao ritmo de produção ao longo do dia, isto porque para cada posto é apresentado um gráfico que mostra o número de peças produzido por hora em tempo real. Isto permite que os picos de produção sejam facilmente identificados pelo utilizador. Para complementar também são apresentados os seguintes dados:</w:t>
      </w:r>
    </w:p>
    <w:p w14:paraId="41BC413C" w14:textId="33A98046" w:rsidR="006613B4" w:rsidRDefault="006613B4" w:rsidP="006613B4">
      <w:pPr>
        <w:pStyle w:val="Texto"/>
        <w:numPr>
          <w:ilvl w:val="0"/>
          <w:numId w:val="34"/>
        </w:numPr>
        <w:tabs>
          <w:tab w:val="center" w:pos="4393"/>
          <w:tab w:val="left" w:pos="6045"/>
        </w:tabs>
        <w:rPr>
          <w:szCs w:val="24"/>
        </w:rPr>
      </w:pPr>
      <w:r>
        <w:rPr>
          <w:szCs w:val="24"/>
        </w:rPr>
        <w:t>Total de peças produzidas por posto até ao momento</w:t>
      </w:r>
    </w:p>
    <w:p w14:paraId="6E1F62A7" w14:textId="3573A3BC" w:rsidR="006613B4" w:rsidRDefault="006613B4" w:rsidP="006613B4">
      <w:pPr>
        <w:pStyle w:val="Texto"/>
        <w:numPr>
          <w:ilvl w:val="0"/>
          <w:numId w:val="34"/>
        </w:numPr>
        <w:tabs>
          <w:tab w:val="center" w:pos="4393"/>
          <w:tab w:val="left" w:pos="6045"/>
        </w:tabs>
        <w:rPr>
          <w:szCs w:val="24"/>
        </w:rPr>
      </w:pPr>
      <w:r>
        <w:rPr>
          <w:szCs w:val="24"/>
        </w:rPr>
        <w:t>Média de peças produzidas por hora</w:t>
      </w:r>
    </w:p>
    <w:p w14:paraId="68779AE5" w14:textId="324F35DE" w:rsidR="00293404" w:rsidRDefault="0095167C" w:rsidP="00293404">
      <w:r>
        <w:rPr>
          <w:noProof/>
        </w:rPr>
        <w:drawing>
          <wp:anchor distT="0" distB="0" distL="114300" distR="114300" simplePos="0" relativeHeight="251665408" behindDoc="0" locked="0" layoutInCell="1" allowOverlap="1" wp14:anchorId="0DDA3873" wp14:editId="23D25EBD">
            <wp:simplePos x="0" y="0"/>
            <wp:positionH relativeFrom="margin">
              <wp:align>center</wp:align>
            </wp:positionH>
            <wp:positionV relativeFrom="margin">
              <wp:posOffset>5506085</wp:posOffset>
            </wp:positionV>
            <wp:extent cx="4857750" cy="2732405"/>
            <wp:effectExtent l="0" t="0" r="0" b="0"/>
            <wp:wrapSquare wrapText="bothSides"/>
            <wp:docPr id="27" name="Imagem 27" descr="Uma imagem com monitor, sentado, computador,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v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7750" cy="2732405"/>
                    </a:xfrm>
                    <a:prstGeom prst="rect">
                      <a:avLst/>
                    </a:prstGeom>
                  </pic:spPr>
                </pic:pic>
              </a:graphicData>
            </a:graphic>
            <wp14:sizeRelH relativeFrom="margin">
              <wp14:pctWidth>0</wp14:pctWidth>
            </wp14:sizeRelH>
            <wp14:sizeRelV relativeFrom="margin">
              <wp14:pctHeight>0</wp14:pctHeight>
            </wp14:sizeRelV>
          </wp:anchor>
        </w:drawing>
      </w:r>
      <w:r w:rsidR="00EF573C">
        <w:rPr>
          <w:noProof/>
        </w:rPr>
        <mc:AlternateContent>
          <mc:Choice Requires="wps">
            <w:drawing>
              <wp:anchor distT="0" distB="0" distL="114300" distR="114300" simplePos="0" relativeHeight="251663360" behindDoc="0" locked="0" layoutInCell="1" allowOverlap="1" wp14:anchorId="025DED25" wp14:editId="6226BDD3">
                <wp:simplePos x="0" y="0"/>
                <wp:positionH relativeFrom="column">
                  <wp:posOffset>281940</wp:posOffset>
                </wp:positionH>
                <wp:positionV relativeFrom="paragraph">
                  <wp:posOffset>2821940</wp:posOffset>
                </wp:positionV>
                <wp:extent cx="4857750" cy="381000"/>
                <wp:effectExtent l="0" t="4445" r="0" b="0"/>
                <wp:wrapSquare wrapText="bothSides"/>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F6840" w14:textId="46669FCC" w:rsidR="00F967C7" w:rsidRPr="006613B4" w:rsidRDefault="00F967C7" w:rsidP="006613B4">
                            <w:pPr>
                              <w:pStyle w:val="Legenda"/>
                              <w:rPr>
                                <w:b/>
                                <w:bCs/>
                                <w:noProof/>
                                <w:sz w:val="20"/>
                                <w:szCs w:val="18"/>
                              </w:rPr>
                            </w:pPr>
                            <w:bookmarkStart w:id="61" w:name="_Toc45487558"/>
                            <w:r w:rsidRPr="006613B4">
                              <w:rPr>
                                <w:b/>
                                <w:bCs/>
                                <w:sz w:val="20"/>
                                <w:szCs w:val="18"/>
                              </w:rPr>
                              <w:t xml:space="preserve">Figura </w:t>
                            </w:r>
                            <w:r w:rsidRPr="006613B4">
                              <w:rPr>
                                <w:b/>
                                <w:bCs/>
                                <w:sz w:val="20"/>
                                <w:szCs w:val="18"/>
                              </w:rPr>
                              <w:fldChar w:fldCharType="begin"/>
                            </w:r>
                            <w:r w:rsidRPr="006613B4">
                              <w:rPr>
                                <w:b/>
                                <w:bCs/>
                                <w:sz w:val="20"/>
                                <w:szCs w:val="18"/>
                              </w:rPr>
                              <w:instrText xml:space="preserve"> SEQ Figura \* ARABIC </w:instrText>
                            </w:r>
                            <w:r w:rsidRPr="006613B4">
                              <w:rPr>
                                <w:b/>
                                <w:bCs/>
                                <w:sz w:val="20"/>
                                <w:szCs w:val="18"/>
                              </w:rPr>
                              <w:fldChar w:fldCharType="separate"/>
                            </w:r>
                            <w:r w:rsidR="006120CD">
                              <w:rPr>
                                <w:b/>
                                <w:bCs/>
                                <w:noProof/>
                                <w:sz w:val="20"/>
                                <w:szCs w:val="18"/>
                              </w:rPr>
                              <w:t>19</w:t>
                            </w:r>
                            <w:r w:rsidRPr="006613B4">
                              <w:rPr>
                                <w:b/>
                                <w:bCs/>
                                <w:sz w:val="20"/>
                                <w:szCs w:val="18"/>
                              </w:rPr>
                              <w:fldChar w:fldCharType="end"/>
                            </w:r>
                            <w:r w:rsidRPr="006613B4">
                              <w:rPr>
                                <w:b/>
                                <w:bCs/>
                                <w:sz w:val="20"/>
                                <w:szCs w:val="18"/>
                              </w:rPr>
                              <w:t xml:space="preserve"> </w:t>
                            </w:r>
                            <w:r w:rsidRPr="006613B4">
                              <w:rPr>
                                <w:b/>
                                <w:bCs/>
                                <w:noProof/>
                                <w:sz w:val="20"/>
                                <w:szCs w:val="18"/>
                              </w:rPr>
                              <w:t>Pagina "Live"</w:t>
                            </w:r>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5DED25" id="Text Box 23" o:spid="_x0000_s1027" type="#_x0000_t202" style="position:absolute;left:0;text-align:left;margin-left:22.2pt;margin-top:222.2pt;width:382.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" stroked="f">
                <v:textbox style="mso-fit-shape-to-text:t" inset="0,0,0,0">
                  <w:txbxContent>
                    <w:p w14:paraId="685F6840" w14:textId="46669FCC" w:rsidR="00F967C7" w:rsidRPr="006613B4" w:rsidRDefault="00F967C7" w:rsidP="006613B4">
                      <w:pPr>
                        <w:pStyle w:val="Legenda"/>
                        <w:rPr>
                          <w:b/>
                          <w:bCs/>
                          <w:noProof/>
                          <w:sz w:val="20"/>
                          <w:szCs w:val="18"/>
                        </w:rPr>
                      </w:pPr>
                      <w:bookmarkStart w:id="62" w:name="_Toc45487558"/>
                      <w:r w:rsidRPr="006613B4">
                        <w:rPr>
                          <w:b/>
                          <w:bCs/>
                          <w:sz w:val="20"/>
                          <w:szCs w:val="18"/>
                        </w:rPr>
                        <w:t xml:space="preserve">Figura </w:t>
                      </w:r>
                      <w:r w:rsidRPr="006613B4">
                        <w:rPr>
                          <w:b/>
                          <w:bCs/>
                          <w:sz w:val="20"/>
                          <w:szCs w:val="18"/>
                        </w:rPr>
                        <w:fldChar w:fldCharType="begin"/>
                      </w:r>
                      <w:r w:rsidRPr="006613B4">
                        <w:rPr>
                          <w:b/>
                          <w:bCs/>
                          <w:sz w:val="20"/>
                          <w:szCs w:val="18"/>
                        </w:rPr>
                        <w:instrText xml:space="preserve"> SEQ Figura \* ARABIC </w:instrText>
                      </w:r>
                      <w:r w:rsidRPr="006613B4">
                        <w:rPr>
                          <w:b/>
                          <w:bCs/>
                          <w:sz w:val="20"/>
                          <w:szCs w:val="18"/>
                        </w:rPr>
                        <w:fldChar w:fldCharType="separate"/>
                      </w:r>
                      <w:r w:rsidR="006120CD">
                        <w:rPr>
                          <w:b/>
                          <w:bCs/>
                          <w:noProof/>
                          <w:sz w:val="20"/>
                          <w:szCs w:val="18"/>
                        </w:rPr>
                        <w:t>19</w:t>
                      </w:r>
                      <w:r w:rsidRPr="006613B4">
                        <w:rPr>
                          <w:b/>
                          <w:bCs/>
                          <w:sz w:val="20"/>
                          <w:szCs w:val="18"/>
                        </w:rPr>
                        <w:fldChar w:fldCharType="end"/>
                      </w:r>
                      <w:r w:rsidRPr="006613B4">
                        <w:rPr>
                          <w:b/>
                          <w:bCs/>
                          <w:sz w:val="20"/>
                          <w:szCs w:val="18"/>
                        </w:rPr>
                        <w:t xml:space="preserve"> </w:t>
                      </w:r>
                      <w:r w:rsidRPr="006613B4">
                        <w:rPr>
                          <w:b/>
                          <w:bCs/>
                          <w:noProof/>
                          <w:sz w:val="20"/>
                          <w:szCs w:val="18"/>
                        </w:rPr>
                        <w:t>Pagina "Live"</w:t>
                      </w:r>
                      <w:bookmarkEnd w:id="62"/>
                    </w:p>
                  </w:txbxContent>
                </v:textbox>
                <w10:wrap type="square"/>
              </v:shape>
            </w:pict>
          </mc:Fallback>
        </mc:AlternateContent>
      </w:r>
    </w:p>
    <w:p w14:paraId="1E9CC24A" w14:textId="3867BEBC" w:rsidR="00293404" w:rsidRDefault="00293404" w:rsidP="00293404"/>
    <w:p w14:paraId="7E6E1A93" w14:textId="793F7F66" w:rsidR="00293404" w:rsidRDefault="00293404" w:rsidP="00293404"/>
    <w:p w14:paraId="0F142A3B" w14:textId="1469D390" w:rsidR="00293404" w:rsidRDefault="00293404" w:rsidP="00293404"/>
    <w:p w14:paraId="5E05946D" w14:textId="4A78C1CF" w:rsidR="00293404" w:rsidRDefault="00293404" w:rsidP="00293404"/>
    <w:p w14:paraId="099A0426" w14:textId="5AB65B24" w:rsidR="00293404" w:rsidRDefault="00293404" w:rsidP="00293404">
      <w:pPr>
        <w:pStyle w:val="Figura"/>
      </w:pPr>
    </w:p>
    <w:p w14:paraId="1314FD79" w14:textId="3BA12C76" w:rsidR="00293404" w:rsidRDefault="00293404" w:rsidP="00293404"/>
    <w:p w14:paraId="5EED8D0F" w14:textId="4B6BA12E" w:rsidR="00293404" w:rsidRDefault="00293404" w:rsidP="00293404">
      <w:pPr>
        <w:jc w:val="center"/>
      </w:pPr>
    </w:p>
    <w:p w14:paraId="2A378EC1" w14:textId="584949F8" w:rsidR="00293404" w:rsidRDefault="00293404" w:rsidP="00293404"/>
    <w:p w14:paraId="05AC6E8F" w14:textId="11617F6D" w:rsidR="00293404" w:rsidRDefault="00293404" w:rsidP="00293404"/>
    <w:p w14:paraId="6462281A" w14:textId="36E63F25" w:rsidR="00293404" w:rsidRDefault="00293404" w:rsidP="00293404"/>
    <w:p w14:paraId="08C958A8" w14:textId="0F8A20EA" w:rsidR="00293404" w:rsidRDefault="00293404" w:rsidP="00293404"/>
    <w:p w14:paraId="7957F116" w14:textId="7A886189" w:rsidR="00293404" w:rsidRDefault="00293404" w:rsidP="00293404">
      <w:pPr>
        <w:pStyle w:val="Figura"/>
      </w:pPr>
    </w:p>
    <w:p w14:paraId="22619237" w14:textId="06708001" w:rsidR="00293404" w:rsidRDefault="00293404" w:rsidP="00293404"/>
    <w:p w14:paraId="24EB61B5" w14:textId="3CAFCD74" w:rsidR="00293404" w:rsidRPr="00293404" w:rsidRDefault="00293404" w:rsidP="00293404"/>
    <w:p w14:paraId="104CA94B" w14:textId="0A7C0D01" w:rsidR="00C953D8" w:rsidRDefault="00C953D8" w:rsidP="006613B4">
      <w:pPr>
        <w:pStyle w:val="Subseconumerada"/>
        <w:numPr>
          <w:ilvl w:val="0"/>
          <w:numId w:val="0"/>
        </w:numPr>
        <w:ind w:left="851"/>
        <w:sectPr w:rsidR="00C953D8" w:rsidSect="00143BC0">
          <w:footerReference w:type="default" r:id="rId37"/>
          <w:type w:val="oddPage"/>
          <w:pgSz w:w="11906" w:h="16838" w:code="9"/>
          <w:pgMar w:top="1418" w:right="1418" w:bottom="1418" w:left="1701" w:header="709" w:footer="567" w:gutter="0"/>
          <w:cols w:space="720"/>
        </w:sectPr>
      </w:pPr>
    </w:p>
    <w:p w14:paraId="68074BC1" w14:textId="77777777" w:rsidR="00940B7D" w:rsidRDefault="00791CC6" w:rsidP="00995F5D">
      <w:pPr>
        <w:pStyle w:val="Seconumerada"/>
      </w:pPr>
      <w:bookmarkStart w:id="63" w:name="_Toc45487613"/>
      <w:r w:rsidRPr="00F6706E">
        <w:lastRenderedPageBreak/>
        <w:t>C</w:t>
      </w:r>
      <w:r w:rsidR="001D3E49" w:rsidRPr="00F6706E">
        <w:t>onclusões</w:t>
      </w:r>
      <w:bookmarkEnd w:id="63"/>
    </w:p>
    <w:p w14:paraId="4B76A118" w14:textId="77777777" w:rsidR="001B6414" w:rsidRDefault="001B6414"/>
    <w:p w14:paraId="5E2E3AA9" w14:textId="77777777" w:rsidR="006613B4" w:rsidRDefault="006613B4" w:rsidP="006613B4">
      <w:pPr>
        <w:pStyle w:val="Texto"/>
        <w:tabs>
          <w:tab w:val="center" w:pos="4393"/>
          <w:tab w:val="left" w:pos="6045"/>
        </w:tabs>
        <w:jc w:val="left"/>
        <w:rPr>
          <w:szCs w:val="24"/>
        </w:rPr>
      </w:pPr>
      <w:r w:rsidRPr="005521AD">
        <w:rPr>
          <w:szCs w:val="24"/>
        </w:rPr>
        <w:t xml:space="preserve">Este trabalho foi realizado no âmbito de um estágio na </w:t>
      </w:r>
      <w:r w:rsidRPr="00553AFC">
        <w:rPr>
          <w:szCs w:val="24"/>
        </w:rPr>
        <w:t>área da engenharia eletrotécnica e computadores,</w:t>
      </w:r>
      <w:r w:rsidRPr="001C7F4E">
        <w:rPr>
          <w:szCs w:val="24"/>
        </w:rPr>
        <w:t xml:space="preserve"> proporcionada pela Indmei, empresa dedicada ao fabrico de meias.</w:t>
      </w:r>
    </w:p>
    <w:p w14:paraId="2E8D5FC1" w14:textId="77777777" w:rsidR="006613B4" w:rsidRDefault="006613B4" w:rsidP="006613B4">
      <w:pPr>
        <w:pStyle w:val="Texto"/>
        <w:tabs>
          <w:tab w:val="center" w:pos="4393"/>
          <w:tab w:val="left" w:pos="6045"/>
        </w:tabs>
        <w:jc w:val="left"/>
        <w:rPr>
          <w:szCs w:val="24"/>
        </w:rPr>
      </w:pPr>
      <w:r>
        <w:rPr>
          <w:szCs w:val="24"/>
        </w:rPr>
        <w:t xml:space="preserve">Com a conclusão deste projeto foi possível obter uma aplicação funcional, sem licenças de </w:t>
      </w:r>
      <w:r w:rsidRPr="001C7F4E">
        <w:rPr>
          <w:i/>
          <w:szCs w:val="24"/>
        </w:rPr>
        <w:t>software</w:t>
      </w:r>
      <w:r>
        <w:rPr>
          <w:szCs w:val="24"/>
        </w:rPr>
        <w:t xml:space="preserve">, para controlo e análise de dados de produção. Todas as exigências e objetivos propostos do início do trabalho foram atingidos com sucesso. </w:t>
      </w:r>
    </w:p>
    <w:p w14:paraId="009F3A58" w14:textId="77777777" w:rsidR="006613B4" w:rsidRDefault="006613B4" w:rsidP="006613B4">
      <w:pPr>
        <w:pStyle w:val="Texto"/>
        <w:tabs>
          <w:tab w:val="center" w:pos="4393"/>
          <w:tab w:val="left" w:pos="6045"/>
        </w:tabs>
        <w:jc w:val="left"/>
        <w:rPr>
          <w:szCs w:val="24"/>
        </w:rPr>
      </w:pPr>
      <w:r>
        <w:rPr>
          <w:szCs w:val="24"/>
        </w:rPr>
        <w:t>A implementação deste sistema permite que a administração tenha mais controlo e mais informação sobre as linhas de produção, e torna a análise dos dados mais simples, o que aumenta a eficiência das tomadas de decisão relativas aos postos de trabalho.</w:t>
      </w:r>
    </w:p>
    <w:p w14:paraId="778E0387" w14:textId="12F5AF9E" w:rsidR="006613B4" w:rsidRDefault="006613B4" w:rsidP="006613B4">
      <w:pPr>
        <w:pStyle w:val="Texto"/>
        <w:tabs>
          <w:tab w:val="center" w:pos="4393"/>
          <w:tab w:val="left" w:pos="6045"/>
        </w:tabs>
        <w:jc w:val="left"/>
        <w:rPr>
          <w:szCs w:val="24"/>
        </w:rPr>
      </w:pPr>
      <w:r>
        <w:rPr>
          <w:szCs w:val="24"/>
        </w:rPr>
        <w:t>Este sistema permite que os próprios operários de linha tenham mais consciência do seu ritmo de trabalho, pois podem ver a produção na interface gráfica de supervisionamento na nav</w:t>
      </w:r>
      <w:r w:rsidR="00A47A2A">
        <w:rPr>
          <w:szCs w:val="24"/>
        </w:rPr>
        <w:t>egaçao</w:t>
      </w:r>
      <w:r>
        <w:rPr>
          <w:szCs w:val="24"/>
        </w:rPr>
        <w:t xml:space="preserve"> de fabrico, e podem se comparar aos outros postos de trabalho.    </w:t>
      </w:r>
    </w:p>
    <w:p w14:paraId="1E2A4FC7" w14:textId="77777777" w:rsidR="006613B4" w:rsidRDefault="006613B4" w:rsidP="006613B4">
      <w:pPr>
        <w:pStyle w:val="Texto"/>
        <w:tabs>
          <w:tab w:val="center" w:pos="4393"/>
          <w:tab w:val="left" w:pos="6045"/>
        </w:tabs>
        <w:jc w:val="left"/>
        <w:rPr>
          <w:szCs w:val="24"/>
        </w:rPr>
      </w:pPr>
      <w:r>
        <w:rPr>
          <w:szCs w:val="24"/>
        </w:rPr>
        <w:t xml:space="preserve">Durante a execução do trabalho surgiram algumas dificuldades devido à falta de conhecimentos, nomeadamente sobre leitura dos dados recebidos na porta série em sistema UNIX e a programação em JavaScript, especialmente na troca de informação entre o do </w:t>
      </w:r>
      <w:r>
        <w:rPr>
          <w:szCs w:val="24"/>
        </w:rPr>
        <w:lastRenderedPageBreak/>
        <w:t xml:space="preserve">servidor e o módulo do cliente. No entanto, estas dificuldades foram ultrapassadas com o estudo das respetivas matérias. </w:t>
      </w:r>
    </w:p>
    <w:p w14:paraId="58433C5D" w14:textId="77777777" w:rsidR="006613B4" w:rsidRDefault="006613B4" w:rsidP="006613B4">
      <w:pPr>
        <w:pStyle w:val="Texto"/>
        <w:tabs>
          <w:tab w:val="center" w:pos="4393"/>
          <w:tab w:val="left" w:pos="6045"/>
        </w:tabs>
        <w:jc w:val="left"/>
        <w:rPr>
          <w:szCs w:val="24"/>
        </w:rPr>
      </w:pPr>
      <w:r w:rsidRPr="005521AD">
        <w:rPr>
          <w:szCs w:val="24"/>
        </w:rPr>
        <w:t>Este projeto permitiu adquirir conhecimentos na área das linguagens WEB, criação e gestão de sistemas de informaç</w:t>
      </w:r>
      <w:r w:rsidRPr="001C7F4E">
        <w:rPr>
          <w:szCs w:val="24"/>
        </w:rPr>
        <w:t>ão. Por outro lado, ao realizar o trabalho em contexo empresarial, permitiu ter uma maior envolvência com a indústria</w:t>
      </w:r>
      <w:r w:rsidRPr="005521AD">
        <w:rPr>
          <w:szCs w:val="24"/>
        </w:rPr>
        <w:t>, percebendo a sua dinâmica e modos de funcionamento</w:t>
      </w:r>
      <w:r w:rsidRPr="001C7F4E">
        <w:rPr>
          <w:szCs w:val="24"/>
        </w:rPr>
        <w:t>.</w:t>
      </w:r>
    </w:p>
    <w:p w14:paraId="266FA908" w14:textId="77777777" w:rsidR="006613B4" w:rsidRDefault="006613B4" w:rsidP="006613B4">
      <w:pPr>
        <w:pStyle w:val="Texto"/>
        <w:tabs>
          <w:tab w:val="center" w:pos="4393"/>
          <w:tab w:val="left" w:pos="6045"/>
        </w:tabs>
        <w:jc w:val="left"/>
        <w:rPr>
          <w:szCs w:val="24"/>
        </w:rPr>
      </w:pPr>
      <w:r>
        <w:rPr>
          <w:szCs w:val="24"/>
        </w:rPr>
        <w:t>Em projetos futuros poder-se-á implementar mais módulos de análise estatística, assim como:</w:t>
      </w:r>
    </w:p>
    <w:p w14:paraId="24B46B4E" w14:textId="77777777" w:rsidR="006613B4" w:rsidRDefault="006613B4" w:rsidP="006613B4">
      <w:pPr>
        <w:pStyle w:val="Texto"/>
        <w:numPr>
          <w:ilvl w:val="0"/>
          <w:numId w:val="35"/>
        </w:numPr>
        <w:tabs>
          <w:tab w:val="center" w:pos="4393"/>
          <w:tab w:val="left" w:pos="6045"/>
        </w:tabs>
        <w:jc w:val="left"/>
        <w:rPr>
          <w:szCs w:val="24"/>
        </w:rPr>
      </w:pPr>
      <w:r>
        <w:rPr>
          <w:szCs w:val="24"/>
        </w:rPr>
        <w:t>Previsões estatísticas com base nos dados armazenados</w:t>
      </w:r>
    </w:p>
    <w:p w14:paraId="3885492E" w14:textId="77777777" w:rsidR="006613B4" w:rsidRDefault="006613B4" w:rsidP="006613B4">
      <w:pPr>
        <w:pStyle w:val="Texto"/>
        <w:numPr>
          <w:ilvl w:val="0"/>
          <w:numId w:val="35"/>
        </w:numPr>
        <w:tabs>
          <w:tab w:val="center" w:pos="4393"/>
          <w:tab w:val="left" w:pos="6045"/>
        </w:tabs>
        <w:jc w:val="left"/>
        <w:rPr>
          <w:szCs w:val="24"/>
        </w:rPr>
      </w:pPr>
      <w:r>
        <w:rPr>
          <w:szCs w:val="24"/>
        </w:rPr>
        <w:t>Criação de padrões diários que permitam a deteção automática de picos ou quebras de trabalho</w:t>
      </w:r>
    </w:p>
    <w:p w14:paraId="6C554C3D" w14:textId="77777777" w:rsidR="006613B4" w:rsidRDefault="006613B4" w:rsidP="006613B4">
      <w:pPr>
        <w:pStyle w:val="Texto"/>
        <w:numPr>
          <w:ilvl w:val="0"/>
          <w:numId w:val="35"/>
        </w:numPr>
        <w:tabs>
          <w:tab w:val="center" w:pos="4393"/>
          <w:tab w:val="left" w:pos="6045"/>
        </w:tabs>
        <w:jc w:val="left"/>
        <w:rPr>
          <w:szCs w:val="24"/>
        </w:rPr>
      </w:pPr>
      <w:r>
        <w:rPr>
          <w:szCs w:val="24"/>
        </w:rPr>
        <w:t xml:space="preserve">Criação automática de </w:t>
      </w:r>
      <w:r w:rsidRPr="001C7F4E">
        <w:rPr>
          <w:i/>
          <w:szCs w:val="24"/>
        </w:rPr>
        <w:t>backups</w:t>
      </w:r>
      <w:r>
        <w:rPr>
          <w:szCs w:val="24"/>
        </w:rPr>
        <w:t xml:space="preserve"> da base de dados</w:t>
      </w:r>
    </w:p>
    <w:p w14:paraId="2EB76AB8" w14:textId="5EFA82BE" w:rsidR="006613B4" w:rsidRPr="00BF3A39" w:rsidRDefault="006613B4">
      <w:pPr>
        <w:sectPr w:rsidR="006613B4" w:rsidRPr="00BF3A39" w:rsidSect="00143BC0">
          <w:type w:val="oddPage"/>
          <w:pgSz w:w="11906" w:h="16838" w:code="9"/>
          <w:pgMar w:top="1418" w:right="1418" w:bottom="1418" w:left="1701" w:header="709" w:footer="567" w:gutter="0"/>
          <w:cols w:space="720"/>
        </w:sectPr>
      </w:pPr>
    </w:p>
    <w:p w14:paraId="4D85E2D8" w14:textId="77777777" w:rsidR="001B6414" w:rsidRDefault="00840933" w:rsidP="003647A9">
      <w:pPr>
        <w:pStyle w:val="Secononumerada"/>
        <w:rPr>
          <w:lang w:val="en-US"/>
        </w:rPr>
      </w:pPr>
      <w:bookmarkStart w:id="64" w:name="_Toc45487614"/>
      <w:r>
        <w:rPr>
          <w:lang w:val="en-US"/>
        </w:rPr>
        <w:lastRenderedPageBreak/>
        <w:t>Referências Documentais</w:t>
      </w:r>
      <w:bookmarkEnd w:id="64"/>
    </w:p>
    <w:p w14:paraId="1150E46E" w14:textId="77777777" w:rsidR="00F967C7" w:rsidRPr="00937A26" w:rsidRDefault="00F967C7" w:rsidP="00F967C7">
      <w:pPr>
        <w:pStyle w:val="BibItemNum"/>
        <w:rPr>
          <w:sz w:val="32"/>
          <w:szCs w:val="24"/>
        </w:rPr>
      </w:pPr>
      <w:bookmarkStart w:id="65" w:name="_Ref153776244"/>
      <w:r w:rsidRPr="00937A26">
        <w:rPr>
          <w:color w:val="000000"/>
          <w:szCs w:val="24"/>
          <w:shd w:val="clear" w:color="auto" w:fill="FFFFFF"/>
        </w:rPr>
        <w:t>MySQL</w:t>
      </w:r>
      <w:r>
        <w:t>—</w:t>
      </w:r>
      <w:r w:rsidRPr="00937A26">
        <w:rPr>
          <w:color w:val="000000"/>
          <w:szCs w:val="24"/>
          <w:shd w:val="clear" w:color="auto" w:fill="FFFFFF"/>
        </w:rPr>
        <w:t>MySQL 8.0 Reference Manual :: 1.3.1 What is MySQL?, 2020</w:t>
      </w:r>
    </w:p>
    <w:p w14:paraId="675817BD" w14:textId="77777777" w:rsidR="00F967C7" w:rsidRPr="00F13028" w:rsidRDefault="00F967C7" w:rsidP="00F967C7">
      <w:pPr>
        <w:pStyle w:val="BibItemNum"/>
      </w:pPr>
      <w:r w:rsidRPr="00F13028">
        <w:t>Invensis Technologies. 2020. Benefits Of Python Over Other Programming Languages - Invensis Technologies. [online] Available at: &lt;https://www.invensis.net/blog/it/benefits-of-python-over-other-programming-languages/&gt;.</w:t>
      </w:r>
    </w:p>
    <w:p w14:paraId="3993AE50" w14:textId="77777777" w:rsidR="00F967C7" w:rsidRPr="00F13028" w:rsidRDefault="00F967C7" w:rsidP="00F967C7">
      <w:pPr>
        <w:pStyle w:val="BibItemNum"/>
      </w:pPr>
      <w:r w:rsidRPr="00F13028">
        <w:t>Pythonbasics.org. 2020. What Is Flask Python - Python Tutorial. [online] Available at: &lt;https://pythonbasics.org/what-is-flask-python/&gt; [Accessed 7 July 2020].</w:t>
      </w:r>
    </w:p>
    <w:p w14:paraId="7193082E" w14:textId="77777777" w:rsidR="00F967C7" w:rsidRPr="00F13028" w:rsidRDefault="00F967C7" w:rsidP="00F967C7">
      <w:pPr>
        <w:pStyle w:val="BibItemNum"/>
      </w:pPr>
      <w:r w:rsidRPr="00F13028">
        <w:t>Medium. 2020. Jinja2 Explained In 5 Minutes!. [online] Available at: &lt;https://codeburst.io/jinja-2-explained-in-5-minutes-88548486834e&gt; [Accessed 7 July 2020].</w:t>
      </w:r>
    </w:p>
    <w:p w14:paraId="30ADB3BD" w14:textId="77777777" w:rsidR="00F967C7" w:rsidRPr="00F13028" w:rsidRDefault="00F967C7" w:rsidP="00F967C7">
      <w:pPr>
        <w:pStyle w:val="BibItemNum"/>
      </w:pPr>
      <w:r w:rsidRPr="00F13028">
        <w:t>EDUCBA. 2020. How Javascript Works? | Understanding On How Javascript Functions?. [online] Available at: &lt;https://www.educba.com/how-javascript-works/&gt; [Accessed 7 July 2020].</w:t>
      </w:r>
    </w:p>
    <w:p w14:paraId="12D52A36" w14:textId="77777777" w:rsidR="00F967C7" w:rsidRPr="00F13028" w:rsidRDefault="00F967C7" w:rsidP="00F967C7">
      <w:pPr>
        <w:pStyle w:val="BibItemNum"/>
      </w:pPr>
      <w:r w:rsidRPr="00F13028">
        <w:t>js.foundation, J., 2020. Jquery. [online] Jquery.com. Available at: &lt;https://jquery.com/&gt; [Accessed 7 July 2020].</w:t>
      </w:r>
    </w:p>
    <w:p w14:paraId="16C11736" w14:textId="77777777" w:rsidR="00F967C7" w:rsidRPr="00F13028" w:rsidRDefault="00F967C7" w:rsidP="00F967C7">
      <w:pPr>
        <w:pStyle w:val="BibItemNum"/>
      </w:pPr>
      <w:r>
        <w:rPr>
          <w:rFonts w:ascii="Arial" w:hAnsi="Arial" w:cs="Arial"/>
          <w:color w:val="000000"/>
          <w:sz w:val="20"/>
          <w:shd w:val="clear" w:color="auto" w:fill="FFFFFF"/>
        </w:rPr>
        <w:t>MDN Web Docs. 2020. </w:t>
      </w:r>
      <w:r>
        <w:rPr>
          <w:rFonts w:ascii="Arial" w:hAnsi="Arial" w:cs="Arial"/>
          <w:i/>
          <w:iCs/>
          <w:color w:val="000000"/>
          <w:sz w:val="20"/>
          <w:shd w:val="clear" w:color="auto" w:fill="FFFFFF"/>
        </w:rPr>
        <w:t>Ajax</w:t>
      </w:r>
      <w:r>
        <w:rPr>
          <w:rFonts w:ascii="Arial" w:hAnsi="Arial" w:cs="Arial"/>
          <w:color w:val="000000"/>
          <w:sz w:val="20"/>
          <w:shd w:val="clear" w:color="auto" w:fill="FFFFFF"/>
        </w:rPr>
        <w:t>. [online] Available at: &lt;https://developer.mozilla.org/en-US/docs/Web/Guide/AJAX&gt; [Accessed 7 July 2020].</w:t>
      </w:r>
    </w:p>
    <w:p w14:paraId="08A431EF" w14:textId="77777777" w:rsidR="00F967C7" w:rsidRPr="00F13028" w:rsidRDefault="00F967C7" w:rsidP="00F967C7">
      <w:pPr>
        <w:pStyle w:val="BibItemNum"/>
      </w:pPr>
      <w:r>
        <w:rPr>
          <w:rFonts w:ascii="Arial" w:hAnsi="Arial" w:cs="Arial"/>
          <w:color w:val="000000"/>
          <w:sz w:val="20"/>
          <w:shd w:val="clear" w:color="auto" w:fill="FFFFFF"/>
        </w:rPr>
        <w:t>js.foundation, J., 2020. </w:t>
      </w:r>
      <w:r>
        <w:rPr>
          <w:rFonts w:ascii="Arial" w:hAnsi="Arial" w:cs="Arial"/>
          <w:i/>
          <w:iCs/>
          <w:color w:val="000000"/>
          <w:sz w:val="20"/>
          <w:shd w:val="clear" w:color="auto" w:fill="FFFFFF"/>
        </w:rPr>
        <w:t>Jquery.Ajax() | Jquery API Documentation</w:t>
      </w:r>
      <w:r>
        <w:rPr>
          <w:rFonts w:ascii="Arial" w:hAnsi="Arial" w:cs="Arial"/>
          <w:color w:val="000000"/>
          <w:sz w:val="20"/>
          <w:shd w:val="clear" w:color="auto" w:fill="FFFFFF"/>
        </w:rPr>
        <w:t>. [online] Api.jquery.com. Available at: &lt;https://api.jquery.com/jQuery.ajax/&gt; [Accessed 7 July 2020].</w:t>
      </w:r>
    </w:p>
    <w:p w14:paraId="1E1C63F6" w14:textId="77777777" w:rsidR="00F967C7" w:rsidRPr="00F13028" w:rsidRDefault="00F967C7" w:rsidP="00F967C7">
      <w:pPr>
        <w:pStyle w:val="BibItemNum"/>
      </w:pPr>
      <w:r>
        <w:rPr>
          <w:rFonts w:ascii="Arial" w:hAnsi="Arial" w:cs="Arial"/>
          <w:color w:val="000000"/>
          <w:sz w:val="20"/>
          <w:shd w:val="clear" w:color="auto" w:fill="FFFFFF"/>
        </w:rPr>
        <w:t>Json.org. 2020. </w:t>
      </w:r>
      <w:r>
        <w:rPr>
          <w:rFonts w:ascii="Arial" w:hAnsi="Arial" w:cs="Arial"/>
          <w:i/>
          <w:iCs/>
          <w:color w:val="000000"/>
          <w:sz w:val="20"/>
          <w:shd w:val="clear" w:color="auto" w:fill="FFFFFF"/>
        </w:rPr>
        <w:t>JSON</w:t>
      </w:r>
      <w:r>
        <w:rPr>
          <w:rFonts w:ascii="Arial" w:hAnsi="Arial" w:cs="Arial"/>
          <w:color w:val="000000"/>
          <w:sz w:val="20"/>
          <w:shd w:val="clear" w:color="auto" w:fill="FFFFFF"/>
        </w:rPr>
        <w:t>. [online] Available at: &lt;https://www.json.org/json-en.html&gt; [Accessed 7 July 2020].</w:t>
      </w:r>
    </w:p>
    <w:p w14:paraId="42338871" w14:textId="77777777" w:rsidR="00F967C7" w:rsidRPr="00F13028" w:rsidRDefault="00F967C7" w:rsidP="00F967C7">
      <w:pPr>
        <w:pStyle w:val="BibItemNum"/>
      </w:pPr>
      <w:r w:rsidRPr="00F13028">
        <w:t>Weis, O., 2020. Serial Communication Programming Tutorial [Eltima Software]. [online] Eltima Software. Available at: &lt;https://www.eltima.com/serial-programming-for-windows-and-linux.html&gt; [Accessed 7 July 2020].</w:t>
      </w:r>
    </w:p>
    <w:p w14:paraId="4E063A1B" w14:textId="77777777" w:rsidR="00F967C7" w:rsidRPr="00F13028" w:rsidRDefault="00F967C7" w:rsidP="00F967C7">
      <w:pPr>
        <w:pStyle w:val="BibItemNum"/>
      </w:pPr>
      <w:r w:rsidRPr="00F13028">
        <w:t>Man7.org. 2020. Termios(3) - Linux Manual Page. [online] Available at: &lt;https://man7.org/linux/man-pages/man3/termios.3.html&gt; [Accessed 7 July 2020].</w:t>
      </w:r>
    </w:p>
    <w:bookmarkEnd w:id="65"/>
    <w:p w14:paraId="245C55AE" w14:textId="2457B2E5" w:rsidR="00F967C7" w:rsidRDefault="00F967C7" w:rsidP="00F967C7">
      <w:pPr>
        <w:pStyle w:val="BibItemNum"/>
        <w:numPr>
          <w:ilvl w:val="0"/>
          <w:numId w:val="0"/>
        </w:numPr>
        <w:ind w:left="567"/>
      </w:pPr>
    </w:p>
    <w:p w14:paraId="169EFEE7" w14:textId="3DDD02CE" w:rsidR="00900626" w:rsidRPr="00900626" w:rsidRDefault="00900626" w:rsidP="00744A0E">
      <w:pPr>
        <w:pStyle w:val="BibItemNum"/>
        <w:sectPr w:rsidR="00900626" w:rsidRPr="00900626" w:rsidSect="00143BC0">
          <w:type w:val="oddPage"/>
          <w:pgSz w:w="11906" w:h="16838" w:code="9"/>
          <w:pgMar w:top="1418" w:right="1418" w:bottom="1418" w:left="1701" w:header="709" w:footer="567" w:gutter="0"/>
          <w:cols w:space="720"/>
        </w:sectPr>
      </w:pPr>
      <w:r>
        <w:br w:type="page"/>
      </w:r>
    </w:p>
    <w:p w14:paraId="185CF6F5" w14:textId="77777777" w:rsidR="00F967C7" w:rsidRDefault="00F967C7" w:rsidP="00F967C7">
      <w:pPr>
        <w:pStyle w:val="Texto"/>
      </w:pPr>
    </w:p>
    <w:p w14:paraId="26107407" w14:textId="63F0B19C" w:rsidR="002251E3" w:rsidRPr="003D622C" w:rsidRDefault="002251E3" w:rsidP="002251E3">
      <w:pPr>
        <w:pStyle w:val="Secononumerada"/>
        <w:rPr>
          <w:lang w:val="en-GB"/>
        </w:rPr>
      </w:pPr>
    </w:p>
    <w:p w14:paraId="7979A8D2" w14:textId="256BC124" w:rsidR="003D622C" w:rsidRPr="003D622C" w:rsidRDefault="003D622C" w:rsidP="003D622C">
      <w:pPr>
        <w:pStyle w:val="Listacommarcas"/>
        <w:numPr>
          <w:ilvl w:val="0"/>
          <w:numId w:val="0"/>
        </w:numPr>
        <w:rPr>
          <w:lang w:val="en-GB"/>
        </w:rPr>
      </w:pPr>
    </w:p>
    <w:sectPr w:rsidR="003D622C" w:rsidRPr="003D622C" w:rsidSect="00143BC0">
      <w:headerReference w:type="even" r:id="rId38"/>
      <w:type w:val="oddPage"/>
      <w:pgSz w:w="11906" w:h="16838" w:code="9"/>
      <w:pgMar w:top="1418" w:right="1418" w:bottom="1418" w:left="1701" w:header="709"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Carlos Campos" w:date="2020-07-10T10:54:00Z" w:initials="CC">
    <w:p w14:paraId="02CDA05F" w14:textId="77777777" w:rsidR="00F967C7" w:rsidRDefault="00F967C7" w:rsidP="001861D3">
      <w:pPr>
        <w:pStyle w:val="Textodecomentrio"/>
      </w:pPr>
      <w:r>
        <w:rPr>
          <w:rStyle w:val="Refdecomentrio"/>
        </w:rPr>
        <w:annotationRef/>
      </w:r>
      <w:r>
        <w:t>Não esquecer que a parte de aquisição de dados também conta para o trabalho.</w:t>
      </w:r>
    </w:p>
  </w:comment>
  <w:comment w:id="12" w:author="Andre Marques" w:date="2020-07-12T16:46:00Z" w:initials="AM">
    <w:p w14:paraId="258E0593" w14:textId="77777777" w:rsidR="00F967C7" w:rsidRDefault="00F967C7" w:rsidP="001861D3">
      <w:pPr>
        <w:pStyle w:val="Textodecomentrio"/>
      </w:pPr>
      <w:r>
        <w:rPr>
          <w:rStyle w:val="Refdecomentrio"/>
        </w:rPr>
        <w:annotationRef/>
      </w:r>
    </w:p>
  </w:comment>
  <w:comment w:id="13" w:author="Carlos Campos" w:date="2020-07-10T10:56:00Z" w:initials="CC">
    <w:p w14:paraId="5478A08F" w14:textId="77777777" w:rsidR="00F967C7" w:rsidRDefault="00F967C7" w:rsidP="001861D3">
      <w:pPr>
        <w:pStyle w:val="Textodecomentrio"/>
      </w:pPr>
      <w:r>
        <w:rPr>
          <w:rStyle w:val="Refdecomentrio"/>
        </w:rPr>
        <w:annotationRef/>
      </w:r>
      <w:r>
        <w:t>3.ª pessoa do singular</w:t>
      </w:r>
    </w:p>
    <w:p w14:paraId="32B47BB8" w14:textId="77777777" w:rsidR="00F967C7" w:rsidRDefault="00F967C7" w:rsidP="001861D3">
      <w:pPr>
        <w:pStyle w:val="Textodecomentrio"/>
      </w:pPr>
      <w:r>
        <w:t>Termos em inglês devem estar em itálico.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CDA05F" w15:done="0"/>
  <w15:commentEx w15:paraId="258E0593" w15:paraIdParent="02CDA05F" w15:done="0"/>
  <w15:commentEx w15:paraId="32B47B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5BCFE" w16cex:dateUtc="2020-07-12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CDA05F" w16cid:durableId="22B5AF46"/>
  <w16cid:commentId w16cid:paraId="258E0593" w16cid:durableId="22B5BCFE"/>
  <w16cid:commentId w16cid:paraId="32B47BB8" w16cid:durableId="22B5AF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B092E" w14:textId="77777777" w:rsidR="00957BE8" w:rsidRDefault="00957BE8">
      <w:r>
        <w:separator/>
      </w:r>
    </w:p>
    <w:p w14:paraId="081BFED5" w14:textId="77777777" w:rsidR="00957BE8" w:rsidRDefault="00957BE8"/>
  </w:endnote>
  <w:endnote w:type="continuationSeparator" w:id="0">
    <w:p w14:paraId="26516079" w14:textId="77777777" w:rsidR="00957BE8" w:rsidRDefault="00957BE8">
      <w:r>
        <w:continuationSeparator/>
      </w:r>
    </w:p>
    <w:p w14:paraId="1AEEB895" w14:textId="77777777" w:rsidR="00957BE8" w:rsidRDefault="00957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06BB5" w14:textId="77777777" w:rsidR="00F967C7" w:rsidRDefault="00F967C7" w:rsidP="00C723AF">
    <w:pPr>
      <w:framePr w:wrap="around" w:vAnchor="text" w:hAnchor="margin" w:xAlign="center" w:y="1"/>
    </w:pPr>
    <w:r>
      <w:fldChar w:fldCharType="begin"/>
    </w:r>
    <w:r>
      <w:instrText xml:space="preserve">PAGE  </w:instrText>
    </w:r>
    <w:r>
      <w:fldChar w:fldCharType="end"/>
    </w:r>
  </w:p>
  <w:p w14:paraId="6BF0D5D1" w14:textId="77777777" w:rsidR="00F967C7" w:rsidRDefault="00F967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8657" w14:textId="77777777" w:rsidR="00F967C7" w:rsidRPr="004C22C4" w:rsidRDefault="00F967C7">
    <w:pPr>
      <w:pStyle w:val="Rodap"/>
      <w:rPr>
        <w:i/>
        <w:sz w:val="18"/>
        <w:szCs w:val="18"/>
      </w:rPr>
    </w:pPr>
    <w:r w:rsidRPr="004C22C4">
      <w:rPr>
        <w:i/>
        <w:sz w:val="18"/>
        <w:szCs w:val="18"/>
      </w:rPr>
      <w:tab/>
    </w:r>
    <w:r w:rsidRPr="004C22C4">
      <w:rPr>
        <w:rStyle w:val="Nmerodepgina"/>
        <w:i/>
        <w:sz w:val="18"/>
        <w:szCs w:val="18"/>
      </w:rPr>
      <w:fldChar w:fldCharType="begin"/>
    </w:r>
    <w:r w:rsidRPr="004C22C4">
      <w:rPr>
        <w:rStyle w:val="Nmerodepgina"/>
        <w:i/>
        <w:sz w:val="18"/>
        <w:szCs w:val="18"/>
      </w:rPr>
      <w:instrText xml:space="preserve"> PAGE </w:instrText>
    </w:r>
    <w:r w:rsidRPr="004C22C4">
      <w:rPr>
        <w:rStyle w:val="Nmerodepgina"/>
        <w:i/>
        <w:sz w:val="18"/>
        <w:szCs w:val="18"/>
      </w:rPr>
      <w:fldChar w:fldCharType="separate"/>
    </w:r>
    <w:r>
      <w:rPr>
        <w:rStyle w:val="Nmerodepgina"/>
        <w:i/>
        <w:noProof/>
        <w:sz w:val="18"/>
        <w:szCs w:val="18"/>
      </w:rPr>
      <w:t>ii</w:t>
    </w:r>
    <w:r w:rsidRPr="004C22C4">
      <w:rPr>
        <w:rStyle w:val="Nmerodepgina"/>
        <w:i/>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19408" w14:textId="77777777" w:rsidR="00F967C7" w:rsidRPr="00C723AF" w:rsidRDefault="00F967C7" w:rsidP="004A4044">
    <w:pPr>
      <w:pStyle w:val="Rodap"/>
      <w:framePr w:wrap="around" w:vAnchor="text" w:hAnchor="margin" w:xAlign="center" w:y="1"/>
      <w:rPr>
        <w:rStyle w:val="Nmerodepgina"/>
        <w:i/>
        <w:sz w:val="20"/>
      </w:rPr>
    </w:pPr>
    <w:r w:rsidRPr="00C723AF">
      <w:rPr>
        <w:rStyle w:val="Nmerodepgina"/>
        <w:i/>
        <w:sz w:val="20"/>
      </w:rPr>
      <w:fldChar w:fldCharType="begin"/>
    </w:r>
    <w:r w:rsidRPr="00C723AF">
      <w:rPr>
        <w:rStyle w:val="Nmerodepgina"/>
        <w:i/>
        <w:sz w:val="20"/>
      </w:rPr>
      <w:instrText xml:space="preserve">PAGE  </w:instrText>
    </w:r>
    <w:r w:rsidRPr="00C723AF">
      <w:rPr>
        <w:rStyle w:val="Nmerodepgina"/>
        <w:i/>
        <w:sz w:val="20"/>
      </w:rPr>
      <w:fldChar w:fldCharType="separate"/>
    </w:r>
    <w:r>
      <w:rPr>
        <w:rStyle w:val="Nmerodepgina"/>
        <w:i/>
        <w:noProof/>
        <w:sz w:val="20"/>
      </w:rPr>
      <w:t>5</w:t>
    </w:r>
    <w:r w:rsidRPr="00C723AF">
      <w:rPr>
        <w:rStyle w:val="Nmerodepgina"/>
        <w:i/>
        <w:sz w:val="20"/>
      </w:rPr>
      <w:fldChar w:fldCharType="end"/>
    </w:r>
  </w:p>
  <w:p w14:paraId="0638BE64" w14:textId="77777777" w:rsidR="00F967C7" w:rsidRPr="004C22C4" w:rsidRDefault="00F967C7">
    <w:pPr>
      <w:pStyle w:val="Rodap"/>
      <w:rPr>
        <w:i/>
        <w:sz w:val="18"/>
        <w:szCs w:val="18"/>
      </w:rPr>
    </w:pPr>
    <w:r w:rsidRPr="004C22C4">
      <w:rPr>
        <w:i/>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B1EA1" w14:textId="77777777" w:rsidR="00F967C7" w:rsidRPr="004C22C4" w:rsidRDefault="00F967C7" w:rsidP="002B05A6">
    <w:pPr>
      <w:tabs>
        <w:tab w:val="center" w:pos="4536"/>
      </w:tabs>
      <w:rPr>
        <w:i/>
        <w:sz w:val="16"/>
        <w:szCs w:val="16"/>
      </w:rPr>
    </w:pPr>
    <w:r w:rsidRPr="004C22C4">
      <w:rPr>
        <w:i/>
        <w:sz w:val="16"/>
        <w:szCs w:val="16"/>
      </w:rPr>
      <w:tab/>
    </w:r>
    <w:r w:rsidRPr="004C22C4">
      <w:rPr>
        <w:i/>
        <w:sz w:val="16"/>
        <w:szCs w:val="16"/>
      </w:rPr>
      <w:fldChar w:fldCharType="begin"/>
    </w:r>
    <w:r w:rsidRPr="004C22C4">
      <w:rPr>
        <w:i/>
        <w:sz w:val="16"/>
        <w:szCs w:val="16"/>
      </w:rPr>
      <w:instrText xml:space="preserve"> PAGE </w:instrText>
    </w:r>
    <w:r w:rsidRPr="004C22C4">
      <w:rPr>
        <w:i/>
        <w:sz w:val="16"/>
        <w:szCs w:val="16"/>
      </w:rPr>
      <w:fldChar w:fldCharType="separate"/>
    </w:r>
    <w:r>
      <w:rPr>
        <w:i/>
        <w:noProof/>
        <w:sz w:val="16"/>
        <w:szCs w:val="16"/>
      </w:rPr>
      <w:t>18</w:t>
    </w:r>
    <w:r w:rsidRPr="004C22C4">
      <w:rPr>
        <w:i/>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9B50E" w14:textId="77777777" w:rsidR="00F967C7" w:rsidRPr="00316A04" w:rsidRDefault="00F967C7" w:rsidP="004C22C4">
    <w:pPr>
      <w:pStyle w:val="Rodap"/>
      <w:rPr>
        <w:i/>
        <w:sz w:val="18"/>
        <w:szCs w:val="18"/>
      </w:rPr>
    </w:pPr>
    <w:r w:rsidRPr="00316A04">
      <w:rPr>
        <w:i/>
        <w:sz w:val="18"/>
        <w:szCs w:val="18"/>
      </w:rPr>
      <w:tab/>
    </w:r>
    <w:r w:rsidRPr="00316A04">
      <w:rPr>
        <w:rStyle w:val="Nmerodepgina"/>
        <w:i/>
        <w:sz w:val="18"/>
        <w:szCs w:val="18"/>
      </w:rPr>
      <w:fldChar w:fldCharType="begin"/>
    </w:r>
    <w:r w:rsidRPr="00316A04">
      <w:rPr>
        <w:rStyle w:val="Nmerodepgina"/>
        <w:i/>
        <w:sz w:val="18"/>
        <w:szCs w:val="18"/>
      </w:rPr>
      <w:instrText xml:space="preserve"> PAGE </w:instrText>
    </w:r>
    <w:r w:rsidRPr="00316A04">
      <w:rPr>
        <w:rStyle w:val="Nmerodepgina"/>
        <w:i/>
        <w:sz w:val="18"/>
        <w:szCs w:val="18"/>
      </w:rPr>
      <w:fldChar w:fldCharType="separate"/>
    </w:r>
    <w:r>
      <w:rPr>
        <w:rStyle w:val="Nmerodepgina"/>
        <w:i/>
        <w:noProof/>
        <w:sz w:val="18"/>
        <w:szCs w:val="18"/>
      </w:rPr>
      <w:t>19</w:t>
    </w:r>
    <w:r w:rsidRPr="00316A04">
      <w:rPr>
        <w:rStyle w:val="Nmerodepgina"/>
        <w: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1A26D" w14:textId="77777777" w:rsidR="00957BE8" w:rsidRDefault="00957BE8">
      <w:r>
        <w:separator/>
      </w:r>
    </w:p>
    <w:p w14:paraId="2C510372" w14:textId="77777777" w:rsidR="00957BE8" w:rsidRDefault="00957BE8"/>
  </w:footnote>
  <w:footnote w:type="continuationSeparator" w:id="0">
    <w:p w14:paraId="39FB8E8F" w14:textId="77777777" w:rsidR="00957BE8" w:rsidRDefault="00957BE8">
      <w:r>
        <w:continuationSeparator/>
      </w:r>
    </w:p>
    <w:p w14:paraId="0298DA92" w14:textId="77777777" w:rsidR="00957BE8" w:rsidRDefault="00957B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763B" w14:textId="77777777" w:rsidR="00F967C7" w:rsidRDefault="00F967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64814" w14:textId="77777777" w:rsidR="00F967C7" w:rsidRDefault="00F967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1BEF"/>
    <w:multiLevelType w:val="hybridMultilevel"/>
    <w:tmpl w:val="B1C44A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28045F"/>
    <w:multiLevelType w:val="singleLevel"/>
    <w:tmpl w:val="5C10259C"/>
    <w:lvl w:ilvl="0">
      <w:start w:val="1"/>
      <w:numFmt w:val="bullet"/>
      <w:pStyle w:val="Listacommarcas"/>
      <w:lvlText w:val=""/>
      <w:lvlJc w:val="left"/>
      <w:pPr>
        <w:tabs>
          <w:tab w:val="num" w:pos="360"/>
        </w:tabs>
        <w:ind w:left="284" w:hanging="284"/>
      </w:pPr>
      <w:rPr>
        <w:rFonts w:ascii="Symbol" w:hAnsi="Symbol" w:hint="default"/>
      </w:rPr>
    </w:lvl>
  </w:abstractNum>
  <w:abstractNum w:abstractNumId="2" w15:restartNumberingAfterBreak="0">
    <w:nsid w:val="114C397F"/>
    <w:multiLevelType w:val="hybridMultilevel"/>
    <w:tmpl w:val="0B32BA80"/>
    <w:lvl w:ilvl="0" w:tplc="0816000F">
      <w:start w:val="1"/>
      <w:numFmt w:val="decimal"/>
      <w:lvlText w:val="%1."/>
      <w:lvlJc w:val="lef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3" w15:restartNumberingAfterBreak="0">
    <w:nsid w:val="15DA050C"/>
    <w:multiLevelType w:val="hybridMultilevel"/>
    <w:tmpl w:val="91D2A83E"/>
    <w:lvl w:ilvl="0" w:tplc="57D6433A">
      <w:start w:val="1"/>
      <w:numFmt w:val="decimal"/>
      <w:pStyle w:val="Preposio"/>
      <w:lvlText w:val="Preposição %1"/>
      <w:lvlJc w:val="left"/>
      <w:pPr>
        <w:tabs>
          <w:tab w:val="num" w:pos="187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4" w15:restartNumberingAfterBreak="0">
    <w:nsid w:val="1CAA67B1"/>
    <w:multiLevelType w:val="hybridMultilevel"/>
    <w:tmpl w:val="9A006350"/>
    <w:lvl w:ilvl="0" w:tplc="2A1E378A">
      <w:start w:val="1"/>
      <w:numFmt w:val="decimal"/>
      <w:pStyle w:val="BibItemNum"/>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99D24E6"/>
    <w:multiLevelType w:val="multilevel"/>
    <w:tmpl w:val="BEA68D9E"/>
    <w:lvl w:ilvl="0">
      <w:start w:val="1"/>
      <w:numFmt w:val="upperLetter"/>
      <w:pStyle w:val="Anexo"/>
      <w:suff w:val="space"/>
      <w:lvlText w:val="Anexo %1."/>
      <w:lvlJc w:val="left"/>
      <w:pPr>
        <w:ind w:left="284" w:hanging="284"/>
      </w:pPr>
      <w:rPr>
        <w:rFonts w:hint="default"/>
        <w:b w:val="0"/>
      </w:rPr>
    </w:lvl>
    <w:lvl w:ilvl="1">
      <w:start w:val="1"/>
      <w:numFmt w:val="decimal"/>
      <w:lvlText w:val="%1%2)"/>
      <w:lvlJc w:val="left"/>
      <w:pPr>
        <w:tabs>
          <w:tab w:val="num" w:pos="720"/>
        </w:tabs>
        <w:ind w:left="720" w:hanging="360"/>
      </w:pPr>
      <w:rPr>
        <w:rFonts w:ascii="Verdana" w:hAnsi="Verdana" w:hint="default"/>
        <w:b w:val="0"/>
        <w:i w:val="0"/>
        <w:sz w:val="28"/>
        <w:szCs w:val="28"/>
      </w:rPr>
    </w:lvl>
    <w:lvl w:ilvl="2">
      <w:start w:val="1"/>
      <w:numFmt w:val="lowerLetter"/>
      <w:lvlText w:val="%1%2%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2A4D0B9A"/>
    <w:multiLevelType w:val="hybridMultilevel"/>
    <w:tmpl w:val="6EF07DE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15:restartNumberingAfterBreak="0">
    <w:nsid w:val="2D4A2517"/>
    <w:multiLevelType w:val="hybridMultilevel"/>
    <w:tmpl w:val="3586E7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6633F18"/>
    <w:multiLevelType w:val="hybridMultilevel"/>
    <w:tmpl w:val="8F1457CC"/>
    <w:lvl w:ilvl="0" w:tplc="90A21986">
      <w:start w:val="1"/>
      <w:numFmt w:val="decimal"/>
      <w:lvlText w:val="2.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6D26087"/>
    <w:multiLevelType w:val="hybridMultilevel"/>
    <w:tmpl w:val="C73AA86A"/>
    <w:lvl w:ilvl="0" w:tplc="90A21986">
      <w:start w:val="1"/>
      <w:numFmt w:val="decimal"/>
      <w:lvlText w:val="2.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6EB1AA2"/>
    <w:multiLevelType w:val="hybridMultilevel"/>
    <w:tmpl w:val="D60AE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A114D98"/>
    <w:multiLevelType w:val="hybridMultilevel"/>
    <w:tmpl w:val="2C1EF1C6"/>
    <w:lvl w:ilvl="0" w:tplc="BF3E402A">
      <w:start w:val="1"/>
      <w:numFmt w:val="decimal"/>
      <w:lvlText w:val="%1."/>
      <w:lvlJc w:val="left"/>
      <w:pPr>
        <w:ind w:left="436" w:hanging="360"/>
      </w:pPr>
      <w:rPr>
        <w:b/>
        <w:bCs/>
        <w:sz w:val="28"/>
        <w:szCs w:val="28"/>
      </w:rPr>
    </w:lvl>
    <w:lvl w:ilvl="1" w:tplc="08160019" w:tentative="1">
      <w:start w:val="1"/>
      <w:numFmt w:val="lowerLetter"/>
      <w:lvlText w:val="%2."/>
      <w:lvlJc w:val="left"/>
      <w:pPr>
        <w:ind w:left="1156" w:hanging="360"/>
      </w:pPr>
    </w:lvl>
    <w:lvl w:ilvl="2" w:tplc="0816001B" w:tentative="1">
      <w:start w:val="1"/>
      <w:numFmt w:val="lowerRoman"/>
      <w:lvlText w:val="%3."/>
      <w:lvlJc w:val="right"/>
      <w:pPr>
        <w:ind w:left="1876" w:hanging="180"/>
      </w:pPr>
    </w:lvl>
    <w:lvl w:ilvl="3" w:tplc="0816000F" w:tentative="1">
      <w:start w:val="1"/>
      <w:numFmt w:val="decimal"/>
      <w:lvlText w:val="%4."/>
      <w:lvlJc w:val="left"/>
      <w:pPr>
        <w:ind w:left="2596" w:hanging="360"/>
      </w:pPr>
    </w:lvl>
    <w:lvl w:ilvl="4" w:tplc="08160019" w:tentative="1">
      <w:start w:val="1"/>
      <w:numFmt w:val="lowerLetter"/>
      <w:lvlText w:val="%5."/>
      <w:lvlJc w:val="left"/>
      <w:pPr>
        <w:ind w:left="3316" w:hanging="360"/>
      </w:pPr>
    </w:lvl>
    <w:lvl w:ilvl="5" w:tplc="0816001B" w:tentative="1">
      <w:start w:val="1"/>
      <w:numFmt w:val="lowerRoman"/>
      <w:lvlText w:val="%6."/>
      <w:lvlJc w:val="right"/>
      <w:pPr>
        <w:ind w:left="4036" w:hanging="180"/>
      </w:pPr>
    </w:lvl>
    <w:lvl w:ilvl="6" w:tplc="0816000F" w:tentative="1">
      <w:start w:val="1"/>
      <w:numFmt w:val="decimal"/>
      <w:lvlText w:val="%7."/>
      <w:lvlJc w:val="left"/>
      <w:pPr>
        <w:ind w:left="4756" w:hanging="360"/>
      </w:pPr>
    </w:lvl>
    <w:lvl w:ilvl="7" w:tplc="08160019" w:tentative="1">
      <w:start w:val="1"/>
      <w:numFmt w:val="lowerLetter"/>
      <w:lvlText w:val="%8."/>
      <w:lvlJc w:val="left"/>
      <w:pPr>
        <w:ind w:left="5476" w:hanging="360"/>
      </w:pPr>
    </w:lvl>
    <w:lvl w:ilvl="8" w:tplc="0816001B" w:tentative="1">
      <w:start w:val="1"/>
      <w:numFmt w:val="lowerRoman"/>
      <w:lvlText w:val="%9."/>
      <w:lvlJc w:val="right"/>
      <w:pPr>
        <w:ind w:left="6196" w:hanging="180"/>
      </w:pPr>
    </w:lvl>
  </w:abstractNum>
  <w:abstractNum w:abstractNumId="12" w15:restartNumberingAfterBreak="0">
    <w:nsid w:val="3A2C5ED1"/>
    <w:multiLevelType w:val="hybridMultilevel"/>
    <w:tmpl w:val="82F219CE"/>
    <w:lvl w:ilvl="0" w:tplc="AA308CF4">
      <w:start w:val="1"/>
      <w:numFmt w:val="decimal"/>
      <w:lvlText w:val="2.3.%1"/>
      <w:lvlJc w:val="left"/>
      <w:pPr>
        <w:ind w:left="720" w:hanging="360"/>
      </w:pPr>
      <w:rPr>
        <w:rFonts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2614D56"/>
    <w:multiLevelType w:val="hybridMultilevel"/>
    <w:tmpl w:val="0C98A30A"/>
    <w:lvl w:ilvl="0" w:tplc="89DAD508">
      <w:start w:val="12"/>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29B03AA"/>
    <w:multiLevelType w:val="hybridMultilevel"/>
    <w:tmpl w:val="944A7D58"/>
    <w:lvl w:ilvl="0" w:tplc="93FCBAD2">
      <w:start w:val="1"/>
      <w:numFmt w:val="decimal"/>
      <w:pStyle w:val="StyleEquaoJustifiedLeft04cm"/>
      <w:lvlText w:val="Equação %1"/>
      <w:lvlJc w:val="left"/>
      <w:pPr>
        <w:tabs>
          <w:tab w:val="num" w:pos="2382"/>
        </w:tabs>
        <w:ind w:left="1248" w:firstLine="0"/>
      </w:pPr>
      <w:rPr>
        <w:rFonts w:ascii="Times New Roman" w:hAnsi="Times New Roman" w:hint="default"/>
        <w:b/>
        <w:i w:val="0"/>
        <w:sz w:val="20"/>
        <w:szCs w:val="20"/>
      </w:rPr>
    </w:lvl>
    <w:lvl w:ilvl="1" w:tplc="08160019" w:tentative="1">
      <w:start w:val="1"/>
      <w:numFmt w:val="lowerLetter"/>
      <w:lvlText w:val="%2."/>
      <w:lvlJc w:val="left"/>
      <w:pPr>
        <w:tabs>
          <w:tab w:val="num" w:pos="1667"/>
        </w:tabs>
        <w:ind w:left="1667" w:hanging="360"/>
      </w:pPr>
    </w:lvl>
    <w:lvl w:ilvl="2" w:tplc="0816001B" w:tentative="1">
      <w:start w:val="1"/>
      <w:numFmt w:val="lowerRoman"/>
      <w:lvlText w:val="%3."/>
      <w:lvlJc w:val="right"/>
      <w:pPr>
        <w:tabs>
          <w:tab w:val="num" w:pos="2387"/>
        </w:tabs>
        <w:ind w:left="2387" w:hanging="180"/>
      </w:pPr>
    </w:lvl>
    <w:lvl w:ilvl="3" w:tplc="0816000F" w:tentative="1">
      <w:start w:val="1"/>
      <w:numFmt w:val="decimal"/>
      <w:lvlText w:val="%4."/>
      <w:lvlJc w:val="left"/>
      <w:pPr>
        <w:tabs>
          <w:tab w:val="num" w:pos="3107"/>
        </w:tabs>
        <w:ind w:left="3107" w:hanging="360"/>
      </w:pPr>
    </w:lvl>
    <w:lvl w:ilvl="4" w:tplc="08160019" w:tentative="1">
      <w:start w:val="1"/>
      <w:numFmt w:val="lowerLetter"/>
      <w:lvlText w:val="%5."/>
      <w:lvlJc w:val="left"/>
      <w:pPr>
        <w:tabs>
          <w:tab w:val="num" w:pos="3827"/>
        </w:tabs>
        <w:ind w:left="3827" w:hanging="360"/>
      </w:pPr>
    </w:lvl>
    <w:lvl w:ilvl="5" w:tplc="0816001B" w:tentative="1">
      <w:start w:val="1"/>
      <w:numFmt w:val="lowerRoman"/>
      <w:lvlText w:val="%6."/>
      <w:lvlJc w:val="right"/>
      <w:pPr>
        <w:tabs>
          <w:tab w:val="num" w:pos="4547"/>
        </w:tabs>
        <w:ind w:left="4547" w:hanging="180"/>
      </w:pPr>
    </w:lvl>
    <w:lvl w:ilvl="6" w:tplc="0816000F" w:tentative="1">
      <w:start w:val="1"/>
      <w:numFmt w:val="decimal"/>
      <w:lvlText w:val="%7."/>
      <w:lvlJc w:val="left"/>
      <w:pPr>
        <w:tabs>
          <w:tab w:val="num" w:pos="5267"/>
        </w:tabs>
        <w:ind w:left="5267" w:hanging="360"/>
      </w:pPr>
    </w:lvl>
    <w:lvl w:ilvl="7" w:tplc="08160019" w:tentative="1">
      <w:start w:val="1"/>
      <w:numFmt w:val="lowerLetter"/>
      <w:lvlText w:val="%8."/>
      <w:lvlJc w:val="left"/>
      <w:pPr>
        <w:tabs>
          <w:tab w:val="num" w:pos="5987"/>
        </w:tabs>
        <w:ind w:left="5987" w:hanging="360"/>
      </w:pPr>
    </w:lvl>
    <w:lvl w:ilvl="8" w:tplc="0816001B" w:tentative="1">
      <w:start w:val="1"/>
      <w:numFmt w:val="lowerRoman"/>
      <w:lvlText w:val="%9."/>
      <w:lvlJc w:val="right"/>
      <w:pPr>
        <w:tabs>
          <w:tab w:val="num" w:pos="6707"/>
        </w:tabs>
        <w:ind w:left="6707" w:hanging="180"/>
      </w:pPr>
    </w:lvl>
  </w:abstractNum>
  <w:abstractNum w:abstractNumId="15" w15:restartNumberingAfterBreak="0">
    <w:nsid w:val="42B1428B"/>
    <w:multiLevelType w:val="hybridMultilevel"/>
    <w:tmpl w:val="2DB6081C"/>
    <w:lvl w:ilvl="0" w:tplc="0816000F">
      <w:start w:val="1"/>
      <w:numFmt w:val="decimal"/>
      <w:lvlText w:val="%1."/>
      <w:lvlJc w:val="left"/>
      <w:pPr>
        <w:ind w:left="954" w:hanging="360"/>
      </w:pPr>
    </w:lvl>
    <w:lvl w:ilvl="1" w:tplc="08160019" w:tentative="1">
      <w:start w:val="1"/>
      <w:numFmt w:val="lowerLetter"/>
      <w:lvlText w:val="%2."/>
      <w:lvlJc w:val="left"/>
      <w:pPr>
        <w:ind w:left="1674" w:hanging="360"/>
      </w:pPr>
    </w:lvl>
    <w:lvl w:ilvl="2" w:tplc="0816001B">
      <w:start w:val="1"/>
      <w:numFmt w:val="lowerRoman"/>
      <w:lvlText w:val="%3."/>
      <w:lvlJc w:val="right"/>
      <w:pPr>
        <w:ind w:left="2394" w:hanging="180"/>
      </w:pPr>
    </w:lvl>
    <w:lvl w:ilvl="3" w:tplc="0816000F" w:tentative="1">
      <w:start w:val="1"/>
      <w:numFmt w:val="decimal"/>
      <w:lvlText w:val="%4."/>
      <w:lvlJc w:val="left"/>
      <w:pPr>
        <w:ind w:left="3114" w:hanging="360"/>
      </w:pPr>
    </w:lvl>
    <w:lvl w:ilvl="4" w:tplc="08160019" w:tentative="1">
      <w:start w:val="1"/>
      <w:numFmt w:val="lowerLetter"/>
      <w:lvlText w:val="%5."/>
      <w:lvlJc w:val="left"/>
      <w:pPr>
        <w:ind w:left="3834" w:hanging="360"/>
      </w:pPr>
    </w:lvl>
    <w:lvl w:ilvl="5" w:tplc="0816001B" w:tentative="1">
      <w:start w:val="1"/>
      <w:numFmt w:val="lowerRoman"/>
      <w:lvlText w:val="%6."/>
      <w:lvlJc w:val="right"/>
      <w:pPr>
        <w:ind w:left="4554" w:hanging="180"/>
      </w:pPr>
    </w:lvl>
    <w:lvl w:ilvl="6" w:tplc="0816000F" w:tentative="1">
      <w:start w:val="1"/>
      <w:numFmt w:val="decimal"/>
      <w:lvlText w:val="%7."/>
      <w:lvlJc w:val="left"/>
      <w:pPr>
        <w:ind w:left="5274" w:hanging="360"/>
      </w:pPr>
    </w:lvl>
    <w:lvl w:ilvl="7" w:tplc="08160019" w:tentative="1">
      <w:start w:val="1"/>
      <w:numFmt w:val="lowerLetter"/>
      <w:lvlText w:val="%8."/>
      <w:lvlJc w:val="left"/>
      <w:pPr>
        <w:ind w:left="5994" w:hanging="360"/>
      </w:pPr>
    </w:lvl>
    <w:lvl w:ilvl="8" w:tplc="0816001B" w:tentative="1">
      <w:start w:val="1"/>
      <w:numFmt w:val="lowerRoman"/>
      <w:lvlText w:val="%9."/>
      <w:lvlJc w:val="right"/>
      <w:pPr>
        <w:ind w:left="6714" w:hanging="180"/>
      </w:pPr>
    </w:lvl>
  </w:abstractNum>
  <w:abstractNum w:abstractNumId="16" w15:restartNumberingAfterBreak="0">
    <w:nsid w:val="43670D7B"/>
    <w:multiLevelType w:val="hybridMultilevel"/>
    <w:tmpl w:val="ADF072B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8424510"/>
    <w:multiLevelType w:val="hybridMultilevel"/>
    <w:tmpl w:val="5B9835DE"/>
    <w:lvl w:ilvl="0" w:tplc="4ED80CA4">
      <w:start w:val="1"/>
      <w:numFmt w:val="decimal"/>
      <w:pStyle w:val="LegendaTabela"/>
      <w:lvlText w:val="Tabel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8" w15:restartNumberingAfterBreak="0">
    <w:nsid w:val="4BE42492"/>
    <w:multiLevelType w:val="hybridMultilevel"/>
    <w:tmpl w:val="91BC5128"/>
    <w:lvl w:ilvl="0" w:tplc="E8102CDC">
      <w:start w:val="1"/>
      <w:numFmt w:val="decimal"/>
      <w:pStyle w:val="LegendaFigura"/>
      <w:lvlText w:val="Figura %1"/>
      <w:lvlJc w:val="left"/>
      <w:pPr>
        <w:tabs>
          <w:tab w:val="num" w:pos="340"/>
        </w:tabs>
        <w:ind w:left="340" w:firstLine="227"/>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9" w15:restartNumberingAfterBreak="0">
    <w:nsid w:val="4C7C04DE"/>
    <w:multiLevelType w:val="hybridMultilevel"/>
    <w:tmpl w:val="E580FB50"/>
    <w:lvl w:ilvl="0" w:tplc="90A21986">
      <w:start w:val="1"/>
      <w:numFmt w:val="decimal"/>
      <w:lvlText w:val="2.4.%1."/>
      <w:lvlJc w:val="left"/>
      <w:pPr>
        <w:ind w:left="1440" w:hanging="360"/>
      </w:pPr>
      <w:rPr>
        <w:rFonts w:ascii="Times New Roman" w:hAnsi="Times New Roman" w:hint="default"/>
        <w:b/>
        <w:i w:val="0"/>
        <w:sz w:val="28"/>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15:restartNumberingAfterBreak="0">
    <w:nsid w:val="533431EA"/>
    <w:multiLevelType w:val="hybridMultilevel"/>
    <w:tmpl w:val="32D2FDB8"/>
    <w:lvl w:ilvl="0" w:tplc="90A21986">
      <w:start w:val="1"/>
      <w:numFmt w:val="decimal"/>
      <w:lvlText w:val="2.4.%1."/>
      <w:lvlJc w:val="left"/>
      <w:pPr>
        <w:ind w:left="1080" w:hanging="360"/>
      </w:pPr>
      <w:rPr>
        <w:rFonts w:ascii="Times New Roman" w:hAnsi="Times New Roman" w:hint="default"/>
        <w:b/>
        <w:i w:val="0"/>
        <w:sz w:val="28"/>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53885FDA"/>
    <w:multiLevelType w:val="hybridMultilevel"/>
    <w:tmpl w:val="09705C9C"/>
    <w:lvl w:ilvl="0" w:tplc="90A21986">
      <w:start w:val="1"/>
      <w:numFmt w:val="decimal"/>
      <w:lvlText w:val="2.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87835F4"/>
    <w:multiLevelType w:val="hybridMultilevel"/>
    <w:tmpl w:val="7DAEF260"/>
    <w:lvl w:ilvl="0" w:tplc="90A21986">
      <w:start w:val="1"/>
      <w:numFmt w:val="decimal"/>
      <w:lvlText w:val="2.4.%1."/>
      <w:lvlJc w:val="left"/>
      <w:pPr>
        <w:ind w:left="720" w:hanging="360"/>
      </w:pPr>
      <w:rPr>
        <w:rFonts w:ascii="Times New Roman" w:hAnsi="Times New Roman" w:hint="default"/>
        <w:b/>
        <w:i w:val="0"/>
        <w:sz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B63376A"/>
    <w:multiLevelType w:val="hybridMultilevel"/>
    <w:tmpl w:val="26DE591A"/>
    <w:lvl w:ilvl="0" w:tplc="90A21986">
      <w:start w:val="1"/>
      <w:numFmt w:val="decimal"/>
      <w:lvlText w:val="2.4.%1."/>
      <w:lvlJc w:val="left"/>
      <w:pPr>
        <w:ind w:left="360" w:hanging="360"/>
      </w:pPr>
      <w:rPr>
        <w:rFonts w:ascii="Times New Roman" w:hAnsi="Times New Roman" w:hint="default"/>
        <w:b/>
        <w:i w:val="0"/>
        <w:sz w:val="28"/>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61A95D1A"/>
    <w:multiLevelType w:val="multilevel"/>
    <w:tmpl w:val="285809C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5" w15:restartNumberingAfterBreak="0">
    <w:nsid w:val="658D0BFA"/>
    <w:multiLevelType w:val="hybridMultilevel"/>
    <w:tmpl w:val="523E8038"/>
    <w:lvl w:ilvl="0" w:tplc="F86A7B44">
      <w:start w:val="1"/>
      <w:numFmt w:val="bullet"/>
      <w:lvlText w:val=""/>
      <w:lvlJc w:val="righ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BC0689E"/>
    <w:multiLevelType w:val="hybridMultilevel"/>
    <w:tmpl w:val="9BC43E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2BA130D"/>
    <w:multiLevelType w:val="hybridMultilevel"/>
    <w:tmpl w:val="460E0B82"/>
    <w:lvl w:ilvl="0" w:tplc="F86A7B44">
      <w:start w:val="1"/>
      <w:numFmt w:val="bullet"/>
      <w:lvlText w:val=""/>
      <w:lvlJc w:val="righ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28" w15:restartNumberingAfterBreak="0">
    <w:nsid w:val="74C037EA"/>
    <w:multiLevelType w:val="hybridMultilevel"/>
    <w:tmpl w:val="AB32293A"/>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29" w15:restartNumberingAfterBreak="0">
    <w:nsid w:val="781A4B5F"/>
    <w:multiLevelType w:val="hybridMultilevel"/>
    <w:tmpl w:val="7654F1F8"/>
    <w:lvl w:ilvl="0" w:tplc="CCDA6DCA">
      <w:start w:val="1"/>
      <w:numFmt w:val="decimal"/>
      <w:pStyle w:val="Teorema"/>
      <w:lvlText w:val="Teorema %1"/>
      <w:lvlJc w:val="left"/>
      <w:pPr>
        <w:tabs>
          <w:tab w:val="num" w:pos="1701"/>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0" w15:restartNumberingAfterBreak="0">
    <w:nsid w:val="7A8A445A"/>
    <w:multiLevelType w:val="hybridMultilevel"/>
    <w:tmpl w:val="451CBE16"/>
    <w:lvl w:ilvl="0" w:tplc="8084F14A">
      <w:start w:val="1"/>
      <w:numFmt w:val="decimal"/>
      <w:pStyle w:val="Lema"/>
      <w:lvlText w:val="Lema %1"/>
      <w:lvlJc w:val="left"/>
      <w:pPr>
        <w:tabs>
          <w:tab w:val="num" w:pos="1134"/>
        </w:tabs>
        <w:ind w:left="567" w:firstLine="0"/>
      </w:pPr>
      <w:rPr>
        <w:rFonts w:ascii="Times New Roman" w:hAnsi="Times New Roman" w:hint="default"/>
        <w:b/>
        <w:i w:val="0"/>
        <w:sz w:val="20"/>
        <w:szCs w:val="20"/>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1" w15:restartNumberingAfterBreak="0">
    <w:nsid w:val="7B571407"/>
    <w:multiLevelType w:val="multilevel"/>
    <w:tmpl w:val="18FCEFB8"/>
    <w:lvl w:ilvl="0">
      <w:start w:val="1"/>
      <w:numFmt w:val="decimal"/>
      <w:pStyle w:val="Seconumerada"/>
      <w:lvlText w:val="%1."/>
      <w:lvlJc w:val="left"/>
      <w:pPr>
        <w:tabs>
          <w:tab w:val="num" w:pos="1134"/>
        </w:tabs>
        <w:ind w:left="1134" w:hanging="1134"/>
      </w:pPr>
      <w:rPr>
        <w:rFonts w:hint="default"/>
      </w:rPr>
    </w:lvl>
    <w:lvl w:ilvl="1">
      <w:start w:val="1"/>
      <w:numFmt w:val="decimal"/>
      <w:pStyle w:val="Subseconumerada"/>
      <w:isLgl/>
      <w:lvlText w:val="%1.%2."/>
      <w:lvlJc w:val="left"/>
      <w:pPr>
        <w:tabs>
          <w:tab w:val="num" w:pos="851"/>
        </w:tabs>
        <w:ind w:left="851" w:hanging="851"/>
      </w:pPr>
      <w:rPr>
        <w:rFonts w:hint="default"/>
        <w:color w:val="auto"/>
      </w:rPr>
    </w:lvl>
    <w:lvl w:ilvl="2">
      <w:start w:val="1"/>
      <w:numFmt w:val="decimal"/>
      <w:pStyle w:val="Sub-subseconumerada"/>
      <w:lvlText w:val="%1.%2.%3."/>
      <w:lvlJc w:val="left"/>
      <w:pPr>
        <w:tabs>
          <w:tab w:val="num" w:pos="1418"/>
        </w:tabs>
        <w:ind w:left="1224" w:hanging="122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15:restartNumberingAfterBreak="0">
    <w:nsid w:val="7B722630"/>
    <w:multiLevelType w:val="hybridMultilevel"/>
    <w:tmpl w:val="8EA6F556"/>
    <w:lvl w:ilvl="0" w:tplc="90A21986">
      <w:start w:val="1"/>
      <w:numFmt w:val="decimal"/>
      <w:lvlText w:val="2.4.%1."/>
      <w:lvlJc w:val="left"/>
      <w:pPr>
        <w:ind w:left="1146" w:hanging="360"/>
      </w:pPr>
      <w:rPr>
        <w:rFonts w:ascii="Times New Roman" w:hAnsi="Times New Roman" w:hint="default"/>
        <w:b/>
        <w:i w:val="0"/>
        <w:sz w:val="28"/>
      </w:r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33" w15:restartNumberingAfterBreak="0">
    <w:nsid w:val="7EC35C7F"/>
    <w:multiLevelType w:val="hybridMultilevel"/>
    <w:tmpl w:val="5A04D4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24"/>
  </w:num>
  <w:num w:numId="3">
    <w:abstractNumId w:val="4"/>
  </w:num>
  <w:num w:numId="4">
    <w:abstractNumId w:val="31"/>
  </w:num>
  <w:num w:numId="5">
    <w:abstractNumId w:val="17"/>
  </w:num>
  <w:num w:numId="6">
    <w:abstractNumId w:val="18"/>
  </w:num>
  <w:num w:numId="7">
    <w:abstractNumId w:val="18"/>
    <w:lvlOverride w:ilvl="0">
      <w:startOverride w:val="1"/>
    </w:lvlOverride>
  </w:num>
  <w:num w:numId="8">
    <w:abstractNumId w:val="17"/>
    <w:lvlOverride w:ilvl="0">
      <w:startOverride w:val="1"/>
    </w:lvlOverride>
  </w:num>
  <w:num w:numId="9">
    <w:abstractNumId w:val="5"/>
  </w:num>
  <w:num w:numId="10">
    <w:abstractNumId w:val="30"/>
  </w:num>
  <w:num w:numId="11">
    <w:abstractNumId w:val="3"/>
  </w:num>
  <w:num w:numId="12">
    <w:abstractNumId w:val="29"/>
  </w:num>
  <w:num w:numId="13">
    <w:abstractNumId w:val="14"/>
  </w:num>
  <w:num w:numId="14">
    <w:abstractNumId w:val="27"/>
  </w:num>
  <w:num w:numId="15">
    <w:abstractNumId w:val="28"/>
  </w:num>
  <w:num w:numId="16">
    <w:abstractNumId w:val="12"/>
  </w:num>
  <w:num w:numId="17">
    <w:abstractNumId w:val="22"/>
  </w:num>
  <w:num w:numId="18">
    <w:abstractNumId w:val="23"/>
  </w:num>
  <w:num w:numId="19">
    <w:abstractNumId w:val="32"/>
  </w:num>
  <w:num w:numId="20">
    <w:abstractNumId w:val="6"/>
  </w:num>
  <w:num w:numId="21">
    <w:abstractNumId w:val="19"/>
  </w:num>
  <w:num w:numId="22">
    <w:abstractNumId w:val="9"/>
  </w:num>
  <w:num w:numId="23">
    <w:abstractNumId w:val="20"/>
  </w:num>
  <w:num w:numId="24">
    <w:abstractNumId w:val="8"/>
  </w:num>
  <w:num w:numId="25">
    <w:abstractNumId w:val="21"/>
  </w:num>
  <w:num w:numId="26">
    <w:abstractNumId w:val="26"/>
  </w:num>
  <w:num w:numId="27">
    <w:abstractNumId w:val="16"/>
  </w:num>
  <w:num w:numId="28">
    <w:abstractNumId w:val="15"/>
  </w:num>
  <w:num w:numId="29">
    <w:abstractNumId w:val="0"/>
  </w:num>
  <w:num w:numId="30">
    <w:abstractNumId w:val="33"/>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0"/>
  </w:num>
  <w:num w:numId="34">
    <w:abstractNumId w:val="7"/>
  </w:num>
  <w:num w:numId="35">
    <w:abstractNumId w:val="25"/>
  </w:num>
  <w:num w:numId="36">
    <w:abstractNumId w:val="2"/>
  </w:num>
  <w:num w:numId="37">
    <w:abstractNumId w:val="1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los Campos">
    <w15:presenceInfo w15:providerId="None" w15:userId="Carlos Campos"/>
  </w15:person>
  <w15:person w15:author="Andre Marques">
    <w15:presenceInfo w15:providerId="Windows Live" w15:userId="097fdd595da195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activeWritingStyle w:appName="MSWord" w:lang="pt-PT" w:vendorID="13"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53D"/>
    <w:rsid w:val="00001FE6"/>
    <w:rsid w:val="00004168"/>
    <w:rsid w:val="00005B6C"/>
    <w:rsid w:val="0000715D"/>
    <w:rsid w:val="00011CC1"/>
    <w:rsid w:val="000142D1"/>
    <w:rsid w:val="00014599"/>
    <w:rsid w:val="00016BD0"/>
    <w:rsid w:val="00016C5E"/>
    <w:rsid w:val="00020A45"/>
    <w:rsid w:val="000266CF"/>
    <w:rsid w:val="00027A07"/>
    <w:rsid w:val="000301ED"/>
    <w:rsid w:val="00032CED"/>
    <w:rsid w:val="0003547F"/>
    <w:rsid w:val="00037BA6"/>
    <w:rsid w:val="00041E62"/>
    <w:rsid w:val="000425B5"/>
    <w:rsid w:val="000512B8"/>
    <w:rsid w:val="00051471"/>
    <w:rsid w:val="00054F04"/>
    <w:rsid w:val="00054F8B"/>
    <w:rsid w:val="00060F8A"/>
    <w:rsid w:val="00061685"/>
    <w:rsid w:val="000635F4"/>
    <w:rsid w:val="0006385E"/>
    <w:rsid w:val="0006534A"/>
    <w:rsid w:val="00067352"/>
    <w:rsid w:val="00071CEB"/>
    <w:rsid w:val="00072BB9"/>
    <w:rsid w:val="000741F0"/>
    <w:rsid w:val="00075D1B"/>
    <w:rsid w:val="00075EFD"/>
    <w:rsid w:val="0007666D"/>
    <w:rsid w:val="00084040"/>
    <w:rsid w:val="0008490A"/>
    <w:rsid w:val="000871CB"/>
    <w:rsid w:val="00094051"/>
    <w:rsid w:val="000962B4"/>
    <w:rsid w:val="00097E05"/>
    <w:rsid w:val="000A1951"/>
    <w:rsid w:val="000A2B88"/>
    <w:rsid w:val="000B047B"/>
    <w:rsid w:val="000B1F98"/>
    <w:rsid w:val="000B360F"/>
    <w:rsid w:val="000C20CB"/>
    <w:rsid w:val="000C2FFD"/>
    <w:rsid w:val="000C426A"/>
    <w:rsid w:val="000C5DF1"/>
    <w:rsid w:val="000C7A9D"/>
    <w:rsid w:val="000C7E86"/>
    <w:rsid w:val="000D0E01"/>
    <w:rsid w:val="000D79C4"/>
    <w:rsid w:val="000E0437"/>
    <w:rsid w:val="000E2F41"/>
    <w:rsid w:val="000E4432"/>
    <w:rsid w:val="000E4A27"/>
    <w:rsid w:val="000E5824"/>
    <w:rsid w:val="000F1E42"/>
    <w:rsid w:val="000F3F38"/>
    <w:rsid w:val="000F463F"/>
    <w:rsid w:val="000F7E37"/>
    <w:rsid w:val="0010019B"/>
    <w:rsid w:val="0010153D"/>
    <w:rsid w:val="001103E7"/>
    <w:rsid w:val="00110DDE"/>
    <w:rsid w:val="001138F3"/>
    <w:rsid w:val="00115236"/>
    <w:rsid w:val="00116341"/>
    <w:rsid w:val="001171DC"/>
    <w:rsid w:val="0012177E"/>
    <w:rsid w:val="00125481"/>
    <w:rsid w:val="00127809"/>
    <w:rsid w:val="00140689"/>
    <w:rsid w:val="00143614"/>
    <w:rsid w:val="00143BC0"/>
    <w:rsid w:val="001445BB"/>
    <w:rsid w:val="00144BB4"/>
    <w:rsid w:val="001455CB"/>
    <w:rsid w:val="001458D7"/>
    <w:rsid w:val="00145B31"/>
    <w:rsid w:val="00154B1D"/>
    <w:rsid w:val="001557D2"/>
    <w:rsid w:val="00155A80"/>
    <w:rsid w:val="0015613B"/>
    <w:rsid w:val="00157A04"/>
    <w:rsid w:val="00161048"/>
    <w:rsid w:val="00162318"/>
    <w:rsid w:val="00162999"/>
    <w:rsid w:val="00163F22"/>
    <w:rsid w:val="00164E58"/>
    <w:rsid w:val="00165130"/>
    <w:rsid w:val="001668D6"/>
    <w:rsid w:val="0017257B"/>
    <w:rsid w:val="00172DB2"/>
    <w:rsid w:val="00174FE4"/>
    <w:rsid w:val="0017537B"/>
    <w:rsid w:val="001764B2"/>
    <w:rsid w:val="001806C0"/>
    <w:rsid w:val="001822C4"/>
    <w:rsid w:val="001830EA"/>
    <w:rsid w:val="00185B97"/>
    <w:rsid w:val="001861D3"/>
    <w:rsid w:val="001870A9"/>
    <w:rsid w:val="0018793C"/>
    <w:rsid w:val="00190CB2"/>
    <w:rsid w:val="00190FA6"/>
    <w:rsid w:val="00192DBD"/>
    <w:rsid w:val="0019597F"/>
    <w:rsid w:val="001973BB"/>
    <w:rsid w:val="001A22D1"/>
    <w:rsid w:val="001A7810"/>
    <w:rsid w:val="001B150C"/>
    <w:rsid w:val="001B2639"/>
    <w:rsid w:val="001B2870"/>
    <w:rsid w:val="001B30DC"/>
    <w:rsid w:val="001B3C37"/>
    <w:rsid w:val="001B4C5D"/>
    <w:rsid w:val="001B6075"/>
    <w:rsid w:val="001B6414"/>
    <w:rsid w:val="001B6879"/>
    <w:rsid w:val="001B6AED"/>
    <w:rsid w:val="001B72F0"/>
    <w:rsid w:val="001C25FB"/>
    <w:rsid w:val="001C2E74"/>
    <w:rsid w:val="001C3D1A"/>
    <w:rsid w:val="001C6038"/>
    <w:rsid w:val="001C6E08"/>
    <w:rsid w:val="001D1B48"/>
    <w:rsid w:val="001D3E49"/>
    <w:rsid w:val="001D4BEE"/>
    <w:rsid w:val="001D5DEF"/>
    <w:rsid w:val="001E67DC"/>
    <w:rsid w:val="001E7234"/>
    <w:rsid w:val="001F6611"/>
    <w:rsid w:val="0020093A"/>
    <w:rsid w:val="002035CB"/>
    <w:rsid w:val="0020410E"/>
    <w:rsid w:val="00205700"/>
    <w:rsid w:val="00205769"/>
    <w:rsid w:val="00206A7D"/>
    <w:rsid w:val="00210E3C"/>
    <w:rsid w:val="002133D1"/>
    <w:rsid w:val="0021591A"/>
    <w:rsid w:val="0021626C"/>
    <w:rsid w:val="002175C3"/>
    <w:rsid w:val="00220710"/>
    <w:rsid w:val="00220CE7"/>
    <w:rsid w:val="00221DF3"/>
    <w:rsid w:val="0022322B"/>
    <w:rsid w:val="002251E3"/>
    <w:rsid w:val="00226244"/>
    <w:rsid w:val="002340D2"/>
    <w:rsid w:val="002361F9"/>
    <w:rsid w:val="0023799C"/>
    <w:rsid w:val="002421BC"/>
    <w:rsid w:val="0024229E"/>
    <w:rsid w:val="0025284D"/>
    <w:rsid w:val="00255B44"/>
    <w:rsid w:val="00261F2E"/>
    <w:rsid w:val="00262310"/>
    <w:rsid w:val="00265952"/>
    <w:rsid w:val="00265D5B"/>
    <w:rsid w:val="00271BC1"/>
    <w:rsid w:val="00281491"/>
    <w:rsid w:val="002831C9"/>
    <w:rsid w:val="002860AD"/>
    <w:rsid w:val="00287748"/>
    <w:rsid w:val="002904B8"/>
    <w:rsid w:val="00292F7E"/>
    <w:rsid w:val="00293404"/>
    <w:rsid w:val="00293EFF"/>
    <w:rsid w:val="00297F62"/>
    <w:rsid w:val="002A0853"/>
    <w:rsid w:val="002A1A28"/>
    <w:rsid w:val="002A51C2"/>
    <w:rsid w:val="002B05A6"/>
    <w:rsid w:val="002B2015"/>
    <w:rsid w:val="002B2054"/>
    <w:rsid w:val="002B31E5"/>
    <w:rsid w:val="002B5974"/>
    <w:rsid w:val="002B5EF4"/>
    <w:rsid w:val="002C0927"/>
    <w:rsid w:val="002C46BB"/>
    <w:rsid w:val="002C511F"/>
    <w:rsid w:val="002D6C4F"/>
    <w:rsid w:val="002E0362"/>
    <w:rsid w:val="002E4B1D"/>
    <w:rsid w:val="002E51D2"/>
    <w:rsid w:val="002E520D"/>
    <w:rsid w:val="002E626E"/>
    <w:rsid w:val="002E7611"/>
    <w:rsid w:val="002F0A69"/>
    <w:rsid w:val="002F14E5"/>
    <w:rsid w:val="002F2E7E"/>
    <w:rsid w:val="002F48AC"/>
    <w:rsid w:val="002F5206"/>
    <w:rsid w:val="002F725C"/>
    <w:rsid w:val="00305873"/>
    <w:rsid w:val="00306766"/>
    <w:rsid w:val="00312393"/>
    <w:rsid w:val="00313FD9"/>
    <w:rsid w:val="00316A04"/>
    <w:rsid w:val="00316A74"/>
    <w:rsid w:val="00322339"/>
    <w:rsid w:val="00322EC3"/>
    <w:rsid w:val="003237EA"/>
    <w:rsid w:val="00327195"/>
    <w:rsid w:val="00327D7C"/>
    <w:rsid w:val="00327D8A"/>
    <w:rsid w:val="00330B0C"/>
    <w:rsid w:val="00334ECB"/>
    <w:rsid w:val="00340442"/>
    <w:rsid w:val="00340712"/>
    <w:rsid w:val="00341DF5"/>
    <w:rsid w:val="00346F0F"/>
    <w:rsid w:val="0034725B"/>
    <w:rsid w:val="00347FD8"/>
    <w:rsid w:val="00350C91"/>
    <w:rsid w:val="00351257"/>
    <w:rsid w:val="00352FE0"/>
    <w:rsid w:val="003542AF"/>
    <w:rsid w:val="00356034"/>
    <w:rsid w:val="003573A6"/>
    <w:rsid w:val="003605FD"/>
    <w:rsid w:val="003634AD"/>
    <w:rsid w:val="003647A9"/>
    <w:rsid w:val="00366AE7"/>
    <w:rsid w:val="00372D20"/>
    <w:rsid w:val="003744A8"/>
    <w:rsid w:val="00375039"/>
    <w:rsid w:val="0037515D"/>
    <w:rsid w:val="00380408"/>
    <w:rsid w:val="003808BE"/>
    <w:rsid w:val="00383A41"/>
    <w:rsid w:val="0038551A"/>
    <w:rsid w:val="003862DC"/>
    <w:rsid w:val="0039269E"/>
    <w:rsid w:val="003932F6"/>
    <w:rsid w:val="00394834"/>
    <w:rsid w:val="00396A5B"/>
    <w:rsid w:val="003A1432"/>
    <w:rsid w:val="003A1D60"/>
    <w:rsid w:val="003A3BD8"/>
    <w:rsid w:val="003A5964"/>
    <w:rsid w:val="003B1456"/>
    <w:rsid w:val="003B3173"/>
    <w:rsid w:val="003C1B20"/>
    <w:rsid w:val="003C4148"/>
    <w:rsid w:val="003C4BFE"/>
    <w:rsid w:val="003C6AC9"/>
    <w:rsid w:val="003C6E59"/>
    <w:rsid w:val="003D117F"/>
    <w:rsid w:val="003D17E6"/>
    <w:rsid w:val="003D208D"/>
    <w:rsid w:val="003D35F4"/>
    <w:rsid w:val="003D3917"/>
    <w:rsid w:val="003D4DA3"/>
    <w:rsid w:val="003D4DEE"/>
    <w:rsid w:val="003D622C"/>
    <w:rsid w:val="003E35E6"/>
    <w:rsid w:val="003E51F0"/>
    <w:rsid w:val="003E5830"/>
    <w:rsid w:val="003E71EB"/>
    <w:rsid w:val="003E7BFB"/>
    <w:rsid w:val="003F2CE1"/>
    <w:rsid w:val="003F3379"/>
    <w:rsid w:val="003F3B15"/>
    <w:rsid w:val="003F6214"/>
    <w:rsid w:val="003F71CF"/>
    <w:rsid w:val="00401CCD"/>
    <w:rsid w:val="004051ED"/>
    <w:rsid w:val="00407375"/>
    <w:rsid w:val="00410305"/>
    <w:rsid w:val="00411D76"/>
    <w:rsid w:val="0042003A"/>
    <w:rsid w:val="0042022D"/>
    <w:rsid w:val="00425F85"/>
    <w:rsid w:val="004263F9"/>
    <w:rsid w:val="004269B4"/>
    <w:rsid w:val="00431E8A"/>
    <w:rsid w:val="004353D6"/>
    <w:rsid w:val="00437C39"/>
    <w:rsid w:val="00440849"/>
    <w:rsid w:val="00441296"/>
    <w:rsid w:val="004419E7"/>
    <w:rsid w:val="00441AE6"/>
    <w:rsid w:val="00443D90"/>
    <w:rsid w:val="004448C7"/>
    <w:rsid w:val="00444BD8"/>
    <w:rsid w:val="004462E1"/>
    <w:rsid w:val="00446CB1"/>
    <w:rsid w:val="004472AF"/>
    <w:rsid w:val="00450463"/>
    <w:rsid w:val="00451113"/>
    <w:rsid w:val="00452410"/>
    <w:rsid w:val="0045429C"/>
    <w:rsid w:val="00454B2F"/>
    <w:rsid w:val="00456098"/>
    <w:rsid w:val="00456524"/>
    <w:rsid w:val="00464F2C"/>
    <w:rsid w:val="00466716"/>
    <w:rsid w:val="00467C1E"/>
    <w:rsid w:val="00467F1F"/>
    <w:rsid w:val="0047193B"/>
    <w:rsid w:val="00473427"/>
    <w:rsid w:val="00476151"/>
    <w:rsid w:val="00476C7F"/>
    <w:rsid w:val="0048698A"/>
    <w:rsid w:val="0048751C"/>
    <w:rsid w:val="00490450"/>
    <w:rsid w:val="00491E3C"/>
    <w:rsid w:val="00497A69"/>
    <w:rsid w:val="004A4044"/>
    <w:rsid w:val="004A5EDA"/>
    <w:rsid w:val="004B3B60"/>
    <w:rsid w:val="004B44EC"/>
    <w:rsid w:val="004B4BD0"/>
    <w:rsid w:val="004B51E2"/>
    <w:rsid w:val="004B6818"/>
    <w:rsid w:val="004B7A2E"/>
    <w:rsid w:val="004C01FE"/>
    <w:rsid w:val="004C0B05"/>
    <w:rsid w:val="004C22C4"/>
    <w:rsid w:val="004C2DBD"/>
    <w:rsid w:val="004C4478"/>
    <w:rsid w:val="004C4C40"/>
    <w:rsid w:val="004C5E98"/>
    <w:rsid w:val="004C7660"/>
    <w:rsid w:val="004D3264"/>
    <w:rsid w:val="004D6BF1"/>
    <w:rsid w:val="004E6521"/>
    <w:rsid w:val="004F08CD"/>
    <w:rsid w:val="004F0EBE"/>
    <w:rsid w:val="004F238B"/>
    <w:rsid w:val="004F23F6"/>
    <w:rsid w:val="004F3B05"/>
    <w:rsid w:val="004F6C8B"/>
    <w:rsid w:val="004F72E4"/>
    <w:rsid w:val="00501A5A"/>
    <w:rsid w:val="00502622"/>
    <w:rsid w:val="0050268C"/>
    <w:rsid w:val="005027B4"/>
    <w:rsid w:val="00506153"/>
    <w:rsid w:val="005067AA"/>
    <w:rsid w:val="00511FA5"/>
    <w:rsid w:val="005128F3"/>
    <w:rsid w:val="0051369A"/>
    <w:rsid w:val="00514392"/>
    <w:rsid w:val="00514B44"/>
    <w:rsid w:val="005152DA"/>
    <w:rsid w:val="0051556A"/>
    <w:rsid w:val="00515961"/>
    <w:rsid w:val="00516C16"/>
    <w:rsid w:val="005219EF"/>
    <w:rsid w:val="0052374E"/>
    <w:rsid w:val="005254AC"/>
    <w:rsid w:val="005263CF"/>
    <w:rsid w:val="00530413"/>
    <w:rsid w:val="0053145C"/>
    <w:rsid w:val="00531E83"/>
    <w:rsid w:val="00532BD8"/>
    <w:rsid w:val="0053536A"/>
    <w:rsid w:val="00540E5D"/>
    <w:rsid w:val="00541A81"/>
    <w:rsid w:val="00541CB6"/>
    <w:rsid w:val="005433BA"/>
    <w:rsid w:val="005449E1"/>
    <w:rsid w:val="00551728"/>
    <w:rsid w:val="00554303"/>
    <w:rsid w:val="00561C54"/>
    <w:rsid w:val="00564D17"/>
    <w:rsid w:val="005657BF"/>
    <w:rsid w:val="00565E20"/>
    <w:rsid w:val="00567749"/>
    <w:rsid w:val="00571C5F"/>
    <w:rsid w:val="00573D5B"/>
    <w:rsid w:val="005769A9"/>
    <w:rsid w:val="005771C6"/>
    <w:rsid w:val="005813EE"/>
    <w:rsid w:val="00590BC1"/>
    <w:rsid w:val="00591402"/>
    <w:rsid w:val="00592391"/>
    <w:rsid w:val="005925C8"/>
    <w:rsid w:val="00593DA3"/>
    <w:rsid w:val="00595BBA"/>
    <w:rsid w:val="00597608"/>
    <w:rsid w:val="005A5F3D"/>
    <w:rsid w:val="005B4DF5"/>
    <w:rsid w:val="005B5353"/>
    <w:rsid w:val="005B6907"/>
    <w:rsid w:val="005C1025"/>
    <w:rsid w:val="005C11D9"/>
    <w:rsid w:val="005C3016"/>
    <w:rsid w:val="005C3FF6"/>
    <w:rsid w:val="005C6388"/>
    <w:rsid w:val="005D2145"/>
    <w:rsid w:val="005D2428"/>
    <w:rsid w:val="005D26A6"/>
    <w:rsid w:val="005D3922"/>
    <w:rsid w:val="005E0214"/>
    <w:rsid w:val="005E1FCC"/>
    <w:rsid w:val="005E48B1"/>
    <w:rsid w:val="005F0EF5"/>
    <w:rsid w:val="005F185E"/>
    <w:rsid w:val="005F2397"/>
    <w:rsid w:val="005F5FE4"/>
    <w:rsid w:val="005F66B3"/>
    <w:rsid w:val="005F6C7F"/>
    <w:rsid w:val="00600DA7"/>
    <w:rsid w:val="00602D47"/>
    <w:rsid w:val="00602D4C"/>
    <w:rsid w:val="006050B4"/>
    <w:rsid w:val="00606E9E"/>
    <w:rsid w:val="0061195C"/>
    <w:rsid w:val="00612092"/>
    <w:rsid w:val="006120CD"/>
    <w:rsid w:val="006126F4"/>
    <w:rsid w:val="006133E5"/>
    <w:rsid w:val="0061487E"/>
    <w:rsid w:val="006150B1"/>
    <w:rsid w:val="00616842"/>
    <w:rsid w:val="00620787"/>
    <w:rsid w:val="006223AE"/>
    <w:rsid w:val="006272B9"/>
    <w:rsid w:val="00627E3C"/>
    <w:rsid w:val="00631E9C"/>
    <w:rsid w:val="00633228"/>
    <w:rsid w:val="006375FA"/>
    <w:rsid w:val="00640442"/>
    <w:rsid w:val="00644E3B"/>
    <w:rsid w:val="006452DA"/>
    <w:rsid w:val="00652177"/>
    <w:rsid w:val="0065385A"/>
    <w:rsid w:val="006538D6"/>
    <w:rsid w:val="006557A6"/>
    <w:rsid w:val="006613B4"/>
    <w:rsid w:val="006627CD"/>
    <w:rsid w:val="0066352B"/>
    <w:rsid w:val="0066637D"/>
    <w:rsid w:val="006712E4"/>
    <w:rsid w:val="00673977"/>
    <w:rsid w:val="00675E51"/>
    <w:rsid w:val="006772E3"/>
    <w:rsid w:val="00681336"/>
    <w:rsid w:val="00690EA7"/>
    <w:rsid w:val="006921F2"/>
    <w:rsid w:val="00692871"/>
    <w:rsid w:val="00693949"/>
    <w:rsid w:val="00694A9E"/>
    <w:rsid w:val="0069654F"/>
    <w:rsid w:val="00697C50"/>
    <w:rsid w:val="006A6C9C"/>
    <w:rsid w:val="006A6E4A"/>
    <w:rsid w:val="006A6E6C"/>
    <w:rsid w:val="006A747F"/>
    <w:rsid w:val="006B008E"/>
    <w:rsid w:val="006B0AE7"/>
    <w:rsid w:val="006B188B"/>
    <w:rsid w:val="006B2792"/>
    <w:rsid w:val="006B2DD5"/>
    <w:rsid w:val="006B6A97"/>
    <w:rsid w:val="006B776C"/>
    <w:rsid w:val="006C24CA"/>
    <w:rsid w:val="006C2679"/>
    <w:rsid w:val="006C71D4"/>
    <w:rsid w:val="006C7E72"/>
    <w:rsid w:val="006D2CA8"/>
    <w:rsid w:val="006D5087"/>
    <w:rsid w:val="006D601F"/>
    <w:rsid w:val="006D7835"/>
    <w:rsid w:val="006D7A27"/>
    <w:rsid w:val="006E2CD2"/>
    <w:rsid w:val="006E42EB"/>
    <w:rsid w:val="006E49C0"/>
    <w:rsid w:val="006E4FA9"/>
    <w:rsid w:val="006E61B8"/>
    <w:rsid w:val="006E7301"/>
    <w:rsid w:val="006E75C1"/>
    <w:rsid w:val="006F133B"/>
    <w:rsid w:val="006F2B2B"/>
    <w:rsid w:val="007009C8"/>
    <w:rsid w:val="00702219"/>
    <w:rsid w:val="007035A8"/>
    <w:rsid w:val="00704C22"/>
    <w:rsid w:val="00711D4A"/>
    <w:rsid w:val="00712CC5"/>
    <w:rsid w:val="007130C9"/>
    <w:rsid w:val="00713D8B"/>
    <w:rsid w:val="00715C38"/>
    <w:rsid w:val="00720771"/>
    <w:rsid w:val="0072112B"/>
    <w:rsid w:val="00723399"/>
    <w:rsid w:val="00732C19"/>
    <w:rsid w:val="00744847"/>
    <w:rsid w:val="00744A0E"/>
    <w:rsid w:val="00746491"/>
    <w:rsid w:val="00750607"/>
    <w:rsid w:val="007522D4"/>
    <w:rsid w:val="00753169"/>
    <w:rsid w:val="00753527"/>
    <w:rsid w:val="00753EB5"/>
    <w:rsid w:val="0075795E"/>
    <w:rsid w:val="00760317"/>
    <w:rsid w:val="007667D9"/>
    <w:rsid w:val="00774CC2"/>
    <w:rsid w:val="00776758"/>
    <w:rsid w:val="007802C6"/>
    <w:rsid w:val="00780C28"/>
    <w:rsid w:val="00780F85"/>
    <w:rsid w:val="007819C5"/>
    <w:rsid w:val="0078384A"/>
    <w:rsid w:val="007844CD"/>
    <w:rsid w:val="0078491B"/>
    <w:rsid w:val="0078602F"/>
    <w:rsid w:val="00787111"/>
    <w:rsid w:val="00787941"/>
    <w:rsid w:val="00791CC6"/>
    <w:rsid w:val="00792B4D"/>
    <w:rsid w:val="00792FFF"/>
    <w:rsid w:val="007935D4"/>
    <w:rsid w:val="0079566F"/>
    <w:rsid w:val="00795B8F"/>
    <w:rsid w:val="00795FBC"/>
    <w:rsid w:val="007964D5"/>
    <w:rsid w:val="00796E9D"/>
    <w:rsid w:val="007A4AE7"/>
    <w:rsid w:val="007A652B"/>
    <w:rsid w:val="007B322B"/>
    <w:rsid w:val="007B425F"/>
    <w:rsid w:val="007B6A73"/>
    <w:rsid w:val="007B6B87"/>
    <w:rsid w:val="007D0E6D"/>
    <w:rsid w:val="007D0E7A"/>
    <w:rsid w:val="007D3373"/>
    <w:rsid w:val="007D4543"/>
    <w:rsid w:val="007D48B6"/>
    <w:rsid w:val="007E2AC9"/>
    <w:rsid w:val="007E3DAD"/>
    <w:rsid w:val="007E524A"/>
    <w:rsid w:val="007F0D78"/>
    <w:rsid w:val="007F0E04"/>
    <w:rsid w:val="007F7BB3"/>
    <w:rsid w:val="00802B75"/>
    <w:rsid w:val="008035E8"/>
    <w:rsid w:val="00805642"/>
    <w:rsid w:val="008071EE"/>
    <w:rsid w:val="00807AE9"/>
    <w:rsid w:val="00811B71"/>
    <w:rsid w:val="0081490E"/>
    <w:rsid w:val="0082545B"/>
    <w:rsid w:val="00827D85"/>
    <w:rsid w:val="00830A67"/>
    <w:rsid w:val="00832561"/>
    <w:rsid w:val="00834417"/>
    <w:rsid w:val="00834D47"/>
    <w:rsid w:val="008351BB"/>
    <w:rsid w:val="00840933"/>
    <w:rsid w:val="00841E89"/>
    <w:rsid w:val="00845E0F"/>
    <w:rsid w:val="00846A3B"/>
    <w:rsid w:val="00850B74"/>
    <w:rsid w:val="008549F4"/>
    <w:rsid w:val="00854E19"/>
    <w:rsid w:val="0085785C"/>
    <w:rsid w:val="00865F30"/>
    <w:rsid w:val="00866366"/>
    <w:rsid w:val="00866523"/>
    <w:rsid w:val="0087097B"/>
    <w:rsid w:val="008758C2"/>
    <w:rsid w:val="008765CF"/>
    <w:rsid w:val="0087703B"/>
    <w:rsid w:val="0087727C"/>
    <w:rsid w:val="008829A4"/>
    <w:rsid w:val="00882FD3"/>
    <w:rsid w:val="00883382"/>
    <w:rsid w:val="00883C9C"/>
    <w:rsid w:val="00884E26"/>
    <w:rsid w:val="008869EE"/>
    <w:rsid w:val="00886CB5"/>
    <w:rsid w:val="008877BB"/>
    <w:rsid w:val="008906B3"/>
    <w:rsid w:val="00890731"/>
    <w:rsid w:val="00890A63"/>
    <w:rsid w:val="00892A2B"/>
    <w:rsid w:val="00892BDF"/>
    <w:rsid w:val="008944D3"/>
    <w:rsid w:val="008A14AB"/>
    <w:rsid w:val="008A5138"/>
    <w:rsid w:val="008A630F"/>
    <w:rsid w:val="008A7BBB"/>
    <w:rsid w:val="008A7DB8"/>
    <w:rsid w:val="008B0992"/>
    <w:rsid w:val="008B3452"/>
    <w:rsid w:val="008B5B2E"/>
    <w:rsid w:val="008B5D7B"/>
    <w:rsid w:val="008B7C94"/>
    <w:rsid w:val="008C0070"/>
    <w:rsid w:val="008C11E1"/>
    <w:rsid w:val="008C120B"/>
    <w:rsid w:val="008C27D2"/>
    <w:rsid w:val="008D4E8B"/>
    <w:rsid w:val="008D6B52"/>
    <w:rsid w:val="008E20D0"/>
    <w:rsid w:val="008E266E"/>
    <w:rsid w:val="008F1084"/>
    <w:rsid w:val="008F2762"/>
    <w:rsid w:val="008F32BB"/>
    <w:rsid w:val="008F3C51"/>
    <w:rsid w:val="008F41BF"/>
    <w:rsid w:val="008F4296"/>
    <w:rsid w:val="008F4FF6"/>
    <w:rsid w:val="00900626"/>
    <w:rsid w:val="00901FEC"/>
    <w:rsid w:val="00906C40"/>
    <w:rsid w:val="00910C8B"/>
    <w:rsid w:val="009118AE"/>
    <w:rsid w:val="00912313"/>
    <w:rsid w:val="009132BF"/>
    <w:rsid w:val="00913880"/>
    <w:rsid w:val="00915907"/>
    <w:rsid w:val="00922F26"/>
    <w:rsid w:val="00924EAB"/>
    <w:rsid w:val="0092513F"/>
    <w:rsid w:val="00925A33"/>
    <w:rsid w:val="00927868"/>
    <w:rsid w:val="00927B0B"/>
    <w:rsid w:val="00930DEC"/>
    <w:rsid w:val="00933B91"/>
    <w:rsid w:val="00940B7D"/>
    <w:rsid w:val="0094153D"/>
    <w:rsid w:val="0094403F"/>
    <w:rsid w:val="00945826"/>
    <w:rsid w:val="00945979"/>
    <w:rsid w:val="0094738B"/>
    <w:rsid w:val="0095167C"/>
    <w:rsid w:val="00956493"/>
    <w:rsid w:val="00957BC3"/>
    <w:rsid w:val="00957BE8"/>
    <w:rsid w:val="009600F3"/>
    <w:rsid w:val="00961659"/>
    <w:rsid w:val="009632F6"/>
    <w:rsid w:val="00966299"/>
    <w:rsid w:val="00966F1D"/>
    <w:rsid w:val="00972977"/>
    <w:rsid w:val="00973378"/>
    <w:rsid w:val="00973394"/>
    <w:rsid w:val="009733FA"/>
    <w:rsid w:val="009762EE"/>
    <w:rsid w:val="00984795"/>
    <w:rsid w:val="00985BAF"/>
    <w:rsid w:val="00986FEE"/>
    <w:rsid w:val="009931FF"/>
    <w:rsid w:val="00995F5D"/>
    <w:rsid w:val="009A40CF"/>
    <w:rsid w:val="009B1410"/>
    <w:rsid w:val="009B2932"/>
    <w:rsid w:val="009B3F07"/>
    <w:rsid w:val="009B5E9A"/>
    <w:rsid w:val="009C0C98"/>
    <w:rsid w:val="009C0CAD"/>
    <w:rsid w:val="009C35A5"/>
    <w:rsid w:val="009C6F4F"/>
    <w:rsid w:val="009C7A96"/>
    <w:rsid w:val="009D08C5"/>
    <w:rsid w:val="009D1DA4"/>
    <w:rsid w:val="009D4623"/>
    <w:rsid w:val="009E4794"/>
    <w:rsid w:val="009E5360"/>
    <w:rsid w:val="009E7EB0"/>
    <w:rsid w:val="009F4456"/>
    <w:rsid w:val="009F69F0"/>
    <w:rsid w:val="009F7613"/>
    <w:rsid w:val="00A02398"/>
    <w:rsid w:val="00A07329"/>
    <w:rsid w:val="00A13EF5"/>
    <w:rsid w:val="00A1497D"/>
    <w:rsid w:val="00A15F64"/>
    <w:rsid w:val="00A16F29"/>
    <w:rsid w:val="00A216D7"/>
    <w:rsid w:val="00A23A15"/>
    <w:rsid w:val="00A23E6E"/>
    <w:rsid w:val="00A26588"/>
    <w:rsid w:val="00A31FD2"/>
    <w:rsid w:val="00A34474"/>
    <w:rsid w:val="00A43062"/>
    <w:rsid w:val="00A43DE7"/>
    <w:rsid w:val="00A447C0"/>
    <w:rsid w:val="00A465FC"/>
    <w:rsid w:val="00A46A40"/>
    <w:rsid w:val="00A47A2A"/>
    <w:rsid w:val="00A47AA2"/>
    <w:rsid w:val="00A5452D"/>
    <w:rsid w:val="00A6297D"/>
    <w:rsid w:val="00A649AC"/>
    <w:rsid w:val="00A70378"/>
    <w:rsid w:val="00A70F2D"/>
    <w:rsid w:val="00A71CA1"/>
    <w:rsid w:val="00A73D6B"/>
    <w:rsid w:val="00A74CAE"/>
    <w:rsid w:val="00A75FC5"/>
    <w:rsid w:val="00A77DCB"/>
    <w:rsid w:val="00A80D37"/>
    <w:rsid w:val="00A8594F"/>
    <w:rsid w:val="00A8705D"/>
    <w:rsid w:val="00A873FA"/>
    <w:rsid w:val="00A923B5"/>
    <w:rsid w:val="00A94007"/>
    <w:rsid w:val="00A94490"/>
    <w:rsid w:val="00AA226A"/>
    <w:rsid w:val="00AA2819"/>
    <w:rsid w:val="00AA329C"/>
    <w:rsid w:val="00AB12AF"/>
    <w:rsid w:val="00AB25FA"/>
    <w:rsid w:val="00AB260C"/>
    <w:rsid w:val="00AB2EBC"/>
    <w:rsid w:val="00AB3192"/>
    <w:rsid w:val="00AB3DB2"/>
    <w:rsid w:val="00AB4143"/>
    <w:rsid w:val="00AB78DE"/>
    <w:rsid w:val="00AC02DF"/>
    <w:rsid w:val="00AC205A"/>
    <w:rsid w:val="00AC26B5"/>
    <w:rsid w:val="00AC536A"/>
    <w:rsid w:val="00AC55CA"/>
    <w:rsid w:val="00AD12D1"/>
    <w:rsid w:val="00AD2BFE"/>
    <w:rsid w:val="00AD6FCF"/>
    <w:rsid w:val="00AE018A"/>
    <w:rsid w:val="00AE0557"/>
    <w:rsid w:val="00AE4BAE"/>
    <w:rsid w:val="00AF0348"/>
    <w:rsid w:val="00AF2B17"/>
    <w:rsid w:val="00AF3975"/>
    <w:rsid w:val="00AF3D4C"/>
    <w:rsid w:val="00B04017"/>
    <w:rsid w:val="00B04DC6"/>
    <w:rsid w:val="00B11A58"/>
    <w:rsid w:val="00B126EF"/>
    <w:rsid w:val="00B16156"/>
    <w:rsid w:val="00B165A2"/>
    <w:rsid w:val="00B16DB6"/>
    <w:rsid w:val="00B2193E"/>
    <w:rsid w:val="00B2281B"/>
    <w:rsid w:val="00B26491"/>
    <w:rsid w:val="00B341E5"/>
    <w:rsid w:val="00B346A3"/>
    <w:rsid w:val="00B34BA3"/>
    <w:rsid w:val="00B36307"/>
    <w:rsid w:val="00B363E5"/>
    <w:rsid w:val="00B375B1"/>
    <w:rsid w:val="00B45A2D"/>
    <w:rsid w:val="00B50365"/>
    <w:rsid w:val="00B50C81"/>
    <w:rsid w:val="00B54B1A"/>
    <w:rsid w:val="00B56806"/>
    <w:rsid w:val="00B605FA"/>
    <w:rsid w:val="00B61639"/>
    <w:rsid w:val="00B62BAC"/>
    <w:rsid w:val="00B64511"/>
    <w:rsid w:val="00B658AC"/>
    <w:rsid w:val="00B66392"/>
    <w:rsid w:val="00B67725"/>
    <w:rsid w:val="00B70E42"/>
    <w:rsid w:val="00B7168A"/>
    <w:rsid w:val="00B72246"/>
    <w:rsid w:val="00B72D31"/>
    <w:rsid w:val="00B747B3"/>
    <w:rsid w:val="00B7512C"/>
    <w:rsid w:val="00B840B0"/>
    <w:rsid w:val="00B85411"/>
    <w:rsid w:val="00B91E54"/>
    <w:rsid w:val="00B94838"/>
    <w:rsid w:val="00BA10A8"/>
    <w:rsid w:val="00BA342D"/>
    <w:rsid w:val="00BA3FA0"/>
    <w:rsid w:val="00BA4E05"/>
    <w:rsid w:val="00BA67C0"/>
    <w:rsid w:val="00BA6A42"/>
    <w:rsid w:val="00BB18F4"/>
    <w:rsid w:val="00BB42E2"/>
    <w:rsid w:val="00BC130B"/>
    <w:rsid w:val="00BC215F"/>
    <w:rsid w:val="00BC35DE"/>
    <w:rsid w:val="00BC717D"/>
    <w:rsid w:val="00BD0EFB"/>
    <w:rsid w:val="00BD13E2"/>
    <w:rsid w:val="00BD5304"/>
    <w:rsid w:val="00BD7EFB"/>
    <w:rsid w:val="00BE0492"/>
    <w:rsid w:val="00BE3AD0"/>
    <w:rsid w:val="00BE4298"/>
    <w:rsid w:val="00BE59DE"/>
    <w:rsid w:val="00BE5EF9"/>
    <w:rsid w:val="00BE6E58"/>
    <w:rsid w:val="00BF0464"/>
    <w:rsid w:val="00BF32B2"/>
    <w:rsid w:val="00BF3A39"/>
    <w:rsid w:val="00BF471C"/>
    <w:rsid w:val="00BF5107"/>
    <w:rsid w:val="00BF5420"/>
    <w:rsid w:val="00BF5EB3"/>
    <w:rsid w:val="00BF6E79"/>
    <w:rsid w:val="00C003E5"/>
    <w:rsid w:val="00C00D9B"/>
    <w:rsid w:val="00C01C72"/>
    <w:rsid w:val="00C0573E"/>
    <w:rsid w:val="00C071A4"/>
    <w:rsid w:val="00C118A2"/>
    <w:rsid w:val="00C11EA4"/>
    <w:rsid w:val="00C1509E"/>
    <w:rsid w:val="00C211EC"/>
    <w:rsid w:val="00C21ADE"/>
    <w:rsid w:val="00C21D03"/>
    <w:rsid w:val="00C222F5"/>
    <w:rsid w:val="00C2287C"/>
    <w:rsid w:val="00C24BB0"/>
    <w:rsid w:val="00C25AC6"/>
    <w:rsid w:val="00C266CE"/>
    <w:rsid w:val="00C26C60"/>
    <w:rsid w:val="00C307F0"/>
    <w:rsid w:val="00C323F9"/>
    <w:rsid w:val="00C33FED"/>
    <w:rsid w:val="00C37B69"/>
    <w:rsid w:val="00C4003B"/>
    <w:rsid w:val="00C41728"/>
    <w:rsid w:val="00C51183"/>
    <w:rsid w:val="00C538C4"/>
    <w:rsid w:val="00C53B43"/>
    <w:rsid w:val="00C54D85"/>
    <w:rsid w:val="00C57763"/>
    <w:rsid w:val="00C613A1"/>
    <w:rsid w:val="00C631D2"/>
    <w:rsid w:val="00C643EA"/>
    <w:rsid w:val="00C64547"/>
    <w:rsid w:val="00C66C0F"/>
    <w:rsid w:val="00C66E4F"/>
    <w:rsid w:val="00C67F27"/>
    <w:rsid w:val="00C706B5"/>
    <w:rsid w:val="00C7084C"/>
    <w:rsid w:val="00C70A11"/>
    <w:rsid w:val="00C723AF"/>
    <w:rsid w:val="00C727D9"/>
    <w:rsid w:val="00C76632"/>
    <w:rsid w:val="00C80C6C"/>
    <w:rsid w:val="00C849A0"/>
    <w:rsid w:val="00C84E68"/>
    <w:rsid w:val="00C85EE2"/>
    <w:rsid w:val="00C9073C"/>
    <w:rsid w:val="00C911F2"/>
    <w:rsid w:val="00C927A3"/>
    <w:rsid w:val="00C9307F"/>
    <w:rsid w:val="00C934A5"/>
    <w:rsid w:val="00C953D8"/>
    <w:rsid w:val="00C96BFD"/>
    <w:rsid w:val="00CA10D9"/>
    <w:rsid w:val="00CA495F"/>
    <w:rsid w:val="00CA6824"/>
    <w:rsid w:val="00CA71AD"/>
    <w:rsid w:val="00CA76A2"/>
    <w:rsid w:val="00CA7A7A"/>
    <w:rsid w:val="00CB0718"/>
    <w:rsid w:val="00CB11AF"/>
    <w:rsid w:val="00CB21EE"/>
    <w:rsid w:val="00CB4D69"/>
    <w:rsid w:val="00CB5324"/>
    <w:rsid w:val="00CB6BA1"/>
    <w:rsid w:val="00CC2C98"/>
    <w:rsid w:val="00CC4731"/>
    <w:rsid w:val="00CC57B8"/>
    <w:rsid w:val="00CC5D5F"/>
    <w:rsid w:val="00CC6BAE"/>
    <w:rsid w:val="00CD01DB"/>
    <w:rsid w:val="00CD2640"/>
    <w:rsid w:val="00CD3334"/>
    <w:rsid w:val="00CD4604"/>
    <w:rsid w:val="00CD492F"/>
    <w:rsid w:val="00CD5238"/>
    <w:rsid w:val="00CD5EE7"/>
    <w:rsid w:val="00CD60C9"/>
    <w:rsid w:val="00CE0F0E"/>
    <w:rsid w:val="00CE1E1B"/>
    <w:rsid w:val="00CE5D44"/>
    <w:rsid w:val="00CF0284"/>
    <w:rsid w:val="00CF2F69"/>
    <w:rsid w:val="00CF434F"/>
    <w:rsid w:val="00CF558D"/>
    <w:rsid w:val="00CF7E27"/>
    <w:rsid w:val="00D01A65"/>
    <w:rsid w:val="00D01C76"/>
    <w:rsid w:val="00D02ABB"/>
    <w:rsid w:val="00D104CA"/>
    <w:rsid w:val="00D11F68"/>
    <w:rsid w:val="00D1297F"/>
    <w:rsid w:val="00D161CB"/>
    <w:rsid w:val="00D162CA"/>
    <w:rsid w:val="00D16CF9"/>
    <w:rsid w:val="00D2078B"/>
    <w:rsid w:val="00D208A5"/>
    <w:rsid w:val="00D216CF"/>
    <w:rsid w:val="00D24029"/>
    <w:rsid w:val="00D24F6C"/>
    <w:rsid w:val="00D2736E"/>
    <w:rsid w:val="00D330FC"/>
    <w:rsid w:val="00D3363F"/>
    <w:rsid w:val="00D337F5"/>
    <w:rsid w:val="00D33AF5"/>
    <w:rsid w:val="00D427EF"/>
    <w:rsid w:val="00D4741E"/>
    <w:rsid w:val="00D50884"/>
    <w:rsid w:val="00D54294"/>
    <w:rsid w:val="00D579BA"/>
    <w:rsid w:val="00D60D0F"/>
    <w:rsid w:val="00D64D9D"/>
    <w:rsid w:val="00D64F31"/>
    <w:rsid w:val="00D70E7F"/>
    <w:rsid w:val="00D72D79"/>
    <w:rsid w:val="00D75AB6"/>
    <w:rsid w:val="00D77A55"/>
    <w:rsid w:val="00D80638"/>
    <w:rsid w:val="00D84912"/>
    <w:rsid w:val="00D85646"/>
    <w:rsid w:val="00D93A3E"/>
    <w:rsid w:val="00D95964"/>
    <w:rsid w:val="00DA194F"/>
    <w:rsid w:val="00DA4DCC"/>
    <w:rsid w:val="00DB109E"/>
    <w:rsid w:val="00DB3BB3"/>
    <w:rsid w:val="00DB3E43"/>
    <w:rsid w:val="00DB49D4"/>
    <w:rsid w:val="00DB4F2C"/>
    <w:rsid w:val="00DB52E1"/>
    <w:rsid w:val="00DB6AC0"/>
    <w:rsid w:val="00DB6BD2"/>
    <w:rsid w:val="00DB74DC"/>
    <w:rsid w:val="00DC1399"/>
    <w:rsid w:val="00DC1F29"/>
    <w:rsid w:val="00DC6021"/>
    <w:rsid w:val="00DC6D16"/>
    <w:rsid w:val="00DD0720"/>
    <w:rsid w:val="00DE3F85"/>
    <w:rsid w:val="00DE496F"/>
    <w:rsid w:val="00DE5A6A"/>
    <w:rsid w:val="00DF471E"/>
    <w:rsid w:val="00DF4E3F"/>
    <w:rsid w:val="00E00361"/>
    <w:rsid w:val="00E00750"/>
    <w:rsid w:val="00E029E8"/>
    <w:rsid w:val="00E07DD8"/>
    <w:rsid w:val="00E10E28"/>
    <w:rsid w:val="00E110D1"/>
    <w:rsid w:val="00E15D0C"/>
    <w:rsid w:val="00E20CC3"/>
    <w:rsid w:val="00E21A43"/>
    <w:rsid w:val="00E24D19"/>
    <w:rsid w:val="00E27C92"/>
    <w:rsid w:val="00E323D0"/>
    <w:rsid w:val="00E32FE6"/>
    <w:rsid w:val="00E357E7"/>
    <w:rsid w:val="00E4034B"/>
    <w:rsid w:val="00E41248"/>
    <w:rsid w:val="00E41FE6"/>
    <w:rsid w:val="00E43508"/>
    <w:rsid w:val="00E441E2"/>
    <w:rsid w:val="00E44259"/>
    <w:rsid w:val="00E50FA9"/>
    <w:rsid w:val="00E517D1"/>
    <w:rsid w:val="00E52659"/>
    <w:rsid w:val="00E5403C"/>
    <w:rsid w:val="00E556AB"/>
    <w:rsid w:val="00E55A5D"/>
    <w:rsid w:val="00E61311"/>
    <w:rsid w:val="00E61F5C"/>
    <w:rsid w:val="00E62024"/>
    <w:rsid w:val="00E6234A"/>
    <w:rsid w:val="00E62B57"/>
    <w:rsid w:val="00E6461A"/>
    <w:rsid w:val="00E65045"/>
    <w:rsid w:val="00E65544"/>
    <w:rsid w:val="00E67E2D"/>
    <w:rsid w:val="00E735D1"/>
    <w:rsid w:val="00E7381B"/>
    <w:rsid w:val="00E7385F"/>
    <w:rsid w:val="00E75F89"/>
    <w:rsid w:val="00E80CED"/>
    <w:rsid w:val="00E80CEE"/>
    <w:rsid w:val="00E813E5"/>
    <w:rsid w:val="00E87B37"/>
    <w:rsid w:val="00E91D15"/>
    <w:rsid w:val="00E93FC6"/>
    <w:rsid w:val="00E9450A"/>
    <w:rsid w:val="00E957DC"/>
    <w:rsid w:val="00EA3B69"/>
    <w:rsid w:val="00EA779C"/>
    <w:rsid w:val="00EB15AA"/>
    <w:rsid w:val="00EB3F83"/>
    <w:rsid w:val="00EB4C2D"/>
    <w:rsid w:val="00EC0072"/>
    <w:rsid w:val="00EC18BF"/>
    <w:rsid w:val="00ED0230"/>
    <w:rsid w:val="00ED2DAD"/>
    <w:rsid w:val="00ED39FE"/>
    <w:rsid w:val="00ED5209"/>
    <w:rsid w:val="00ED71E5"/>
    <w:rsid w:val="00ED7E4F"/>
    <w:rsid w:val="00EE039B"/>
    <w:rsid w:val="00EE7476"/>
    <w:rsid w:val="00EF24FE"/>
    <w:rsid w:val="00EF573C"/>
    <w:rsid w:val="00F00283"/>
    <w:rsid w:val="00F00CB2"/>
    <w:rsid w:val="00F03312"/>
    <w:rsid w:val="00F05534"/>
    <w:rsid w:val="00F14671"/>
    <w:rsid w:val="00F17CBA"/>
    <w:rsid w:val="00F200DB"/>
    <w:rsid w:val="00F24971"/>
    <w:rsid w:val="00F25E2B"/>
    <w:rsid w:val="00F273BA"/>
    <w:rsid w:val="00F305A7"/>
    <w:rsid w:val="00F4608D"/>
    <w:rsid w:val="00F46A10"/>
    <w:rsid w:val="00F476BD"/>
    <w:rsid w:val="00F47A54"/>
    <w:rsid w:val="00F51C62"/>
    <w:rsid w:val="00F53A65"/>
    <w:rsid w:val="00F61130"/>
    <w:rsid w:val="00F6221E"/>
    <w:rsid w:val="00F627FD"/>
    <w:rsid w:val="00F631DB"/>
    <w:rsid w:val="00F6599D"/>
    <w:rsid w:val="00F6706E"/>
    <w:rsid w:val="00F672F1"/>
    <w:rsid w:val="00F67A95"/>
    <w:rsid w:val="00F7193D"/>
    <w:rsid w:val="00F722E0"/>
    <w:rsid w:val="00F74351"/>
    <w:rsid w:val="00F74C15"/>
    <w:rsid w:val="00F810E7"/>
    <w:rsid w:val="00F8182A"/>
    <w:rsid w:val="00F82A3B"/>
    <w:rsid w:val="00F8317E"/>
    <w:rsid w:val="00F83E90"/>
    <w:rsid w:val="00F86B9B"/>
    <w:rsid w:val="00F87060"/>
    <w:rsid w:val="00F9055B"/>
    <w:rsid w:val="00F920CD"/>
    <w:rsid w:val="00F921FC"/>
    <w:rsid w:val="00F967C7"/>
    <w:rsid w:val="00F96986"/>
    <w:rsid w:val="00F97074"/>
    <w:rsid w:val="00FA27C5"/>
    <w:rsid w:val="00FA3373"/>
    <w:rsid w:val="00FA4628"/>
    <w:rsid w:val="00FA4979"/>
    <w:rsid w:val="00FA6A75"/>
    <w:rsid w:val="00FB3770"/>
    <w:rsid w:val="00FB581E"/>
    <w:rsid w:val="00FB7302"/>
    <w:rsid w:val="00FB7E25"/>
    <w:rsid w:val="00FC4CDA"/>
    <w:rsid w:val="00FC65E4"/>
    <w:rsid w:val="00FC7312"/>
    <w:rsid w:val="00FC7CCA"/>
    <w:rsid w:val="00FD2747"/>
    <w:rsid w:val="00FD4034"/>
    <w:rsid w:val="00FD437E"/>
    <w:rsid w:val="00FD5C0C"/>
    <w:rsid w:val="00FD62F6"/>
    <w:rsid w:val="00FE2A12"/>
    <w:rsid w:val="00FE3248"/>
    <w:rsid w:val="00FE39A2"/>
    <w:rsid w:val="00FF0C2A"/>
    <w:rsid w:val="00FF15D6"/>
    <w:rsid w:val="00FF25C9"/>
    <w:rsid w:val="00FF37ED"/>
    <w:rsid w:val="00FF60D4"/>
    <w:rsid w:val="00FF6839"/>
    <w:rsid w:val="00FF79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5CB0580F"/>
  <w15:docId w15:val="{5DE7D098-7ACC-4DF2-A42A-C85A9EA7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01DB"/>
    <w:pPr>
      <w:spacing w:before="40" w:after="40" w:line="320" w:lineRule="exact"/>
      <w:jc w:val="both"/>
    </w:pPr>
    <w:rPr>
      <w:sz w:val="22"/>
      <w:lang w:eastAsia="en-US"/>
    </w:rPr>
  </w:style>
  <w:style w:type="paragraph" w:styleId="Ttulo1">
    <w:name w:val="heading 1"/>
    <w:basedOn w:val="Normal"/>
    <w:next w:val="Normal"/>
    <w:link w:val="Ttulo1Carter"/>
    <w:qFormat/>
    <w:rsid w:val="00CD01DB"/>
    <w:pPr>
      <w:keepNext/>
      <w:numPr>
        <w:numId w:val="2"/>
      </w:numPr>
      <w:spacing w:before="320" w:after="240" w:line="240" w:lineRule="auto"/>
      <w:outlineLvl w:val="0"/>
    </w:pPr>
    <w:rPr>
      <w:b/>
      <w:kern w:val="28"/>
      <w:sz w:val="32"/>
    </w:rPr>
  </w:style>
  <w:style w:type="paragraph" w:styleId="Ttulo2">
    <w:name w:val="heading 2"/>
    <w:aliases w:val="Sub-secção numerada"/>
    <w:basedOn w:val="Ttulo1"/>
    <w:next w:val="Normal"/>
    <w:link w:val="Ttulo2Carter"/>
    <w:qFormat/>
    <w:rsid w:val="00AB2EBC"/>
    <w:pPr>
      <w:numPr>
        <w:ilvl w:val="1"/>
      </w:numPr>
      <w:spacing w:before="360"/>
      <w:ind w:left="567" w:hanging="567"/>
      <w:outlineLvl w:val="1"/>
    </w:pPr>
    <w:rPr>
      <w:sz w:val="28"/>
    </w:rPr>
  </w:style>
  <w:style w:type="paragraph" w:styleId="Ttulo3">
    <w:name w:val="heading 3"/>
    <w:basedOn w:val="Ttulo2"/>
    <w:next w:val="Normal"/>
    <w:link w:val="Ttulo3Carter"/>
    <w:qFormat/>
    <w:rsid w:val="00CD01DB"/>
    <w:pPr>
      <w:numPr>
        <w:ilvl w:val="2"/>
      </w:numPr>
      <w:spacing w:before="240" w:after="160"/>
      <w:outlineLvl w:val="2"/>
    </w:pPr>
    <w:rPr>
      <w:sz w:val="24"/>
    </w:rPr>
  </w:style>
  <w:style w:type="paragraph" w:styleId="Ttulo4">
    <w:name w:val="heading 4"/>
    <w:basedOn w:val="Ttulo3"/>
    <w:next w:val="Normal"/>
    <w:link w:val="Ttulo4Carter"/>
    <w:qFormat/>
    <w:rsid w:val="00CD01DB"/>
    <w:pPr>
      <w:numPr>
        <w:ilvl w:val="3"/>
      </w:numPr>
      <w:spacing w:before="200" w:after="120"/>
      <w:outlineLvl w:val="3"/>
    </w:pPr>
    <w:rPr>
      <w:sz w:val="22"/>
    </w:rPr>
  </w:style>
  <w:style w:type="paragraph" w:styleId="Ttulo5">
    <w:name w:val="heading 5"/>
    <w:basedOn w:val="Ttulo4"/>
    <w:next w:val="Normal"/>
    <w:qFormat/>
    <w:rsid w:val="00CD01DB"/>
    <w:pPr>
      <w:numPr>
        <w:ilvl w:val="4"/>
      </w:numPr>
      <w:outlineLvl w:val="4"/>
    </w:pPr>
    <w:rPr>
      <w:i/>
    </w:rPr>
  </w:style>
  <w:style w:type="paragraph" w:styleId="Ttulo6">
    <w:name w:val="heading 6"/>
    <w:basedOn w:val="Normal"/>
    <w:next w:val="Normal"/>
    <w:qFormat/>
    <w:rsid w:val="00CD01DB"/>
    <w:pPr>
      <w:numPr>
        <w:ilvl w:val="5"/>
        <w:numId w:val="2"/>
      </w:numPr>
      <w:spacing w:before="240" w:after="60"/>
      <w:outlineLvl w:val="5"/>
    </w:pPr>
    <w:rPr>
      <w:i/>
    </w:rPr>
  </w:style>
  <w:style w:type="paragraph" w:styleId="Ttulo7">
    <w:name w:val="heading 7"/>
    <w:basedOn w:val="Normal"/>
    <w:next w:val="Normal"/>
    <w:qFormat/>
    <w:rsid w:val="00CD01DB"/>
    <w:pPr>
      <w:numPr>
        <w:ilvl w:val="6"/>
        <w:numId w:val="2"/>
      </w:numPr>
      <w:spacing w:before="240" w:after="60"/>
      <w:outlineLvl w:val="6"/>
    </w:pPr>
    <w:rPr>
      <w:rFonts w:ascii="Arial" w:hAnsi="Arial"/>
      <w:sz w:val="20"/>
    </w:rPr>
  </w:style>
  <w:style w:type="paragraph" w:styleId="Ttulo8">
    <w:name w:val="heading 8"/>
    <w:basedOn w:val="Normal"/>
    <w:next w:val="Normal"/>
    <w:qFormat/>
    <w:rsid w:val="00CD01DB"/>
    <w:pPr>
      <w:numPr>
        <w:ilvl w:val="7"/>
        <w:numId w:val="2"/>
      </w:numPr>
      <w:spacing w:before="240" w:after="60"/>
      <w:outlineLvl w:val="7"/>
    </w:pPr>
    <w:rPr>
      <w:rFonts w:ascii="Arial" w:hAnsi="Arial"/>
      <w:i/>
      <w:sz w:val="20"/>
    </w:rPr>
  </w:style>
  <w:style w:type="paragraph" w:styleId="Ttulo9">
    <w:name w:val="heading 9"/>
    <w:basedOn w:val="Normal"/>
    <w:next w:val="Normal"/>
    <w:qFormat/>
    <w:rsid w:val="00CD01DB"/>
    <w:pPr>
      <w:numPr>
        <w:ilvl w:val="8"/>
        <w:numId w:val="2"/>
      </w:numPr>
      <w:spacing w:before="240" w:after="6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E4298"/>
    <w:rPr>
      <w:b/>
      <w:kern w:val="28"/>
      <w:sz w:val="32"/>
      <w:lang w:val="pt-PT" w:eastAsia="en-US" w:bidi="ar-SA"/>
    </w:rPr>
  </w:style>
  <w:style w:type="character" w:customStyle="1" w:styleId="Ttulo2Carter">
    <w:name w:val="Título 2 Caráter"/>
    <w:aliases w:val="Sub-secção numerada Caráter"/>
    <w:basedOn w:val="Ttulo1Carter"/>
    <w:link w:val="Ttulo2"/>
    <w:rsid w:val="00AB2EBC"/>
    <w:rPr>
      <w:b/>
      <w:kern w:val="28"/>
      <w:sz w:val="28"/>
      <w:lang w:val="pt-PT" w:eastAsia="en-US" w:bidi="ar-SA"/>
    </w:rPr>
  </w:style>
  <w:style w:type="character" w:customStyle="1" w:styleId="Ttulo3Carter">
    <w:name w:val="Título 3 Caráter"/>
    <w:basedOn w:val="Ttulo2Carter"/>
    <w:link w:val="Ttulo3"/>
    <w:rsid w:val="00BE4298"/>
    <w:rPr>
      <w:b/>
      <w:kern w:val="28"/>
      <w:sz w:val="24"/>
      <w:lang w:val="pt-PT" w:eastAsia="en-US" w:bidi="ar-SA"/>
    </w:rPr>
  </w:style>
  <w:style w:type="character" w:customStyle="1" w:styleId="Ttulo4Carter">
    <w:name w:val="Título 4 Caráter"/>
    <w:basedOn w:val="Ttulo3Carter"/>
    <w:link w:val="Ttulo4"/>
    <w:rsid w:val="00BE4298"/>
    <w:rPr>
      <w:b/>
      <w:kern w:val="28"/>
      <w:sz w:val="22"/>
      <w:lang w:val="pt-PT" w:eastAsia="en-US" w:bidi="ar-SA"/>
    </w:rPr>
  </w:style>
  <w:style w:type="paragraph" w:customStyle="1" w:styleId="Tabela">
    <w:name w:val="Tabela"/>
    <w:next w:val="Texto"/>
    <w:rsid w:val="008549F4"/>
    <w:pPr>
      <w:spacing w:line="360" w:lineRule="auto"/>
      <w:jc w:val="center"/>
    </w:pPr>
    <w:rPr>
      <w:sz w:val="22"/>
      <w:lang w:eastAsia="en-US"/>
    </w:rPr>
  </w:style>
  <w:style w:type="paragraph" w:customStyle="1" w:styleId="Texto">
    <w:name w:val="Texto"/>
    <w:link w:val="TextoChar"/>
    <w:rsid w:val="001103E7"/>
    <w:pPr>
      <w:spacing w:before="240" w:line="360" w:lineRule="auto"/>
      <w:jc w:val="both"/>
    </w:pPr>
    <w:rPr>
      <w:sz w:val="24"/>
      <w:lang w:eastAsia="en-US"/>
    </w:rPr>
  </w:style>
  <w:style w:type="character" w:styleId="Hiperligao">
    <w:name w:val="Hyperlink"/>
    <w:basedOn w:val="Tipodeletrapredefinidodopargrafo"/>
    <w:rsid w:val="00306766"/>
    <w:rPr>
      <w:color w:val="0000FF"/>
      <w:u w:val="single"/>
    </w:rPr>
  </w:style>
  <w:style w:type="paragraph" w:styleId="Legenda">
    <w:name w:val="caption"/>
    <w:basedOn w:val="Normal"/>
    <w:next w:val="Normal"/>
    <w:link w:val="LegendaCarter"/>
    <w:qFormat/>
    <w:rsid w:val="00CD01DB"/>
    <w:pPr>
      <w:spacing w:before="120" w:after="120" w:line="360" w:lineRule="atLeast"/>
      <w:jc w:val="center"/>
    </w:pPr>
  </w:style>
  <w:style w:type="character" w:customStyle="1" w:styleId="LegendaCarter">
    <w:name w:val="Legenda Caráter"/>
    <w:basedOn w:val="Tipodeletrapredefinidodopargrafo"/>
    <w:link w:val="Legenda"/>
    <w:rsid w:val="00BF5420"/>
    <w:rPr>
      <w:sz w:val="22"/>
      <w:lang w:val="pt-PT" w:eastAsia="en-US" w:bidi="ar-SA"/>
    </w:rPr>
  </w:style>
  <w:style w:type="paragraph" w:customStyle="1" w:styleId="codigoindent">
    <w:name w:val="codigo indent"/>
    <w:basedOn w:val="Normal"/>
    <w:next w:val="Normal"/>
    <w:rsid w:val="00C706B5"/>
    <w:pPr>
      <w:keepNext/>
      <w:spacing w:before="0" w:after="0" w:line="240" w:lineRule="auto"/>
      <w:ind w:left="284"/>
    </w:pPr>
    <w:rPr>
      <w:rFonts w:ascii="Courier New" w:hAnsi="Courier New"/>
      <w:sz w:val="18"/>
    </w:rPr>
  </w:style>
  <w:style w:type="character" w:styleId="Refdenotaderodap">
    <w:name w:val="footnote reference"/>
    <w:basedOn w:val="Tipodeletrapredefinidodopargrafo"/>
    <w:semiHidden/>
    <w:rsid w:val="005D26A6"/>
    <w:rPr>
      <w:rFonts w:ascii="Times New Roman" w:hAnsi="Times New Roman"/>
      <w:sz w:val="24"/>
      <w:vertAlign w:val="superscript"/>
    </w:rPr>
  </w:style>
  <w:style w:type="paragraph" w:styleId="Textodenotaderodap">
    <w:name w:val="footnote text"/>
    <w:basedOn w:val="Normal"/>
    <w:semiHidden/>
    <w:rsid w:val="00CD01DB"/>
    <w:pPr>
      <w:spacing w:line="240" w:lineRule="auto"/>
      <w:ind w:left="142" w:hanging="142"/>
    </w:pPr>
    <w:rPr>
      <w:sz w:val="18"/>
    </w:rPr>
  </w:style>
  <w:style w:type="paragraph" w:styleId="Listacommarcas">
    <w:name w:val="List Bullet"/>
    <w:rsid w:val="00DB6AC0"/>
    <w:pPr>
      <w:numPr>
        <w:numId w:val="1"/>
      </w:numPr>
      <w:tabs>
        <w:tab w:val="clear" w:pos="360"/>
        <w:tab w:val="left" w:pos="284"/>
      </w:tabs>
      <w:spacing w:line="360" w:lineRule="auto"/>
      <w:jc w:val="both"/>
    </w:pPr>
    <w:rPr>
      <w:sz w:val="24"/>
      <w:lang w:eastAsia="en-US"/>
    </w:rPr>
  </w:style>
  <w:style w:type="paragraph" w:customStyle="1" w:styleId="BibItem">
    <w:name w:val="BibItem"/>
    <w:basedOn w:val="Normal"/>
    <w:rsid w:val="00CD01DB"/>
    <w:pPr>
      <w:spacing w:before="60" w:after="60"/>
    </w:pPr>
  </w:style>
  <w:style w:type="paragraph" w:styleId="ndice1">
    <w:name w:val="toc 1"/>
    <w:basedOn w:val="Normal"/>
    <w:autoRedefine/>
    <w:uiPriority w:val="39"/>
    <w:rsid w:val="003C1B20"/>
    <w:pPr>
      <w:spacing w:before="120" w:after="120"/>
      <w:jc w:val="left"/>
    </w:pPr>
    <w:rPr>
      <w:b/>
      <w:bCs/>
      <w:caps/>
      <w:sz w:val="20"/>
    </w:rPr>
  </w:style>
  <w:style w:type="paragraph" w:styleId="ndice2">
    <w:name w:val="toc 2"/>
    <w:basedOn w:val="Normal"/>
    <w:next w:val="Normal"/>
    <w:autoRedefine/>
    <w:uiPriority w:val="39"/>
    <w:rsid w:val="009F69F0"/>
    <w:pPr>
      <w:spacing w:before="0" w:after="0"/>
      <w:ind w:left="220"/>
      <w:jc w:val="left"/>
    </w:pPr>
    <w:rPr>
      <w:smallCaps/>
      <w:sz w:val="20"/>
    </w:rPr>
  </w:style>
  <w:style w:type="paragraph" w:styleId="ndice3">
    <w:name w:val="toc 3"/>
    <w:basedOn w:val="Normal"/>
    <w:next w:val="Normal"/>
    <w:autoRedefine/>
    <w:semiHidden/>
    <w:rsid w:val="00CD01DB"/>
    <w:pPr>
      <w:spacing w:before="0" w:after="0"/>
      <w:ind w:left="440"/>
      <w:jc w:val="left"/>
    </w:pPr>
    <w:rPr>
      <w:i/>
      <w:iCs/>
      <w:sz w:val="20"/>
    </w:rPr>
  </w:style>
  <w:style w:type="paragraph" w:styleId="ndice4">
    <w:name w:val="toc 4"/>
    <w:basedOn w:val="Normal"/>
    <w:next w:val="Normal"/>
    <w:autoRedefine/>
    <w:semiHidden/>
    <w:rsid w:val="00CD01DB"/>
    <w:pPr>
      <w:spacing w:before="0" w:after="0"/>
      <w:ind w:left="660"/>
      <w:jc w:val="left"/>
    </w:pPr>
    <w:rPr>
      <w:sz w:val="18"/>
      <w:szCs w:val="18"/>
    </w:rPr>
  </w:style>
  <w:style w:type="paragraph" w:styleId="ndice5">
    <w:name w:val="toc 5"/>
    <w:basedOn w:val="Normal"/>
    <w:next w:val="Normal"/>
    <w:autoRedefine/>
    <w:semiHidden/>
    <w:rsid w:val="00CD01DB"/>
    <w:pPr>
      <w:spacing w:before="0" w:after="0"/>
      <w:ind w:left="880"/>
      <w:jc w:val="left"/>
    </w:pPr>
    <w:rPr>
      <w:sz w:val="18"/>
      <w:szCs w:val="18"/>
    </w:rPr>
  </w:style>
  <w:style w:type="paragraph" w:styleId="ndice6">
    <w:name w:val="toc 6"/>
    <w:basedOn w:val="Normal"/>
    <w:next w:val="Normal"/>
    <w:autoRedefine/>
    <w:semiHidden/>
    <w:rsid w:val="00CD01DB"/>
    <w:pPr>
      <w:spacing w:before="0" w:after="0"/>
      <w:ind w:left="1100"/>
      <w:jc w:val="left"/>
    </w:pPr>
    <w:rPr>
      <w:sz w:val="18"/>
      <w:szCs w:val="18"/>
    </w:rPr>
  </w:style>
  <w:style w:type="paragraph" w:styleId="ndice7">
    <w:name w:val="toc 7"/>
    <w:basedOn w:val="Normal"/>
    <w:next w:val="Normal"/>
    <w:autoRedefine/>
    <w:semiHidden/>
    <w:rsid w:val="00CD01DB"/>
    <w:pPr>
      <w:spacing w:before="0" w:after="0"/>
      <w:ind w:left="1320"/>
      <w:jc w:val="left"/>
    </w:pPr>
    <w:rPr>
      <w:sz w:val="18"/>
      <w:szCs w:val="18"/>
    </w:rPr>
  </w:style>
  <w:style w:type="paragraph" w:styleId="ndice8">
    <w:name w:val="toc 8"/>
    <w:basedOn w:val="Normal"/>
    <w:next w:val="Normal"/>
    <w:autoRedefine/>
    <w:semiHidden/>
    <w:rsid w:val="00CD01DB"/>
    <w:pPr>
      <w:spacing w:before="0" w:after="0"/>
      <w:ind w:left="1540"/>
      <w:jc w:val="left"/>
    </w:pPr>
    <w:rPr>
      <w:sz w:val="18"/>
      <w:szCs w:val="18"/>
    </w:rPr>
  </w:style>
  <w:style w:type="paragraph" w:styleId="ndice9">
    <w:name w:val="toc 9"/>
    <w:basedOn w:val="Normal"/>
    <w:next w:val="Normal"/>
    <w:autoRedefine/>
    <w:semiHidden/>
    <w:rsid w:val="00CD01DB"/>
    <w:pPr>
      <w:spacing w:before="0" w:after="0"/>
      <w:ind w:left="1760"/>
      <w:jc w:val="left"/>
    </w:pPr>
    <w:rPr>
      <w:sz w:val="18"/>
      <w:szCs w:val="18"/>
    </w:rPr>
  </w:style>
  <w:style w:type="paragraph" w:customStyle="1" w:styleId="BibItemNum">
    <w:name w:val="BibItemNum"/>
    <w:basedOn w:val="BibItem"/>
    <w:rsid w:val="00F722E0"/>
    <w:pPr>
      <w:numPr>
        <w:numId w:val="3"/>
      </w:numPr>
      <w:jc w:val="left"/>
    </w:pPr>
    <w:rPr>
      <w:sz w:val="24"/>
      <w:lang w:val="en-US"/>
    </w:rPr>
  </w:style>
  <w:style w:type="paragraph" w:styleId="ndicedeilustraes">
    <w:name w:val="table of figures"/>
    <w:basedOn w:val="Normal"/>
    <w:next w:val="Normal"/>
    <w:uiPriority w:val="99"/>
    <w:rsid w:val="00CD01DB"/>
    <w:pPr>
      <w:ind w:left="440" w:hanging="440"/>
    </w:pPr>
  </w:style>
  <w:style w:type="paragraph" w:styleId="Textodebalo">
    <w:name w:val="Balloon Text"/>
    <w:basedOn w:val="Normal"/>
    <w:semiHidden/>
    <w:rsid w:val="00E9450A"/>
    <w:rPr>
      <w:rFonts w:ascii="Tahoma" w:hAnsi="Tahoma" w:cs="Tahoma"/>
      <w:sz w:val="16"/>
      <w:szCs w:val="16"/>
    </w:rPr>
  </w:style>
  <w:style w:type="paragraph" w:styleId="Mapadodocumento">
    <w:name w:val="Document Map"/>
    <w:basedOn w:val="Normal"/>
    <w:semiHidden/>
    <w:rsid w:val="0078491B"/>
    <w:pPr>
      <w:shd w:val="clear" w:color="auto" w:fill="000080"/>
    </w:pPr>
    <w:rPr>
      <w:rFonts w:ascii="Tahoma" w:hAnsi="Tahoma" w:cs="Tahoma"/>
    </w:rPr>
  </w:style>
  <w:style w:type="paragraph" w:customStyle="1" w:styleId="Cdigo">
    <w:name w:val="Código"/>
    <w:basedOn w:val="Normal"/>
    <w:rsid w:val="001668D6"/>
    <w:pPr>
      <w:shd w:val="clear" w:color="auto" w:fill="F3F3F3"/>
      <w:autoSpaceDE w:val="0"/>
      <w:autoSpaceDN w:val="0"/>
      <w:spacing w:before="0" w:after="0" w:line="240" w:lineRule="auto"/>
      <w:ind w:left="1134" w:right="1134"/>
      <w:jc w:val="left"/>
    </w:pPr>
    <w:rPr>
      <w:rFonts w:ascii="Courier New" w:hAnsi="Courier New"/>
      <w:lang w:eastAsia="pt-PT"/>
    </w:rPr>
  </w:style>
  <w:style w:type="paragraph" w:customStyle="1" w:styleId="Seconumerada">
    <w:name w:val="Secção numerada"/>
    <w:next w:val="Texto"/>
    <w:rsid w:val="00F97074"/>
    <w:pPr>
      <w:pageBreakBefore/>
      <w:numPr>
        <w:numId w:val="4"/>
      </w:numPr>
      <w:spacing w:before="4080" w:after="1320"/>
    </w:pPr>
    <w:rPr>
      <w:smallCaps/>
      <w:sz w:val="72"/>
      <w:szCs w:val="72"/>
      <w:lang w:eastAsia="en-US"/>
    </w:rPr>
  </w:style>
  <w:style w:type="paragraph" w:customStyle="1" w:styleId="Secononumerada">
    <w:name w:val="Secção não numerada"/>
    <w:next w:val="Texto"/>
    <w:rsid w:val="00FF60D4"/>
    <w:pPr>
      <w:pageBreakBefore/>
      <w:spacing w:before="960" w:after="360"/>
    </w:pPr>
    <w:rPr>
      <w:bCs/>
      <w:i/>
      <w:sz w:val="40"/>
      <w:lang w:eastAsia="en-US"/>
    </w:rPr>
  </w:style>
  <w:style w:type="paragraph" w:customStyle="1" w:styleId="ReportTitle">
    <w:name w:val="Report Title"/>
    <w:next w:val="Author"/>
    <w:rsid w:val="00CF2F69"/>
    <w:pPr>
      <w:spacing w:before="600"/>
      <w:jc w:val="center"/>
      <w:outlineLvl w:val="0"/>
    </w:pPr>
    <w:rPr>
      <w:bCs/>
      <w:smallCaps/>
      <w:sz w:val="72"/>
      <w:szCs w:val="72"/>
      <w:lang w:eastAsia="en-US"/>
    </w:rPr>
  </w:style>
  <w:style w:type="paragraph" w:customStyle="1" w:styleId="Author">
    <w:name w:val="Author"/>
    <w:next w:val="ISEPLogo"/>
    <w:link w:val="AuthorChar"/>
    <w:rsid w:val="00CF2F69"/>
    <w:pPr>
      <w:tabs>
        <w:tab w:val="left" w:pos="6733"/>
      </w:tabs>
      <w:spacing w:before="4320" w:after="40"/>
      <w:jc w:val="center"/>
      <w:outlineLvl w:val="0"/>
    </w:pPr>
    <w:rPr>
      <w:sz w:val="28"/>
      <w:szCs w:val="28"/>
      <w:lang w:eastAsia="en-US"/>
    </w:rPr>
  </w:style>
  <w:style w:type="paragraph" w:customStyle="1" w:styleId="ISEPLogo">
    <w:name w:val="ISEP Logo"/>
    <w:next w:val="ISEPandYearTitle"/>
    <w:rsid w:val="00CF2F69"/>
    <w:pPr>
      <w:spacing w:before="2400"/>
      <w:jc w:val="center"/>
    </w:pPr>
    <w:rPr>
      <w:sz w:val="22"/>
      <w:lang w:eastAsia="en-US"/>
    </w:rPr>
  </w:style>
  <w:style w:type="paragraph" w:customStyle="1" w:styleId="ISEPandYearTitle">
    <w:name w:val="ISEP and Year Title"/>
    <w:rsid w:val="00CF2F69"/>
    <w:pPr>
      <w:spacing w:before="120" w:after="120"/>
      <w:jc w:val="center"/>
    </w:pPr>
    <w:rPr>
      <w:lang w:eastAsia="en-US"/>
    </w:rPr>
  </w:style>
  <w:style w:type="character" w:customStyle="1" w:styleId="AuthorChar">
    <w:name w:val="Author Char"/>
    <w:basedOn w:val="Tipodeletrapredefinidodopargrafo"/>
    <w:link w:val="Author"/>
    <w:rsid w:val="006B008E"/>
    <w:rPr>
      <w:sz w:val="28"/>
      <w:szCs w:val="28"/>
      <w:lang w:val="pt-PT" w:eastAsia="en-US" w:bidi="ar-SA"/>
    </w:rPr>
  </w:style>
  <w:style w:type="paragraph" w:customStyle="1" w:styleId="DEETitle">
    <w:name w:val="DEE Title"/>
    <w:next w:val="ISEPandYearTitle"/>
    <w:rsid w:val="00CF2F69"/>
    <w:pPr>
      <w:spacing w:before="120"/>
      <w:jc w:val="center"/>
      <w:outlineLvl w:val="0"/>
    </w:pPr>
    <w:rPr>
      <w:sz w:val="24"/>
      <w:szCs w:val="24"/>
      <w:lang w:eastAsia="en-US"/>
    </w:rPr>
  </w:style>
  <w:style w:type="paragraph" w:customStyle="1" w:styleId="Requirements">
    <w:name w:val="Requirements"/>
    <w:next w:val="StudentInfo"/>
    <w:rsid w:val="00F87060"/>
    <w:pPr>
      <w:spacing w:before="4800" w:line="360" w:lineRule="auto"/>
      <w:jc w:val="center"/>
    </w:pPr>
    <w:rPr>
      <w:sz w:val="24"/>
      <w:szCs w:val="24"/>
      <w:lang w:eastAsia="en-US"/>
    </w:rPr>
  </w:style>
  <w:style w:type="paragraph" w:customStyle="1" w:styleId="StudentInfo">
    <w:name w:val="Student Info"/>
    <w:next w:val="SupervisorInfo"/>
    <w:rsid w:val="00BA4E05"/>
    <w:pPr>
      <w:spacing w:before="520" w:after="120"/>
      <w:jc w:val="center"/>
    </w:pPr>
    <w:rPr>
      <w:sz w:val="24"/>
      <w:szCs w:val="24"/>
      <w:lang w:eastAsia="en-US"/>
    </w:rPr>
  </w:style>
  <w:style w:type="paragraph" w:customStyle="1" w:styleId="SupervisorInfo">
    <w:name w:val="Supervisor Info"/>
    <w:next w:val="ISEPLogo"/>
    <w:rsid w:val="009931FF"/>
    <w:pPr>
      <w:spacing w:before="120" w:line="360" w:lineRule="auto"/>
      <w:jc w:val="center"/>
    </w:pPr>
    <w:rPr>
      <w:sz w:val="24"/>
      <w:szCs w:val="24"/>
      <w:lang w:eastAsia="en-US"/>
    </w:rPr>
  </w:style>
  <w:style w:type="paragraph" w:customStyle="1" w:styleId="equation">
    <w:name w:val="equation"/>
    <w:basedOn w:val="Normal"/>
    <w:next w:val="Normal"/>
    <w:rsid w:val="00E41248"/>
    <w:pPr>
      <w:tabs>
        <w:tab w:val="left" w:pos="6237"/>
      </w:tabs>
      <w:spacing w:before="120" w:after="120" w:line="240" w:lineRule="auto"/>
      <w:ind w:left="227" w:firstLine="227"/>
      <w:jc w:val="center"/>
    </w:pPr>
    <w:rPr>
      <w:rFonts w:ascii="Times" w:hAnsi="Times"/>
      <w:sz w:val="20"/>
      <w:lang w:val="en-US" w:eastAsia="de-DE"/>
    </w:rPr>
  </w:style>
  <w:style w:type="paragraph" w:customStyle="1" w:styleId="Keywords">
    <w:name w:val="Keywords"/>
    <w:next w:val="Texto"/>
    <w:rsid w:val="00FF60D4"/>
    <w:pPr>
      <w:spacing w:before="360" w:after="120"/>
    </w:pPr>
    <w:rPr>
      <w:b/>
      <w:bCs/>
      <w:i/>
      <w:sz w:val="24"/>
      <w:lang w:eastAsia="en-US"/>
    </w:rPr>
  </w:style>
  <w:style w:type="paragraph" w:customStyle="1" w:styleId="Subseconumerada">
    <w:name w:val="Subsecção numerada"/>
    <w:basedOn w:val="Seconumerada"/>
    <w:next w:val="Texto"/>
    <w:rsid w:val="00F97074"/>
    <w:pPr>
      <w:pageBreakBefore w:val="0"/>
      <w:numPr>
        <w:ilvl w:val="1"/>
      </w:numPr>
      <w:spacing w:before="360" w:after="120"/>
    </w:pPr>
    <w:rPr>
      <w:b/>
      <w:kern w:val="28"/>
      <w:sz w:val="28"/>
    </w:rPr>
  </w:style>
  <w:style w:type="paragraph" w:customStyle="1" w:styleId="Figura">
    <w:name w:val="Figura"/>
    <w:rsid w:val="006E49C0"/>
    <w:pPr>
      <w:keepNext/>
      <w:spacing w:line="360" w:lineRule="auto"/>
      <w:jc w:val="center"/>
    </w:pPr>
    <w:rPr>
      <w:sz w:val="22"/>
      <w:lang w:eastAsia="en-US"/>
    </w:rPr>
  </w:style>
  <w:style w:type="paragraph" w:customStyle="1" w:styleId="LegendaFigura">
    <w:name w:val="Legenda Figura"/>
    <w:basedOn w:val="Legenda"/>
    <w:next w:val="Texto"/>
    <w:rsid w:val="00E556AB"/>
    <w:pPr>
      <w:numPr>
        <w:numId w:val="6"/>
      </w:numPr>
      <w:spacing w:before="240"/>
    </w:pPr>
    <w:rPr>
      <w:b/>
      <w:sz w:val="20"/>
    </w:rPr>
  </w:style>
  <w:style w:type="paragraph" w:customStyle="1" w:styleId="LegendaTabela">
    <w:name w:val="Legenda Tabela"/>
    <w:basedOn w:val="Legenda"/>
    <w:rsid w:val="00094051"/>
    <w:pPr>
      <w:keepNext/>
      <w:numPr>
        <w:numId w:val="5"/>
      </w:numPr>
      <w:spacing w:before="240" w:line="360" w:lineRule="auto"/>
    </w:pPr>
    <w:rPr>
      <w:b/>
      <w:bCs/>
      <w:sz w:val="20"/>
    </w:rPr>
  </w:style>
  <w:style w:type="paragraph" w:styleId="Cabealho">
    <w:name w:val="header"/>
    <w:basedOn w:val="Normal"/>
    <w:rsid w:val="004C22C4"/>
    <w:pPr>
      <w:tabs>
        <w:tab w:val="center" w:pos="4252"/>
        <w:tab w:val="right" w:pos="8504"/>
      </w:tabs>
    </w:pPr>
  </w:style>
  <w:style w:type="paragraph" w:styleId="Rodap">
    <w:name w:val="footer"/>
    <w:basedOn w:val="Normal"/>
    <w:rsid w:val="004C22C4"/>
    <w:pPr>
      <w:tabs>
        <w:tab w:val="center" w:pos="4252"/>
        <w:tab w:val="right" w:pos="8504"/>
      </w:tabs>
    </w:pPr>
  </w:style>
  <w:style w:type="character" w:styleId="Nmerodepgina">
    <w:name w:val="page number"/>
    <w:basedOn w:val="Tipodeletrapredefinidodopargrafo"/>
    <w:rsid w:val="004C22C4"/>
  </w:style>
  <w:style w:type="paragraph" w:customStyle="1" w:styleId="Anexo">
    <w:name w:val="Anexo"/>
    <w:basedOn w:val="Secononumerada"/>
    <w:next w:val="Texto"/>
    <w:rsid w:val="00143BC0"/>
    <w:pPr>
      <w:numPr>
        <w:numId w:val="9"/>
      </w:numPr>
    </w:pPr>
    <w:rPr>
      <w:i w:val="0"/>
    </w:rPr>
  </w:style>
  <w:style w:type="paragraph" w:customStyle="1" w:styleId="Equao">
    <w:name w:val="Equação"/>
    <w:basedOn w:val="equation"/>
    <w:next w:val="Texto"/>
    <w:rsid w:val="00DE5A6A"/>
  </w:style>
  <w:style w:type="paragraph" w:customStyle="1" w:styleId="Lema">
    <w:name w:val="Lema"/>
    <w:basedOn w:val="Legenda"/>
    <w:next w:val="Texto"/>
    <w:rsid w:val="00DC1399"/>
    <w:pPr>
      <w:numPr>
        <w:numId w:val="10"/>
      </w:numPr>
      <w:jc w:val="both"/>
    </w:pPr>
    <w:rPr>
      <w:sz w:val="24"/>
    </w:rPr>
  </w:style>
  <w:style w:type="paragraph" w:customStyle="1" w:styleId="author0">
    <w:name w:val="author"/>
    <w:basedOn w:val="Normal"/>
    <w:next w:val="Normal"/>
    <w:rsid w:val="00780C28"/>
    <w:pPr>
      <w:spacing w:before="0" w:after="220" w:line="240" w:lineRule="auto"/>
      <w:ind w:firstLine="227"/>
      <w:jc w:val="center"/>
    </w:pPr>
    <w:rPr>
      <w:rFonts w:ascii="Times" w:hAnsi="Times"/>
      <w:sz w:val="20"/>
      <w:lang w:val="en-US" w:eastAsia="de-DE"/>
    </w:rPr>
  </w:style>
  <w:style w:type="paragraph" w:customStyle="1" w:styleId="programcode">
    <w:name w:val="programcode"/>
    <w:basedOn w:val="Normal"/>
    <w:rsid w:val="00780C28"/>
    <w:pPr>
      <w:tabs>
        <w:tab w:val="left" w:pos="1361"/>
        <w:tab w:val="left" w:pos="1531"/>
        <w:tab w:val="left" w:pos="1701"/>
        <w:tab w:val="left" w:pos="1871"/>
        <w:tab w:val="left" w:pos="2041"/>
        <w:tab w:val="left" w:pos="2211"/>
        <w:tab w:val="left" w:pos="2381"/>
        <w:tab w:val="left" w:pos="2552"/>
      </w:tabs>
      <w:spacing w:before="120" w:after="120" w:line="240" w:lineRule="auto"/>
      <w:ind w:left="227"/>
      <w:jc w:val="left"/>
    </w:pPr>
    <w:rPr>
      <w:rFonts w:ascii="Courier" w:hAnsi="Courier"/>
      <w:sz w:val="20"/>
      <w:lang w:val="en-US" w:eastAsia="de-DE"/>
    </w:rPr>
  </w:style>
  <w:style w:type="paragraph" w:customStyle="1" w:styleId="Preposio">
    <w:name w:val="Preposição"/>
    <w:basedOn w:val="Legenda"/>
    <w:next w:val="Texto"/>
    <w:rsid w:val="00DC1399"/>
    <w:pPr>
      <w:numPr>
        <w:numId w:val="11"/>
      </w:numPr>
      <w:jc w:val="both"/>
    </w:pPr>
    <w:rPr>
      <w:sz w:val="24"/>
    </w:rPr>
  </w:style>
  <w:style w:type="paragraph" w:customStyle="1" w:styleId="Teorema">
    <w:name w:val="Teorema"/>
    <w:basedOn w:val="Legenda"/>
    <w:next w:val="Texto"/>
    <w:rsid w:val="00DC1399"/>
    <w:pPr>
      <w:numPr>
        <w:numId w:val="12"/>
      </w:numPr>
      <w:jc w:val="both"/>
    </w:pPr>
    <w:rPr>
      <w:sz w:val="24"/>
    </w:rPr>
  </w:style>
  <w:style w:type="paragraph" w:customStyle="1" w:styleId="StyleEquaoJustifiedLeft04cm">
    <w:name w:val="Style Equação + Justified Left:  04 cm"/>
    <w:basedOn w:val="Equao"/>
    <w:rsid w:val="00DC1399"/>
    <w:pPr>
      <w:numPr>
        <w:numId w:val="13"/>
      </w:numPr>
      <w:jc w:val="both"/>
    </w:pPr>
  </w:style>
  <w:style w:type="paragraph" w:customStyle="1" w:styleId="StyleEquaoJustifiedLeft04cm1">
    <w:name w:val="Style Equação + Justified Left:  04 cm1"/>
    <w:basedOn w:val="Equao"/>
    <w:rsid w:val="003E5830"/>
    <w:pPr>
      <w:ind w:left="0" w:firstLine="0"/>
      <w:jc w:val="both"/>
    </w:pPr>
  </w:style>
  <w:style w:type="paragraph" w:customStyle="1" w:styleId="NotadeRodap">
    <w:name w:val="Nota de Rodapé"/>
    <w:basedOn w:val="Texto"/>
    <w:link w:val="NotadeRodapChar"/>
    <w:rsid w:val="004B44EC"/>
    <w:rPr>
      <w:sz w:val="20"/>
    </w:rPr>
  </w:style>
  <w:style w:type="character" w:customStyle="1" w:styleId="TextoChar">
    <w:name w:val="Texto Char"/>
    <w:basedOn w:val="Tipodeletrapredefinidodopargrafo"/>
    <w:link w:val="Texto"/>
    <w:rsid w:val="004B44EC"/>
    <w:rPr>
      <w:sz w:val="24"/>
      <w:lang w:val="pt-PT" w:eastAsia="en-US" w:bidi="ar-SA"/>
    </w:rPr>
  </w:style>
  <w:style w:type="character" w:customStyle="1" w:styleId="NotadeRodapChar">
    <w:name w:val="Nota de Rodapé Char"/>
    <w:basedOn w:val="TextoChar"/>
    <w:link w:val="NotadeRodap"/>
    <w:rsid w:val="004B44EC"/>
    <w:rPr>
      <w:sz w:val="24"/>
      <w:lang w:val="pt-PT" w:eastAsia="en-US" w:bidi="ar-SA"/>
    </w:rPr>
  </w:style>
  <w:style w:type="paragraph" w:customStyle="1" w:styleId="Sub-subseconumerada">
    <w:name w:val="Sub-subsecção numerada"/>
    <w:basedOn w:val="Subseconumerada"/>
    <w:next w:val="Texto"/>
    <w:rsid w:val="00F97074"/>
    <w:pPr>
      <w:numPr>
        <w:ilvl w:val="2"/>
      </w:numPr>
    </w:pPr>
    <w:rPr>
      <w:sz w:val="24"/>
    </w:rPr>
  </w:style>
  <w:style w:type="character" w:styleId="Refdecomentrio">
    <w:name w:val="annotation reference"/>
    <w:basedOn w:val="Tipodeletrapredefinidodopargrafo"/>
    <w:semiHidden/>
    <w:unhideWhenUsed/>
    <w:rsid w:val="001861D3"/>
    <w:rPr>
      <w:sz w:val="16"/>
      <w:szCs w:val="16"/>
    </w:rPr>
  </w:style>
  <w:style w:type="paragraph" w:styleId="Textodecomentrio">
    <w:name w:val="annotation text"/>
    <w:basedOn w:val="Normal"/>
    <w:link w:val="TextodecomentrioCarter"/>
    <w:semiHidden/>
    <w:unhideWhenUsed/>
    <w:rsid w:val="001861D3"/>
    <w:pPr>
      <w:spacing w:line="240" w:lineRule="auto"/>
    </w:pPr>
    <w:rPr>
      <w:sz w:val="20"/>
    </w:rPr>
  </w:style>
  <w:style w:type="character" w:customStyle="1" w:styleId="TextodecomentrioCarter">
    <w:name w:val="Texto de comentário Caráter"/>
    <w:basedOn w:val="Tipodeletrapredefinidodopargrafo"/>
    <w:link w:val="Textodecomentrio"/>
    <w:semiHidden/>
    <w:rsid w:val="001861D3"/>
    <w:rPr>
      <w:lang w:eastAsia="en-US"/>
    </w:rPr>
  </w:style>
  <w:style w:type="table" w:styleId="TabeladeGrelha4-Destaque1">
    <w:name w:val="Grid Table 4 Accent 1"/>
    <w:basedOn w:val="Tabelanormal"/>
    <w:uiPriority w:val="49"/>
    <w:rsid w:val="005F66B3"/>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argrafodaLista">
    <w:name w:val="List Paragraph"/>
    <w:basedOn w:val="Normal"/>
    <w:uiPriority w:val="34"/>
    <w:qFormat/>
    <w:rsid w:val="00D54294"/>
    <w:pPr>
      <w:ind w:left="720"/>
      <w:contextualSpacing/>
    </w:pPr>
  </w:style>
  <w:style w:type="paragraph" w:customStyle="1" w:styleId="C">
    <w:name w:val="C´"/>
    <w:basedOn w:val="Normal"/>
    <w:qFormat/>
    <w:rsid w:val="0095167C"/>
  </w:style>
  <w:style w:type="paragraph" w:styleId="Assuntodecomentrio">
    <w:name w:val="annotation subject"/>
    <w:basedOn w:val="Textodecomentrio"/>
    <w:next w:val="Textodecomentrio"/>
    <w:link w:val="AssuntodecomentrioCarter"/>
    <w:semiHidden/>
    <w:unhideWhenUsed/>
    <w:rsid w:val="00F967C7"/>
    <w:rPr>
      <w:b/>
      <w:bCs/>
    </w:rPr>
  </w:style>
  <w:style w:type="character" w:customStyle="1" w:styleId="AssuntodecomentrioCarter">
    <w:name w:val="Assunto de comentário Caráter"/>
    <w:basedOn w:val="TextodecomentrioCarter"/>
    <w:link w:val="Assuntodecomentrio"/>
    <w:semiHidden/>
    <w:rsid w:val="00F967C7"/>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2597">
      <w:bodyDiv w:val="1"/>
      <w:marLeft w:val="0"/>
      <w:marRight w:val="0"/>
      <w:marTop w:val="0"/>
      <w:marBottom w:val="0"/>
      <w:divBdr>
        <w:top w:val="none" w:sz="0" w:space="0" w:color="auto"/>
        <w:left w:val="none" w:sz="0" w:space="0" w:color="auto"/>
        <w:bottom w:val="none" w:sz="0" w:space="0" w:color="auto"/>
        <w:right w:val="none" w:sz="0" w:space="0" w:color="auto"/>
      </w:divBdr>
      <w:divsChild>
        <w:div w:id="252082595">
          <w:marLeft w:val="0"/>
          <w:marRight w:val="0"/>
          <w:marTop w:val="0"/>
          <w:marBottom w:val="0"/>
          <w:divBdr>
            <w:top w:val="none" w:sz="0" w:space="0" w:color="auto"/>
            <w:left w:val="single" w:sz="12" w:space="4" w:color="0000FF"/>
            <w:bottom w:val="none" w:sz="0" w:space="0" w:color="auto"/>
            <w:right w:val="none" w:sz="0" w:space="0" w:color="auto"/>
          </w:divBdr>
        </w:div>
      </w:divsChild>
    </w:div>
    <w:div w:id="106972803">
      <w:bodyDiv w:val="1"/>
      <w:marLeft w:val="0"/>
      <w:marRight w:val="0"/>
      <w:marTop w:val="0"/>
      <w:marBottom w:val="0"/>
      <w:divBdr>
        <w:top w:val="none" w:sz="0" w:space="0" w:color="auto"/>
        <w:left w:val="none" w:sz="0" w:space="0" w:color="auto"/>
        <w:bottom w:val="none" w:sz="0" w:space="0" w:color="auto"/>
        <w:right w:val="none" w:sz="0" w:space="0" w:color="auto"/>
      </w:divBdr>
    </w:div>
    <w:div w:id="164825185">
      <w:bodyDiv w:val="1"/>
      <w:marLeft w:val="0"/>
      <w:marRight w:val="0"/>
      <w:marTop w:val="0"/>
      <w:marBottom w:val="0"/>
      <w:divBdr>
        <w:top w:val="none" w:sz="0" w:space="0" w:color="auto"/>
        <w:left w:val="none" w:sz="0" w:space="0" w:color="auto"/>
        <w:bottom w:val="none" w:sz="0" w:space="0" w:color="auto"/>
        <w:right w:val="none" w:sz="0" w:space="0" w:color="auto"/>
      </w:divBdr>
      <w:divsChild>
        <w:div w:id="818614076">
          <w:marLeft w:val="0"/>
          <w:marRight w:val="0"/>
          <w:marTop w:val="0"/>
          <w:marBottom w:val="0"/>
          <w:divBdr>
            <w:top w:val="none" w:sz="0" w:space="0" w:color="auto"/>
            <w:left w:val="none" w:sz="0" w:space="0" w:color="auto"/>
            <w:bottom w:val="none" w:sz="0" w:space="0" w:color="auto"/>
            <w:right w:val="none" w:sz="0" w:space="0" w:color="auto"/>
          </w:divBdr>
        </w:div>
      </w:divsChild>
    </w:div>
    <w:div w:id="169608734">
      <w:bodyDiv w:val="1"/>
      <w:marLeft w:val="0"/>
      <w:marRight w:val="0"/>
      <w:marTop w:val="0"/>
      <w:marBottom w:val="0"/>
      <w:divBdr>
        <w:top w:val="none" w:sz="0" w:space="0" w:color="auto"/>
        <w:left w:val="none" w:sz="0" w:space="0" w:color="auto"/>
        <w:bottom w:val="none" w:sz="0" w:space="0" w:color="auto"/>
        <w:right w:val="none" w:sz="0" w:space="0" w:color="auto"/>
      </w:divBdr>
      <w:divsChild>
        <w:div w:id="10623693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900442">
      <w:bodyDiv w:val="1"/>
      <w:marLeft w:val="0"/>
      <w:marRight w:val="0"/>
      <w:marTop w:val="0"/>
      <w:marBottom w:val="0"/>
      <w:divBdr>
        <w:top w:val="none" w:sz="0" w:space="0" w:color="auto"/>
        <w:left w:val="none" w:sz="0" w:space="0" w:color="auto"/>
        <w:bottom w:val="none" w:sz="0" w:space="0" w:color="auto"/>
        <w:right w:val="none" w:sz="0" w:space="0" w:color="auto"/>
      </w:divBdr>
      <w:divsChild>
        <w:div w:id="357588992">
          <w:marLeft w:val="0"/>
          <w:marRight w:val="0"/>
          <w:marTop w:val="0"/>
          <w:marBottom w:val="0"/>
          <w:divBdr>
            <w:top w:val="none" w:sz="0" w:space="0" w:color="auto"/>
            <w:left w:val="none" w:sz="0" w:space="0" w:color="auto"/>
            <w:bottom w:val="none" w:sz="0" w:space="0" w:color="auto"/>
            <w:right w:val="none" w:sz="0" w:space="0" w:color="auto"/>
          </w:divBdr>
        </w:div>
      </w:divsChild>
    </w:div>
    <w:div w:id="224074618">
      <w:bodyDiv w:val="1"/>
      <w:marLeft w:val="0"/>
      <w:marRight w:val="0"/>
      <w:marTop w:val="0"/>
      <w:marBottom w:val="0"/>
      <w:divBdr>
        <w:top w:val="none" w:sz="0" w:space="0" w:color="auto"/>
        <w:left w:val="none" w:sz="0" w:space="0" w:color="auto"/>
        <w:bottom w:val="none" w:sz="0" w:space="0" w:color="auto"/>
        <w:right w:val="none" w:sz="0" w:space="0" w:color="auto"/>
      </w:divBdr>
    </w:div>
    <w:div w:id="230773272">
      <w:bodyDiv w:val="1"/>
      <w:marLeft w:val="0"/>
      <w:marRight w:val="0"/>
      <w:marTop w:val="0"/>
      <w:marBottom w:val="0"/>
      <w:divBdr>
        <w:top w:val="none" w:sz="0" w:space="0" w:color="auto"/>
        <w:left w:val="none" w:sz="0" w:space="0" w:color="auto"/>
        <w:bottom w:val="none" w:sz="0" w:space="0" w:color="auto"/>
        <w:right w:val="none" w:sz="0" w:space="0" w:color="auto"/>
      </w:divBdr>
    </w:div>
    <w:div w:id="279923437">
      <w:bodyDiv w:val="1"/>
      <w:marLeft w:val="0"/>
      <w:marRight w:val="0"/>
      <w:marTop w:val="0"/>
      <w:marBottom w:val="0"/>
      <w:divBdr>
        <w:top w:val="none" w:sz="0" w:space="0" w:color="auto"/>
        <w:left w:val="none" w:sz="0" w:space="0" w:color="auto"/>
        <w:bottom w:val="none" w:sz="0" w:space="0" w:color="auto"/>
        <w:right w:val="none" w:sz="0" w:space="0" w:color="auto"/>
      </w:divBdr>
      <w:divsChild>
        <w:div w:id="2125268632">
          <w:marLeft w:val="0"/>
          <w:marRight w:val="0"/>
          <w:marTop w:val="0"/>
          <w:marBottom w:val="0"/>
          <w:divBdr>
            <w:top w:val="none" w:sz="0" w:space="0" w:color="auto"/>
            <w:left w:val="single" w:sz="12" w:space="4" w:color="0000FF"/>
            <w:bottom w:val="none" w:sz="0" w:space="0" w:color="auto"/>
            <w:right w:val="none" w:sz="0" w:space="0" w:color="auto"/>
          </w:divBdr>
        </w:div>
      </w:divsChild>
    </w:div>
    <w:div w:id="358094957">
      <w:bodyDiv w:val="1"/>
      <w:marLeft w:val="0"/>
      <w:marRight w:val="0"/>
      <w:marTop w:val="0"/>
      <w:marBottom w:val="0"/>
      <w:divBdr>
        <w:top w:val="none" w:sz="0" w:space="0" w:color="auto"/>
        <w:left w:val="none" w:sz="0" w:space="0" w:color="auto"/>
        <w:bottom w:val="none" w:sz="0" w:space="0" w:color="auto"/>
        <w:right w:val="none" w:sz="0" w:space="0" w:color="auto"/>
      </w:divBdr>
      <w:divsChild>
        <w:div w:id="21095407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91078789">
      <w:bodyDiv w:val="1"/>
      <w:marLeft w:val="0"/>
      <w:marRight w:val="0"/>
      <w:marTop w:val="0"/>
      <w:marBottom w:val="0"/>
      <w:divBdr>
        <w:top w:val="none" w:sz="0" w:space="0" w:color="auto"/>
        <w:left w:val="none" w:sz="0" w:space="0" w:color="auto"/>
        <w:bottom w:val="none" w:sz="0" w:space="0" w:color="auto"/>
        <w:right w:val="none" w:sz="0" w:space="0" w:color="auto"/>
      </w:divBdr>
      <w:divsChild>
        <w:div w:id="961109549">
          <w:marLeft w:val="0"/>
          <w:marRight w:val="0"/>
          <w:marTop w:val="0"/>
          <w:marBottom w:val="0"/>
          <w:divBdr>
            <w:top w:val="none" w:sz="0" w:space="0" w:color="auto"/>
            <w:left w:val="none" w:sz="0" w:space="0" w:color="auto"/>
            <w:bottom w:val="none" w:sz="0" w:space="0" w:color="auto"/>
            <w:right w:val="none" w:sz="0" w:space="0" w:color="auto"/>
          </w:divBdr>
        </w:div>
      </w:divsChild>
    </w:div>
    <w:div w:id="435641902">
      <w:bodyDiv w:val="1"/>
      <w:marLeft w:val="0"/>
      <w:marRight w:val="0"/>
      <w:marTop w:val="0"/>
      <w:marBottom w:val="0"/>
      <w:divBdr>
        <w:top w:val="none" w:sz="0" w:space="0" w:color="auto"/>
        <w:left w:val="none" w:sz="0" w:space="0" w:color="auto"/>
        <w:bottom w:val="none" w:sz="0" w:space="0" w:color="auto"/>
        <w:right w:val="none" w:sz="0" w:space="0" w:color="auto"/>
      </w:divBdr>
    </w:div>
    <w:div w:id="496654655">
      <w:bodyDiv w:val="1"/>
      <w:marLeft w:val="0"/>
      <w:marRight w:val="0"/>
      <w:marTop w:val="0"/>
      <w:marBottom w:val="0"/>
      <w:divBdr>
        <w:top w:val="none" w:sz="0" w:space="0" w:color="auto"/>
        <w:left w:val="none" w:sz="0" w:space="0" w:color="auto"/>
        <w:bottom w:val="none" w:sz="0" w:space="0" w:color="auto"/>
        <w:right w:val="none" w:sz="0" w:space="0" w:color="auto"/>
      </w:divBdr>
      <w:divsChild>
        <w:div w:id="1570266609">
          <w:marLeft w:val="0"/>
          <w:marRight w:val="0"/>
          <w:marTop w:val="0"/>
          <w:marBottom w:val="0"/>
          <w:divBdr>
            <w:top w:val="none" w:sz="0" w:space="0" w:color="auto"/>
            <w:left w:val="single" w:sz="12" w:space="4" w:color="0000FF"/>
            <w:bottom w:val="none" w:sz="0" w:space="0" w:color="auto"/>
            <w:right w:val="none" w:sz="0" w:space="0" w:color="auto"/>
          </w:divBdr>
        </w:div>
      </w:divsChild>
    </w:div>
    <w:div w:id="517473289">
      <w:bodyDiv w:val="1"/>
      <w:marLeft w:val="0"/>
      <w:marRight w:val="0"/>
      <w:marTop w:val="0"/>
      <w:marBottom w:val="0"/>
      <w:divBdr>
        <w:top w:val="none" w:sz="0" w:space="0" w:color="auto"/>
        <w:left w:val="none" w:sz="0" w:space="0" w:color="auto"/>
        <w:bottom w:val="none" w:sz="0" w:space="0" w:color="auto"/>
        <w:right w:val="none" w:sz="0" w:space="0" w:color="auto"/>
      </w:divBdr>
    </w:div>
    <w:div w:id="746922421">
      <w:bodyDiv w:val="1"/>
      <w:marLeft w:val="0"/>
      <w:marRight w:val="0"/>
      <w:marTop w:val="0"/>
      <w:marBottom w:val="0"/>
      <w:divBdr>
        <w:top w:val="none" w:sz="0" w:space="0" w:color="auto"/>
        <w:left w:val="none" w:sz="0" w:space="0" w:color="auto"/>
        <w:bottom w:val="none" w:sz="0" w:space="0" w:color="auto"/>
        <w:right w:val="none" w:sz="0" w:space="0" w:color="auto"/>
      </w:divBdr>
    </w:div>
    <w:div w:id="770392714">
      <w:bodyDiv w:val="1"/>
      <w:marLeft w:val="0"/>
      <w:marRight w:val="0"/>
      <w:marTop w:val="0"/>
      <w:marBottom w:val="0"/>
      <w:divBdr>
        <w:top w:val="none" w:sz="0" w:space="0" w:color="auto"/>
        <w:left w:val="none" w:sz="0" w:space="0" w:color="auto"/>
        <w:bottom w:val="none" w:sz="0" w:space="0" w:color="auto"/>
        <w:right w:val="none" w:sz="0" w:space="0" w:color="auto"/>
      </w:divBdr>
      <w:divsChild>
        <w:div w:id="2140761951">
          <w:marLeft w:val="0"/>
          <w:marRight w:val="0"/>
          <w:marTop w:val="0"/>
          <w:marBottom w:val="0"/>
          <w:divBdr>
            <w:top w:val="none" w:sz="0" w:space="0" w:color="auto"/>
            <w:left w:val="none" w:sz="0" w:space="0" w:color="auto"/>
            <w:bottom w:val="none" w:sz="0" w:space="0" w:color="auto"/>
            <w:right w:val="none" w:sz="0" w:space="0" w:color="auto"/>
          </w:divBdr>
          <w:divsChild>
            <w:div w:id="20298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7756">
      <w:bodyDiv w:val="1"/>
      <w:marLeft w:val="0"/>
      <w:marRight w:val="0"/>
      <w:marTop w:val="0"/>
      <w:marBottom w:val="0"/>
      <w:divBdr>
        <w:top w:val="none" w:sz="0" w:space="0" w:color="auto"/>
        <w:left w:val="none" w:sz="0" w:space="0" w:color="auto"/>
        <w:bottom w:val="none" w:sz="0" w:space="0" w:color="auto"/>
        <w:right w:val="none" w:sz="0" w:space="0" w:color="auto"/>
      </w:divBdr>
      <w:divsChild>
        <w:div w:id="813528394">
          <w:marLeft w:val="0"/>
          <w:marRight w:val="0"/>
          <w:marTop w:val="0"/>
          <w:marBottom w:val="0"/>
          <w:divBdr>
            <w:top w:val="none" w:sz="0" w:space="0" w:color="auto"/>
            <w:left w:val="none" w:sz="0" w:space="0" w:color="auto"/>
            <w:bottom w:val="none" w:sz="0" w:space="0" w:color="auto"/>
            <w:right w:val="none" w:sz="0" w:space="0" w:color="auto"/>
          </w:divBdr>
          <w:divsChild>
            <w:div w:id="80756731">
              <w:marLeft w:val="0"/>
              <w:marRight w:val="0"/>
              <w:marTop w:val="0"/>
              <w:marBottom w:val="0"/>
              <w:divBdr>
                <w:top w:val="none" w:sz="0" w:space="0" w:color="auto"/>
                <w:left w:val="none" w:sz="0" w:space="0" w:color="auto"/>
                <w:bottom w:val="none" w:sz="0" w:space="0" w:color="auto"/>
                <w:right w:val="none" w:sz="0" w:space="0" w:color="auto"/>
              </w:divBdr>
            </w:div>
            <w:div w:id="4419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828">
      <w:bodyDiv w:val="1"/>
      <w:marLeft w:val="0"/>
      <w:marRight w:val="0"/>
      <w:marTop w:val="0"/>
      <w:marBottom w:val="0"/>
      <w:divBdr>
        <w:top w:val="none" w:sz="0" w:space="0" w:color="auto"/>
        <w:left w:val="none" w:sz="0" w:space="0" w:color="auto"/>
        <w:bottom w:val="none" w:sz="0" w:space="0" w:color="auto"/>
        <w:right w:val="none" w:sz="0" w:space="0" w:color="auto"/>
      </w:divBdr>
      <w:divsChild>
        <w:div w:id="496926627">
          <w:marLeft w:val="0"/>
          <w:marRight w:val="0"/>
          <w:marTop w:val="0"/>
          <w:marBottom w:val="0"/>
          <w:divBdr>
            <w:top w:val="none" w:sz="0" w:space="0" w:color="auto"/>
            <w:left w:val="none" w:sz="0" w:space="0" w:color="auto"/>
            <w:bottom w:val="none" w:sz="0" w:space="0" w:color="auto"/>
            <w:right w:val="none" w:sz="0" w:space="0" w:color="auto"/>
          </w:divBdr>
          <w:divsChild>
            <w:div w:id="1621569577">
              <w:marLeft w:val="0"/>
              <w:marRight w:val="0"/>
              <w:marTop w:val="0"/>
              <w:marBottom w:val="0"/>
              <w:divBdr>
                <w:top w:val="none" w:sz="0" w:space="0" w:color="auto"/>
                <w:left w:val="none" w:sz="0" w:space="0" w:color="auto"/>
                <w:bottom w:val="none" w:sz="0" w:space="0" w:color="auto"/>
                <w:right w:val="none" w:sz="0" w:space="0" w:color="auto"/>
              </w:divBdr>
            </w:div>
            <w:div w:id="1842352462">
              <w:marLeft w:val="0"/>
              <w:marRight w:val="0"/>
              <w:marTop w:val="0"/>
              <w:marBottom w:val="0"/>
              <w:divBdr>
                <w:top w:val="none" w:sz="0" w:space="0" w:color="auto"/>
                <w:left w:val="none" w:sz="0" w:space="0" w:color="auto"/>
                <w:bottom w:val="none" w:sz="0" w:space="0" w:color="auto"/>
                <w:right w:val="none" w:sz="0" w:space="0" w:color="auto"/>
              </w:divBdr>
            </w:div>
            <w:div w:id="1991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1358">
      <w:bodyDiv w:val="1"/>
      <w:marLeft w:val="0"/>
      <w:marRight w:val="0"/>
      <w:marTop w:val="0"/>
      <w:marBottom w:val="0"/>
      <w:divBdr>
        <w:top w:val="none" w:sz="0" w:space="0" w:color="auto"/>
        <w:left w:val="none" w:sz="0" w:space="0" w:color="auto"/>
        <w:bottom w:val="none" w:sz="0" w:space="0" w:color="auto"/>
        <w:right w:val="none" w:sz="0" w:space="0" w:color="auto"/>
      </w:divBdr>
      <w:divsChild>
        <w:div w:id="1497722445">
          <w:marLeft w:val="0"/>
          <w:marRight w:val="0"/>
          <w:marTop w:val="0"/>
          <w:marBottom w:val="0"/>
          <w:divBdr>
            <w:top w:val="none" w:sz="0" w:space="0" w:color="auto"/>
            <w:left w:val="none" w:sz="0" w:space="0" w:color="auto"/>
            <w:bottom w:val="none" w:sz="0" w:space="0" w:color="auto"/>
            <w:right w:val="none" w:sz="0" w:space="0" w:color="auto"/>
          </w:divBdr>
        </w:div>
      </w:divsChild>
    </w:div>
    <w:div w:id="1065251643">
      <w:bodyDiv w:val="1"/>
      <w:marLeft w:val="0"/>
      <w:marRight w:val="0"/>
      <w:marTop w:val="0"/>
      <w:marBottom w:val="0"/>
      <w:divBdr>
        <w:top w:val="none" w:sz="0" w:space="0" w:color="auto"/>
        <w:left w:val="none" w:sz="0" w:space="0" w:color="auto"/>
        <w:bottom w:val="none" w:sz="0" w:space="0" w:color="auto"/>
        <w:right w:val="none" w:sz="0" w:space="0" w:color="auto"/>
      </w:divBdr>
      <w:divsChild>
        <w:div w:id="1904633281">
          <w:marLeft w:val="0"/>
          <w:marRight w:val="0"/>
          <w:marTop w:val="0"/>
          <w:marBottom w:val="0"/>
          <w:divBdr>
            <w:top w:val="none" w:sz="0" w:space="0" w:color="auto"/>
            <w:left w:val="single" w:sz="12" w:space="4" w:color="0000FF"/>
            <w:bottom w:val="none" w:sz="0" w:space="0" w:color="auto"/>
            <w:right w:val="none" w:sz="0" w:space="0" w:color="auto"/>
          </w:divBdr>
        </w:div>
      </w:divsChild>
    </w:div>
    <w:div w:id="1152135996">
      <w:bodyDiv w:val="1"/>
      <w:marLeft w:val="0"/>
      <w:marRight w:val="0"/>
      <w:marTop w:val="0"/>
      <w:marBottom w:val="0"/>
      <w:divBdr>
        <w:top w:val="none" w:sz="0" w:space="0" w:color="auto"/>
        <w:left w:val="none" w:sz="0" w:space="0" w:color="auto"/>
        <w:bottom w:val="none" w:sz="0" w:space="0" w:color="auto"/>
        <w:right w:val="none" w:sz="0" w:space="0" w:color="auto"/>
      </w:divBdr>
      <w:divsChild>
        <w:div w:id="518010152">
          <w:marLeft w:val="0"/>
          <w:marRight w:val="0"/>
          <w:marTop w:val="0"/>
          <w:marBottom w:val="0"/>
          <w:divBdr>
            <w:top w:val="none" w:sz="0" w:space="0" w:color="auto"/>
            <w:left w:val="none" w:sz="0" w:space="0" w:color="auto"/>
            <w:bottom w:val="none" w:sz="0" w:space="0" w:color="auto"/>
            <w:right w:val="none" w:sz="0" w:space="0" w:color="auto"/>
          </w:divBdr>
          <w:divsChild>
            <w:div w:id="11330156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96909787">
      <w:bodyDiv w:val="1"/>
      <w:marLeft w:val="0"/>
      <w:marRight w:val="0"/>
      <w:marTop w:val="0"/>
      <w:marBottom w:val="0"/>
      <w:divBdr>
        <w:top w:val="none" w:sz="0" w:space="0" w:color="auto"/>
        <w:left w:val="none" w:sz="0" w:space="0" w:color="auto"/>
        <w:bottom w:val="none" w:sz="0" w:space="0" w:color="auto"/>
        <w:right w:val="none" w:sz="0" w:space="0" w:color="auto"/>
      </w:divBdr>
      <w:divsChild>
        <w:div w:id="499127323">
          <w:marLeft w:val="0"/>
          <w:marRight w:val="0"/>
          <w:marTop w:val="0"/>
          <w:marBottom w:val="0"/>
          <w:divBdr>
            <w:top w:val="none" w:sz="0" w:space="0" w:color="auto"/>
            <w:left w:val="none" w:sz="0" w:space="0" w:color="auto"/>
            <w:bottom w:val="none" w:sz="0" w:space="0" w:color="auto"/>
            <w:right w:val="none" w:sz="0" w:space="0" w:color="auto"/>
          </w:divBdr>
        </w:div>
      </w:divsChild>
    </w:div>
    <w:div w:id="1343782005">
      <w:bodyDiv w:val="1"/>
      <w:marLeft w:val="0"/>
      <w:marRight w:val="0"/>
      <w:marTop w:val="0"/>
      <w:marBottom w:val="0"/>
      <w:divBdr>
        <w:top w:val="none" w:sz="0" w:space="0" w:color="auto"/>
        <w:left w:val="none" w:sz="0" w:space="0" w:color="auto"/>
        <w:bottom w:val="none" w:sz="0" w:space="0" w:color="auto"/>
        <w:right w:val="none" w:sz="0" w:space="0" w:color="auto"/>
      </w:divBdr>
    </w:div>
    <w:div w:id="1349596411">
      <w:bodyDiv w:val="1"/>
      <w:marLeft w:val="0"/>
      <w:marRight w:val="0"/>
      <w:marTop w:val="0"/>
      <w:marBottom w:val="0"/>
      <w:divBdr>
        <w:top w:val="none" w:sz="0" w:space="0" w:color="auto"/>
        <w:left w:val="none" w:sz="0" w:space="0" w:color="auto"/>
        <w:bottom w:val="none" w:sz="0" w:space="0" w:color="auto"/>
        <w:right w:val="none" w:sz="0" w:space="0" w:color="auto"/>
      </w:divBdr>
      <w:divsChild>
        <w:div w:id="938560873">
          <w:marLeft w:val="0"/>
          <w:marRight w:val="0"/>
          <w:marTop w:val="0"/>
          <w:marBottom w:val="0"/>
          <w:divBdr>
            <w:top w:val="none" w:sz="0" w:space="0" w:color="auto"/>
            <w:left w:val="none" w:sz="0" w:space="0" w:color="auto"/>
            <w:bottom w:val="none" w:sz="0" w:space="0" w:color="auto"/>
            <w:right w:val="none" w:sz="0" w:space="0" w:color="auto"/>
          </w:divBdr>
        </w:div>
      </w:divsChild>
    </w:div>
    <w:div w:id="1589389260">
      <w:bodyDiv w:val="1"/>
      <w:marLeft w:val="0"/>
      <w:marRight w:val="0"/>
      <w:marTop w:val="0"/>
      <w:marBottom w:val="0"/>
      <w:divBdr>
        <w:top w:val="none" w:sz="0" w:space="0" w:color="auto"/>
        <w:left w:val="none" w:sz="0" w:space="0" w:color="auto"/>
        <w:bottom w:val="none" w:sz="0" w:space="0" w:color="auto"/>
        <w:right w:val="none" w:sz="0" w:space="0" w:color="auto"/>
      </w:divBdr>
      <w:divsChild>
        <w:div w:id="1464499368">
          <w:marLeft w:val="0"/>
          <w:marRight w:val="0"/>
          <w:marTop w:val="0"/>
          <w:marBottom w:val="0"/>
          <w:divBdr>
            <w:top w:val="none" w:sz="0" w:space="0" w:color="auto"/>
            <w:left w:val="none" w:sz="0" w:space="0" w:color="auto"/>
            <w:bottom w:val="none" w:sz="0" w:space="0" w:color="auto"/>
            <w:right w:val="none" w:sz="0" w:space="0" w:color="auto"/>
          </w:divBdr>
          <w:divsChild>
            <w:div w:id="29572416">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608347905">
      <w:bodyDiv w:val="1"/>
      <w:marLeft w:val="0"/>
      <w:marRight w:val="0"/>
      <w:marTop w:val="0"/>
      <w:marBottom w:val="0"/>
      <w:divBdr>
        <w:top w:val="none" w:sz="0" w:space="0" w:color="auto"/>
        <w:left w:val="none" w:sz="0" w:space="0" w:color="auto"/>
        <w:bottom w:val="none" w:sz="0" w:space="0" w:color="auto"/>
        <w:right w:val="none" w:sz="0" w:space="0" w:color="auto"/>
      </w:divBdr>
      <w:divsChild>
        <w:div w:id="1969164919">
          <w:marLeft w:val="0"/>
          <w:marRight w:val="0"/>
          <w:marTop w:val="0"/>
          <w:marBottom w:val="0"/>
          <w:divBdr>
            <w:top w:val="none" w:sz="0" w:space="0" w:color="auto"/>
            <w:left w:val="none" w:sz="0" w:space="0" w:color="auto"/>
            <w:bottom w:val="single" w:sz="8" w:space="1" w:color="auto"/>
            <w:right w:val="none" w:sz="0" w:space="0" w:color="auto"/>
          </w:divBdr>
        </w:div>
      </w:divsChild>
    </w:div>
    <w:div w:id="1616056536">
      <w:bodyDiv w:val="1"/>
      <w:marLeft w:val="0"/>
      <w:marRight w:val="0"/>
      <w:marTop w:val="0"/>
      <w:marBottom w:val="0"/>
      <w:divBdr>
        <w:top w:val="none" w:sz="0" w:space="0" w:color="auto"/>
        <w:left w:val="none" w:sz="0" w:space="0" w:color="auto"/>
        <w:bottom w:val="none" w:sz="0" w:space="0" w:color="auto"/>
        <w:right w:val="none" w:sz="0" w:space="0" w:color="auto"/>
      </w:divBdr>
      <w:divsChild>
        <w:div w:id="2069305542">
          <w:marLeft w:val="0"/>
          <w:marRight w:val="0"/>
          <w:marTop w:val="0"/>
          <w:marBottom w:val="0"/>
          <w:divBdr>
            <w:top w:val="none" w:sz="0" w:space="0" w:color="auto"/>
            <w:left w:val="none" w:sz="0" w:space="0" w:color="auto"/>
            <w:bottom w:val="none" w:sz="0" w:space="0" w:color="auto"/>
            <w:right w:val="none" w:sz="0" w:space="0" w:color="auto"/>
          </w:divBdr>
          <w:divsChild>
            <w:div w:id="161710589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709136521">
      <w:bodyDiv w:val="1"/>
      <w:marLeft w:val="0"/>
      <w:marRight w:val="0"/>
      <w:marTop w:val="0"/>
      <w:marBottom w:val="0"/>
      <w:divBdr>
        <w:top w:val="none" w:sz="0" w:space="0" w:color="auto"/>
        <w:left w:val="none" w:sz="0" w:space="0" w:color="auto"/>
        <w:bottom w:val="none" w:sz="0" w:space="0" w:color="auto"/>
        <w:right w:val="none" w:sz="0" w:space="0" w:color="auto"/>
      </w:divBdr>
      <w:divsChild>
        <w:div w:id="1378704103">
          <w:marLeft w:val="0"/>
          <w:marRight w:val="0"/>
          <w:marTop w:val="0"/>
          <w:marBottom w:val="0"/>
          <w:divBdr>
            <w:top w:val="none" w:sz="0" w:space="0" w:color="auto"/>
            <w:left w:val="none" w:sz="0" w:space="0" w:color="auto"/>
            <w:bottom w:val="none" w:sz="0" w:space="0" w:color="auto"/>
            <w:right w:val="none" w:sz="0" w:space="0" w:color="auto"/>
          </w:divBdr>
          <w:divsChild>
            <w:div w:id="84691048">
              <w:marLeft w:val="376"/>
              <w:marRight w:val="0"/>
              <w:marTop w:val="0"/>
              <w:marBottom w:val="0"/>
              <w:divBdr>
                <w:top w:val="none" w:sz="0" w:space="0" w:color="auto"/>
                <w:left w:val="none" w:sz="0" w:space="0" w:color="auto"/>
                <w:bottom w:val="none" w:sz="0" w:space="0" w:color="auto"/>
                <w:right w:val="none" w:sz="0" w:space="0" w:color="auto"/>
              </w:divBdr>
            </w:div>
            <w:div w:id="139663107">
              <w:marLeft w:val="376"/>
              <w:marRight w:val="0"/>
              <w:marTop w:val="0"/>
              <w:marBottom w:val="0"/>
              <w:divBdr>
                <w:top w:val="none" w:sz="0" w:space="0" w:color="auto"/>
                <w:left w:val="none" w:sz="0" w:space="0" w:color="auto"/>
                <w:bottom w:val="none" w:sz="0" w:space="0" w:color="auto"/>
                <w:right w:val="none" w:sz="0" w:space="0" w:color="auto"/>
              </w:divBdr>
            </w:div>
            <w:div w:id="223182374">
              <w:marLeft w:val="376"/>
              <w:marRight w:val="0"/>
              <w:marTop w:val="0"/>
              <w:marBottom w:val="0"/>
              <w:divBdr>
                <w:top w:val="none" w:sz="0" w:space="0" w:color="auto"/>
                <w:left w:val="none" w:sz="0" w:space="0" w:color="auto"/>
                <w:bottom w:val="none" w:sz="0" w:space="0" w:color="auto"/>
                <w:right w:val="none" w:sz="0" w:space="0" w:color="auto"/>
              </w:divBdr>
            </w:div>
            <w:div w:id="330451892">
              <w:marLeft w:val="376"/>
              <w:marRight w:val="0"/>
              <w:marTop w:val="0"/>
              <w:marBottom w:val="0"/>
              <w:divBdr>
                <w:top w:val="none" w:sz="0" w:space="0" w:color="auto"/>
                <w:left w:val="none" w:sz="0" w:space="0" w:color="auto"/>
                <w:bottom w:val="none" w:sz="0" w:space="0" w:color="auto"/>
                <w:right w:val="none" w:sz="0" w:space="0" w:color="auto"/>
              </w:divBdr>
            </w:div>
            <w:div w:id="351300556">
              <w:marLeft w:val="376"/>
              <w:marRight w:val="0"/>
              <w:marTop w:val="0"/>
              <w:marBottom w:val="0"/>
              <w:divBdr>
                <w:top w:val="none" w:sz="0" w:space="0" w:color="auto"/>
                <w:left w:val="none" w:sz="0" w:space="0" w:color="auto"/>
                <w:bottom w:val="none" w:sz="0" w:space="0" w:color="auto"/>
                <w:right w:val="none" w:sz="0" w:space="0" w:color="auto"/>
              </w:divBdr>
            </w:div>
            <w:div w:id="1231698504">
              <w:marLeft w:val="376"/>
              <w:marRight w:val="0"/>
              <w:marTop w:val="0"/>
              <w:marBottom w:val="0"/>
              <w:divBdr>
                <w:top w:val="none" w:sz="0" w:space="0" w:color="auto"/>
                <w:left w:val="none" w:sz="0" w:space="0" w:color="auto"/>
                <w:bottom w:val="none" w:sz="0" w:space="0" w:color="auto"/>
                <w:right w:val="none" w:sz="0" w:space="0" w:color="auto"/>
              </w:divBdr>
            </w:div>
            <w:div w:id="1292008364">
              <w:marLeft w:val="376"/>
              <w:marRight w:val="0"/>
              <w:marTop w:val="0"/>
              <w:marBottom w:val="0"/>
              <w:divBdr>
                <w:top w:val="none" w:sz="0" w:space="0" w:color="auto"/>
                <w:left w:val="none" w:sz="0" w:space="0" w:color="auto"/>
                <w:bottom w:val="none" w:sz="0" w:space="0" w:color="auto"/>
                <w:right w:val="none" w:sz="0" w:space="0" w:color="auto"/>
              </w:divBdr>
            </w:div>
            <w:div w:id="1363285649">
              <w:marLeft w:val="376"/>
              <w:marRight w:val="0"/>
              <w:marTop w:val="0"/>
              <w:marBottom w:val="0"/>
              <w:divBdr>
                <w:top w:val="none" w:sz="0" w:space="0" w:color="auto"/>
                <w:left w:val="none" w:sz="0" w:space="0" w:color="auto"/>
                <w:bottom w:val="none" w:sz="0" w:space="0" w:color="auto"/>
                <w:right w:val="none" w:sz="0" w:space="0" w:color="auto"/>
              </w:divBdr>
            </w:div>
            <w:div w:id="1533300361">
              <w:marLeft w:val="376"/>
              <w:marRight w:val="0"/>
              <w:marTop w:val="0"/>
              <w:marBottom w:val="0"/>
              <w:divBdr>
                <w:top w:val="none" w:sz="0" w:space="0" w:color="auto"/>
                <w:left w:val="none" w:sz="0" w:space="0" w:color="auto"/>
                <w:bottom w:val="none" w:sz="0" w:space="0" w:color="auto"/>
                <w:right w:val="none" w:sz="0" w:space="0" w:color="auto"/>
              </w:divBdr>
            </w:div>
          </w:divsChild>
        </w:div>
      </w:divsChild>
    </w:div>
    <w:div w:id="1941906631">
      <w:bodyDiv w:val="1"/>
      <w:marLeft w:val="0"/>
      <w:marRight w:val="0"/>
      <w:marTop w:val="0"/>
      <w:marBottom w:val="0"/>
      <w:divBdr>
        <w:top w:val="none" w:sz="0" w:space="0" w:color="auto"/>
        <w:left w:val="none" w:sz="0" w:space="0" w:color="auto"/>
        <w:bottom w:val="none" w:sz="0" w:space="0" w:color="auto"/>
        <w:right w:val="none" w:sz="0" w:space="0" w:color="auto"/>
      </w:divBdr>
      <w:divsChild>
        <w:div w:id="516425761">
          <w:marLeft w:val="0"/>
          <w:marRight w:val="0"/>
          <w:marTop w:val="0"/>
          <w:marBottom w:val="0"/>
          <w:divBdr>
            <w:top w:val="none" w:sz="0" w:space="0" w:color="auto"/>
            <w:left w:val="none" w:sz="0" w:space="0" w:color="auto"/>
            <w:bottom w:val="none" w:sz="0" w:space="0" w:color="auto"/>
            <w:right w:val="none" w:sz="0" w:space="0" w:color="auto"/>
          </w:divBdr>
          <w:divsChild>
            <w:div w:id="12777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9060">
      <w:bodyDiv w:val="1"/>
      <w:marLeft w:val="0"/>
      <w:marRight w:val="0"/>
      <w:marTop w:val="0"/>
      <w:marBottom w:val="0"/>
      <w:divBdr>
        <w:top w:val="none" w:sz="0" w:space="0" w:color="auto"/>
        <w:left w:val="none" w:sz="0" w:space="0" w:color="auto"/>
        <w:bottom w:val="none" w:sz="0" w:space="0" w:color="auto"/>
        <w:right w:val="none" w:sz="0" w:space="0" w:color="auto"/>
      </w:divBdr>
      <w:divsChild>
        <w:div w:id="972560329">
          <w:marLeft w:val="0"/>
          <w:marRight w:val="0"/>
          <w:marTop w:val="0"/>
          <w:marBottom w:val="0"/>
          <w:divBdr>
            <w:top w:val="none" w:sz="0" w:space="0" w:color="auto"/>
            <w:left w:val="none" w:sz="0" w:space="0" w:color="auto"/>
            <w:bottom w:val="none" w:sz="0" w:space="0" w:color="auto"/>
            <w:right w:val="none" w:sz="0" w:space="0" w:color="auto"/>
          </w:divBdr>
          <w:divsChild>
            <w:div w:id="330528581">
              <w:marLeft w:val="0"/>
              <w:marRight w:val="0"/>
              <w:marTop w:val="0"/>
              <w:marBottom w:val="0"/>
              <w:divBdr>
                <w:top w:val="none" w:sz="0" w:space="0" w:color="auto"/>
                <w:left w:val="none" w:sz="0" w:space="0" w:color="auto"/>
                <w:bottom w:val="none" w:sz="0" w:space="0" w:color="auto"/>
                <w:right w:val="none" w:sz="0" w:space="0" w:color="auto"/>
              </w:divBdr>
            </w:div>
            <w:div w:id="554194909">
              <w:marLeft w:val="0"/>
              <w:marRight w:val="0"/>
              <w:marTop w:val="0"/>
              <w:marBottom w:val="0"/>
              <w:divBdr>
                <w:top w:val="none" w:sz="0" w:space="0" w:color="auto"/>
                <w:left w:val="none" w:sz="0" w:space="0" w:color="auto"/>
                <w:bottom w:val="none" w:sz="0" w:space="0" w:color="auto"/>
                <w:right w:val="none" w:sz="0" w:space="0" w:color="auto"/>
              </w:divBdr>
            </w:div>
            <w:div w:id="1135175045">
              <w:marLeft w:val="0"/>
              <w:marRight w:val="0"/>
              <w:marTop w:val="0"/>
              <w:marBottom w:val="0"/>
              <w:divBdr>
                <w:top w:val="none" w:sz="0" w:space="0" w:color="auto"/>
                <w:left w:val="none" w:sz="0" w:space="0" w:color="auto"/>
                <w:bottom w:val="none" w:sz="0" w:space="0" w:color="auto"/>
                <w:right w:val="none" w:sz="0" w:space="0" w:color="auto"/>
              </w:divBdr>
            </w:div>
            <w:div w:id="1204290782">
              <w:marLeft w:val="0"/>
              <w:marRight w:val="0"/>
              <w:marTop w:val="0"/>
              <w:marBottom w:val="0"/>
              <w:divBdr>
                <w:top w:val="none" w:sz="0" w:space="0" w:color="auto"/>
                <w:left w:val="none" w:sz="0" w:space="0" w:color="auto"/>
                <w:bottom w:val="none" w:sz="0" w:space="0" w:color="auto"/>
                <w:right w:val="none" w:sz="0" w:space="0" w:color="auto"/>
              </w:divBdr>
            </w:div>
            <w:div w:id="1747221407">
              <w:marLeft w:val="0"/>
              <w:marRight w:val="0"/>
              <w:marTop w:val="0"/>
              <w:marBottom w:val="0"/>
              <w:divBdr>
                <w:top w:val="none" w:sz="0" w:space="0" w:color="auto"/>
                <w:left w:val="none" w:sz="0" w:space="0" w:color="auto"/>
                <w:bottom w:val="none" w:sz="0" w:space="0" w:color="auto"/>
                <w:right w:val="none" w:sz="0" w:space="0" w:color="auto"/>
              </w:divBdr>
            </w:div>
            <w:div w:id="19887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3814">
      <w:bodyDiv w:val="1"/>
      <w:marLeft w:val="0"/>
      <w:marRight w:val="0"/>
      <w:marTop w:val="0"/>
      <w:marBottom w:val="0"/>
      <w:divBdr>
        <w:top w:val="none" w:sz="0" w:space="0" w:color="auto"/>
        <w:left w:val="none" w:sz="0" w:space="0" w:color="auto"/>
        <w:bottom w:val="none" w:sz="0" w:space="0" w:color="auto"/>
        <w:right w:val="none" w:sz="0" w:space="0" w:color="auto"/>
      </w:divBdr>
    </w:div>
    <w:div w:id="2106029594">
      <w:bodyDiv w:val="1"/>
      <w:marLeft w:val="0"/>
      <w:marRight w:val="0"/>
      <w:marTop w:val="0"/>
      <w:marBottom w:val="0"/>
      <w:divBdr>
        <w:top w:val="none" w:sz="0" w:space="0" w:color="auto"/>
        <w:left w:val="none" w:sz="0" w:space="0" w:color="auto"/>
        <w:bottom w:val="none" w:sz="0" w:space="0" w:color="auto"/>
        <w:right w:val="none" w:sz="0" w:space="0" w:color="auto"/>
      </w:divBdr>
      <w:divsChild>
        <w:div w:id="921985391">
          <w:marLeft w:val="0"/>
          <w:marRight w:val="0"/>
          <w:marTop w:val="0"/>
          <w:marBottom w:val="0"/>
          <w:divBdr>
            <w:top w:val="none" w:sz="0" w:space="0" w:color="auto"/>
            <w:left w:val="single" w:sz="12" w:space="4" w:color="0000FF"/>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2.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p_000\Downloads\PESTA_LEEC_RELATORI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0F585-DF14-49EB-9548-B4C2868C9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PESTA_LEEC_RELATORIO.dot</Template>
  <TotalTime>237</TotalTime>
  <Pages>60</Pages>
  <Words>8102</Words>
  <Characters>43753</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Regras Para a Elaboração do Relatório de Seminário/Estágio da LEEC</vt:lpstr>
    </vt:vector>
  </TitlesOfParts>
  <Company>ISEP-DEE</Company>
  <LinksUpToDate>false</LinksUpToDate>
  <CharactersWithSpaces>51752</CharactersWithSpaces>
  <SharedDoc>false</SharedDoc>
  <HLinks>
    <vt:vector size="24" baseType="variant">
      <vt:variant>
        <vt:i4>8060934</vt:i4>
      </vt:variant>
      <vt:variant>
        <vt:i4>200</vt:i4>
      </vt:variant>
      <vt:variant>
        <vt:i4>0</vt:i4>
      </vt:variant>
      <vt:variant>
        <vt:i4>5</vt:i4>
      </vt:variant>
      <vt:variant>
        <vt:lpwstr>mailto:pfa@isep.ipp.pt</vt:lpwstr>
      </vt:variant>
      <vt:variant>
        <vt:lpwstr/>
      </vt:variant>
      <vt:variant>
        <vt:i4>8060934</vt:i4>
      </vt:variant>
      <vt:variant>
        <vt:i4>197</vt:i4>
      </vt:variant>
      <vt:variant>
        <vt:i4>0</vt:i4>
      </vt:variant>
      <vt:variant>
        <vt:i4>5</vt:i4>
      </vt:variant>
      <vt:variant>
        <vt:lpwstr>mailto:pfa@isep.ipp.pt</vt:lpwstr>
      </vt:variant>
      <vt:variant>
        <vt:lpwstr/>
      </vt:variant>
      <vt:variant>
        <vt:i4>2555964</vt:i4>
      </vt:variant>
      <vt:variant>
        <vt:i4>191</vt:i4>
      </vt:variant>
      <vt:variant>
        <vt:i4>0</vt:i4>
      </vt:variant>
      <vt:variant>
        <vt:i4>5</vt:i4>
      </vt:variant>
      <vt:variant>
        <vt:lpwstr>http://www.faculty.iu-bremen.de/schoenw</vt:lpwstr>
      </vt:variant>
      <vt:variant>
        <vt:lpwstr/>
      </vt:variant>
      <vt:variant>
        <vt:i4>6029326</vt:i4>
      </vt:variant>
      <vt:variant>
        <vt:i4>188</vt:i4>
      </vt:variant>
      <vt:variant>
        <vt:i4>0</vt:i4>
      </vt:variant>
      <vt:variant>
        <vt:i4>5</vt:i4>
      </vt:variant>
      <vt:variant>
        <vt:lpwstr>http://www.net-snmp.org/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Regras Para a Elaboração do Relatório de Seminário/Estágio da LEEC</dc:title>
  <dc:creator>Francisco José Dias Pereira</dc:creator>
  <cp:lastModifiedBy>Andre Marques</cp:lastModifiedBy>
  <cp:revision>13</cp:revision>
  <cp:lastPrinted>2020-07-12T22:24:00Z</cp:lastPrinted>
  <dcterms:created xsi:type="dcterms:W3CDTF">2020-07-12T18:54:00Z</dcterms:created>
  <dcterms:modified xsi:type="dcterms:W3CDTF">2020-07-12T23:32:00Z</dcterms:modified>
</cp:coreProperties>
</file>